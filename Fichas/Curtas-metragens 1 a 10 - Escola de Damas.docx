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1E975" w14:textId="0ACAC28F" w:rsidR="00E5089C" w:rsidRPr="004A6CE7" w:rsidRDefault="007A47C4" w:rsidP="007A47C4">
      <w:pPr>
        <w:pStyle w:val="Corpodetexto"/>
        <w:spacing w:after="0" w:line="276" w:lineRule="auto"/>
        <w:ind w:left="0"/>
        <w:jc w:val="center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  <w:r w:rsidRPr="004A6CE7">
        <w:rPr>
          <w:rFonts w:ascii="Times New Roman" w:eastAsia="Comic Sans MS,Arial" w:hAnsi="Times New Roman"/>
          <w:noProof/>
        </w:rPr>
        <w:drawing>
          <wp:inline distT="0" distB="0" distL="0" distR="0" wp14:anchorId="14A92A9D" wp14:editId="55563A76">
            <wp:extent cx="6499225" cy="55372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225"/>
      </w:tblGrid>
      <w:tr w:rsidR="00054896" w:rsidRPr="00E97211" w14:paraId="288D2437" w14:textId="77777777" w:rsidTr="005B106E">
        <w:trPr>
          <w:jc w:val="center"/>
        </w:trPr>
        <w:tc>
          <w:tcPr>
            <w:tcW w:w="10225" w:type="dxa"/>
          </w:tcPr>
          <w:p w14:paraId="2D5F5519" w14:textId="77777777" w:rsidR="00054896" w:rsidRPr="00E97211" w:rsidRDefault="00120CF2" w:rsidP="00120CF2">
            <w:pPr>
              <w:pStyle w:val="Corpodetexto"/>
              <w:spacing w:line="276" w:lineRule="auto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  <w:t>Curtas-Metragens</w:t>
            </w:r>
          </w:p>
          <w:p w14:paraId="57BDD47A" w14:textId="0988863F" w:rsidR="00120CF2" w:rsidRPr="00E97211" w:rsidRDefault="00101950" w:rsidP="00101950">
            <w:pPr>
              <w:pStyle w:val="Corpodetexto"/>
              <w:spacing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  <w:t>Golpes surgidos prematuramente, ou seja, no máximo após dez lances de cada uma das cores.</w:t>
            </w:r>
          </w:p>
        </w:tc>
      </w:tr>
    </w:tbl>
    <w:p w14:paraId="28CE62E7" w14:textId="217DA9E6" w:rsidR="00555CB4" w:rsidRPr="00E97211" w:rsidRDefault="00555CB4" w:rsidP="006547FE">
      <w:pPr>
        <w:pStyle w:val="Corpodetexto"/>
        <w:spacing w:after="0" w:line="276" w:lineRule="auto"/>
        <w:ind w:left="0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2929C4" w:rsidRPr="00E97211" w14:paraId="3BB6A1FF" w14:textId="77777777" w:rsidTr="000026DE">
        <w:trPr>
          <w:jc w:val="center"/>
        </w:trPr>
        <w:tc>
          <w:tcPr>
            <w:tcW w:w="4536" w:type="dxa"/>
          </w:tcPr>
          <w:p w14:paraId="7622B805" w14:textId="4DA90856" w:rsidR="002929C4" w:rsidRPr="00E97211" w:rsidRDefault="009756EE" w:rsidP="000E3255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CM - 1</w:t>
            </w:r>
          </w:p>
        </w:tc>
        <w:tc>
          <w:tcPr>
            <w:tcW w:w="1134" w:type="dxa"/>
          </w:tcPr>
          <w:p w14:paraId="2CFA88CF" w14:textId="77777777" w:rsidR="002929C4" w:rsidRPr="00E97211" w:rsidRDefault="002929C4" w:rsidP="000E3255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25F43BE" w14:textId="3AC6DA32" w:rsidR="002929C4" w:rsidRPr="00E97211" w:rsidRDefault="002929C4" w:rsidP="000E3255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CM - 2</w:t>
            </w:r>
          </w:p>
        </w:tc>
      </w:tr>
      <w:tr w:rsidR="000E3255" w:rsidRPr="00B2066D" w14:paraId="4E0529AE" w14:textId="77777777" w:rsidTr="000026DE">
        <w:trPr>
          <w:jc w:val="center"/>
        </w:trPr>
        <w:tc>
          <w:tcPr>
            <w:tcW w:w="4536" w:type="dxa"/>
          </w:tcPr>
          <w:p w14:paraId="1E0B53C6" w14:textId="77777777" w:rsidR="000453A9" w:rsidRPr="00B2066D" w:rsidRDefault="009756EE" w:rsidP="000453A9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B2066D">
              <w:rPr>
                <w:b/>
                <w:bCs/>
                <w:color w:val="006600"/>
                <w:sz w:val="20"/>
                <w:szCs w:val="20"/>
              </w:rPr>
              <w:t xml:space="preserve">Jorge Pereira </w:t>
            </w:r>
            <w:r w:rsidRPr="00B2066D">
              <w:rPr>
                <w:b/>
                <w:bCs/>
                <w:color w:val="07106A"/>
                <w:sz w:val="20"/>
                <w:szCs w:val="20"/>
              </w:rPr>
              <w:t xml:space="preserve">– </w:t>
            </w:r>
            <w:r w:rsidRPr="00B2066D">
              <w:rPr>
                <w:b/>
                <w:bCs/>
                <w:color w:val="FF0000"/>
                <w:sz w:val="20"/>
                <w:szCs w:val="20"/>
              </w:rPr>
              <w:t>José Luís Guerra</w:t>
            </w:r>
          </w:p>
          <w:p w14:paraId="27A70E87" w14:textId="1AF8A9E1" w:rsidR="000E3255" w:rsidRPr="00B2066D" w:rsidRDefault="009756EE" w:rsidP="009B0E48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B2066D">
              <w:rPr>
                <w:rStyle w:val="Forte"/>
                <w:i/>
                <w:color w:val="0000FF"/>
                <w:sz w:val="20"/>
                <w:szCs w:val="20"/>
              </w:rPr>
              <w:t>XXII CNI - Abrantes, 08.06.2002</w:t>
            </w:r>
          </w:p>
        </w:tc>
        <w:tc>
          <w:tcPr>
            <w:tcW w:w="1134" w:type="dxa"/>
          </w:tcPr>
          <w:p w14:paraId="4EE50FE8" w14:textId="77777777" w:rsidR="000E3255" w:rsidRPr="00B2066D" w:rsidRDefault="000E3255" w:rsidP="000E3255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bCs/>
                <w:color w:val="808080" w:themeColor="background1" w:themeShade="80"/>
              </w:rPr>
            </w:pPr>
          </w:p>
        </w:tc>
        <w:tc>
          <w:tcPr>
            <w:tcW w:w="4536" w:type="dxa"/>
          </w:tcPr>
          <w:p w14:paraId="342296D7" w14:textId="77777777" w:rsidR="000453A9" w:rsidRPr="00B2066D" w:rsidRDefault="000E3255" w:rsidP="000453A9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FF0000"/>
              </w:rPr>
            </w:pPr>
            <w:r w:rsidRPr="00B2066D">
              <w:rPr>
                <w:rStyle w:val="Forte"/>
                <w:rFonts w:ascii="Times New Roman" w:hAnsi="Times New Roman"/>
                <w:color w:val="006600"/>
              </w:rPr>
              <w:t>Vítor Cunha</w:t>
            </w:r>
            <w:r w:rsidRPr="00B2066D">
              <w:rPr>
                <w:rStyle w:val="Forte"/>
                <w:rFonts w:ascii="Times New Roman" w:hAnsi="Times New Roman"/>
                <w:color w:val="07106A"/>
              </w:rPr>
              <w:t xml:space="preserve"> – </w:t>
            </w:r>
            <w:r w:rsidRPr="00B2066D">
              <w:rPr>
                <w:rStyle w:val="Forte"/>
                <w:rFonts w:ascii="Times New Roman" w:hAnsi="Times New Roman"/>
                <w:color w:val="FF0000"/>
              </w:rPr>
              <w:t>Jorge Ferreira</w:t>
            </w:r>
          </w:p>
          <w:p w14:paraId="44A02055" w14:textId="23DEC46F" w:rsidR="000E3255" w:rsidRPr="00B2066D" w:rsidRDefault="000E3255" w:rsidP="000453A9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7106A"/>
              </w:rPr>
            </w:pPr>
            <w:r w:rsidRPr="00B2066D">
              <w:rPr>
                <w:rStyle w:val="Forte"/>
                <w:rFonts w:ascii="Times New Roman" w:hAnsi="Times New Roman"/>
                <w:i/>
                <w:color w:val="0000CC"/>
              </w:rPr>
              <w:t>Setúbal, 15.11.2001</w:t>
            </w:r>
          </w:p>
        </w:tc>
      </w:tr>
      <w:tr w:rsidR="000E3255" w:rsidRPr="00E97211" w14:paraId="5D47A0B6" w14:textId="77777777" w:rsidTr="000026DE">
        <w:trPr>
          <w:jc w:val="center"/>
        </w:trPr>
        <w:tc>
          <w:tcPr>
            <w:tcW w:w="4536" w:type="dxa"/>
          </w:tcPr>
          <w:p w14:paraId="371CD905" w14:textId="658D9BE1" w:rsidR="000E3255" w:rsidRPr="00E97211" w:rsidRDefault="000453A9" w:rsidP="000453A9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E97211">
              <w:rPr>
                <w:rStyle w:val="Forte"/>
                <w:color w:val="993300"/>
                <w:sz w:val="16"/>
                <w:szCs w:val="16"/>
              </w:rPr>
              <w:t>1)09-13, 23-19; 2)13-17, 28-23; 3)12-16, 32-28; 4)05-09, 19-15; 5)11x20, 24x15; 6)07-11, 28-24; 7)11x20, 24x15; 8)03-07, 23-19; 9)07-12, 21-18; 10)16-20</w:t>
            </w:r>
          </w:p>
        </w:tc>
        <w:tc>
          <w:tcPr>
            <w:tcW w:w="1134" w:type="dxa"/>
          </w:tcPr>
          <w:p w14:paraId="68BE625D" w14:textId="77777777" w:rsidR="000E3255" w:rsidRPr="00E97211" w:rsidRDefault="000E3255" w:rsidP="000E3255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AD089E9" w14:textId="0FD36B0D" w:rsidR="000E3255" w:rsidRPr="00E97211" w:rsidRDefault="000E3255" w:rsidP="00D70B32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1)10-13, 23-19; 2)05-10, 28-23; 3)01-05, 21-18; 4)13-17, 18-13; 5)09x18, 22x13; 6)11-15, 32-28; 7)15x22; 27x18; 8)05-09, 23-19; 9)07-11</w:t>
            </w:r>
          </w:p>
        </w:tc>
      </w:tr>
      <w:tr w:rsidR="000E3255" w:rsidRPr="00E97211" w14:paraId="279D8D9A" w14:textId="77777777" w:rsidTr="000026DE">
        <w:trPr>
          <w:jc w:val="center"/>
        </w:trPr>
        <w:tc>
          <w:tcPr>
            <w:tcW w:w="4536" w:type="dxa"/>
          </w:tcPr>
          <w:p w14:paraId="20724934" w14:textId="77777777" w:rsidR="00D70B32" w:rsidRPr="00E97211" w:rsidRDefault="00D70B32" w:rsidP="00D70B32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color w:val="07106A"/>
                <w:sz w:val="18"/>
                <w:szCs w:val="18"/>
              </w:rPr>
              <w:fldChar w:fldCharType="begin"/>
            </w:r>
            <w:r w:rsidRPr="00E97211">
              <w:rPr>
                <w:color w:val="07106A"/>
                <w:sz w:val="18"/>
                <w:szCs w:val="18"/>
              </w:rPr>
              <w:instrText xml:space="preserve"> INCLUDEPICTURE "http://damas.blogs.sapo.pt/arquivo/curta-metragem-1.jpg" \* MERGEFORMATINET </w:instrText>
            </w:r>
            <w:r w:rsidRPr="00E97211">
              <w:rPr>
                <w:color w:val="07106A"/>
                <w:sz w:val="18"/>
                <w:szCs w:val="18"/>
              </w:rPr>
              <w:fldChar w:fldCharType="separate"/>
            </w:r>
            <w:r w:rsidR="000A0A2D" w:rsidRPr="00E97211">
              <w:rPr>
                <w:color w:val="07106A"/>
                <w:sz w:val="18"/>
                <w:szCs w:val="18"/>
              </w:rPr>
              <w:fldChar w:fldCharType="begin"/>
            </w:r>
            <w:r w:rsidR="000A0A2D" w:rsidRPr="00E97211">
              <w:rPr>
                <w:color w:val="07106A"/>
                <w:sz w:val="18"/>
                <w:szCs w:val="18"/>
              </w:rPr>
              <w:instrText xml:space="preserve"> INCLUDEPICTURE  "http://damas.blogs.sapo.pt/arquivo/curta-metragem-1.jpg" \* MERGEFORMATINET </w:instrText>
            </w:r>
            <w:r w:rsidR="000A0A2D" w:rsidRPr="00E97211">
              <w:rPr>
                <w:color w:val="07106A"/>
                <w:sz w:val="18"/>
                <w:szCs w:val="18"/>
              </w:rPr>
              <w:fldChar w:fldCharType="separate"/>
            </w:r>
            <w:r w:rsidRPr="00E97211">
              <w:rPr>
                <w:color w:val="07106A"/>
                <w:sz w:val="18"/>
                <w:szCs w:val="18"/>
              </w:rPr>
              <w:fldChar w:fldCharType="begin"/>
            </w:r>
            <w:r w:rsidRPr="00E97211">
              <w:rPr>
                <w:color w:val="07106A"/>
                <w:sz w:val="18"/>
                <w:szCs w:val="18"/>
              </w:rPr>
              <w:instrText xml:space="preserve"> INCLUDEPICTURE  "http://damas.blogs.sapo.pt/arquivo/curta-metragem-1.jpg" \* MERGEFORMATINET </w:instrText>
            </w:r>
            <w:r w:rsidRPr="00E97211">
              <w:rPr>
                <w:color w:val="07106A"/>
                <w:sz w:val="18"/>
                <w:szCs w:val="18"/>
              </w:rPr>
              <w:fldChar w:fldCharType="separate"/>
            </w:r>
            <w:r w:rsidR="00000000">
              <w:rPr>
                <w:color w:val="07106A"/>
                <w:sz w:val="18"/>
                <w:szCs w:val="18"/>
              </w:rPr>
              <w:fldChar w:fldCharType="begin"/>
            </w:r>
            <w:r w:rsidR="00000000">
              <w:rPr>
                <w:color w:val="07106A"/>
                <w:sz w:val="18"/>
                <w:szCs w:val="18"/>
              </w:rPr>
              <w:instrText xml:space="preserve"> INCLUDEPICTURE  "http://damas.blogs.sapo.pt/arquivo/curta-metragem-1.jpg" \* MERGEFORMATINET </w:instrText>
            </w:r>
            <w:r w:rsidR="00000000">
              <w:rPr>
                <w:color w:val="07106A"/>
                <w:sz w:val="18"/>
                <w:szCs w:val="18"/>
              </w:rPr>
              <w:fldChar w:fldCharType="separate"/>
            </w:r>
            <w:r w:rsidR="00000000">
              <w:rPr>
                <w:color w:val="07106A"/>
                <w:sz w:val="18"/>
                <w:szCs w:val="18"/>
              </w:rPr>
              <w:pict w14:anchorId="62C41F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curta-metragem-1.jpg" style="width:164.4pt;height:164.4pt">
                  <v:imagedata r:id="rId12" r:href="rId13"/>
                </v:shape>
              </w:pict>
            </w:r>
            <w:r w:rsidR="00000000">
              <w:rPr>
                <w:color w:val="07106A"/>
                <w:sz w:val="18"/>
                <w:szCs w:val="18"/>
              </w:rPr>
              <w:fldChar w:fldCharType="end"/>
            </w:r>
            <w:r w:rsidRPr="00E97211">
              <w:rPr>
                <w:color w:val="07106A"/>
                <w:sz w:val="18"/>
                <w:szCs w:val="18"/>
              </w:rPr>
              <w:fldChar w:fldCharType="end"/>
            </w:r>
            <w:r w:rsidR="000A0A2D" w:rsidRPr="00E97211">
              <w:rPr>
                <w:color w:val="07106A"/>
                <w:sz w:val="18"/>
                <w:szCs w:val="18"/>
              </w:rPr>
              <w:fldChar w:fldCharType="end"/>
            </w:r>
            <w:r w:rsidRPr="00E97211">
              <w:rPr>
                <w:color w:val="07106A"/>
                <w:sz w:val="18"/>
                <w:szCs w:val="18"/>
              </w:rPr>
              <w:fldChar w:fldCharType="end"/>
            </w:r>
            <w:r w:rsidRPr="00E97211">
              <w:rPr>
                <w:rStyle w:val="Forte"/>
                <w:color w:val="006600"/>
                <w:sz w:val="18"/>
                <w:szCs w:val="18"/>
              </w:rPr>
              <w:t xml:space="preserve"> </w:t>
            </w:r>
          </w:p>
          <w:p w14:paraId="785ABA97" w14:textId="051F64FF" w:rsidR="00D70B32" w:rsidRPr="00E97211" w:rsidRDefault="00D70B32" w:rsidP="00D70B32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1FED43B4" w14:textId="4BB52233" w:rsidR="000E3255" w:rsidRPr="00E97211" w:rsidRDefault="000E3255" w:rsidP="000E3255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C4B2535" w14:textId="77777777" w:rsidR="000E3255" w:rsidRPr="00E97211" w:rsidRDefault="000E3255" w:rsidP="000E3255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76E8A617" w14:textId="77777777" w:rsidR="000E3255" w:rsidRPr="00E97211" w:rsidRDefault="000E3255" w:rsidP="000E3255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 w:val="18"/>
                <w:szCs w:val="18"/>
              </w:rPr>
              <w:instrText xml:space="preserve"> INCLUDEPICTURE "http://damas.blogs.sapo.pt/arquivo/curta-metragem-2.jpg" \* MERGEFORMATINET </w:instrText>
            </w:r>
            <w:r w:rsidRPr="00E97211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separate"/>
            </w:r>
            <w:r w:rsidR="000A0A2D" w:rsidRPr="00E97211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begin"/>
            </w:r>
            <w:r w:rsidR="000A0A2D" w:rsidRPr="00E97211">
              <w:rPr>
                <w:rFonts w:ascii="Times New Roman" w:hAnsi="Times New Roman"/>
                <w:color w:val="07106A"/>
                <w:sz w:val="18"/>
                <w:szCs w:val="18"/>
              </w:rPr>
              <w:instrText xml:space="preserve"> INCLUDEPICTURE  "http://damas.blogs.sapo.pt/arquivo/curta-metragem-2.jpg" \* MERGEFORMATINET </w:instrText>
            </w:r>
            <w:r w:rsidR="000A0A2D" w:rsidRPr="00E97211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separate"/>
            </w:r>
            <w:r w:rsidRPr="00E97211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 w:val="18"/>
                <w:szCs w:val="18"/>
              </w:rPr>
              <w:instrText xml:space="preserve"> INCLUDEPICTURE  "http://damas.blogs.sapo.pt/arquivo/curta-metragem-2.jpg" \* MERGEFORMATINET </w:instrText>
            </w:r>
            <w:r w:rsidRPr="00E97211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begin"/>
            </w:r>
            <w:r w:rsidR="00000000">
              <w:rPr>
                <w:rFonts w:ascii="Times New Roman" w:hAnsi="Times New Roman"/>
                <w:color w:val="07106A"/>
                <w:sz w:val="18"/>
                <w:szCs w:val="18"/>
              </w:rPr>
              <w:instrText xml:space="preserve"> INCLUDEPICTURE  "http://damas.blogs.sapo.pt/arquivo/curta-metragem-2.jpg" \* MERGEFORMATINET </w:instrText>
            </w:r>
            <w:r w:rsidR="00000000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 w:val="18"/>
                <w:szCs w:val="18"/>
              </w:rPr>
              <w:pict w14:anchorId="3CBE9861">
                <v:shape id="_x0000_i1026" type="#_x0000_t75" alt="curta-metragem-2.jpg" style="width:164.4pt;height:164.4pt">
                  <v:imagedata r:id="rId14" r:href="rId15"/>
                </v:shape>
              </w:pict>
            </w:r>
            <w:r w:rsidR="00000000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end"/>
            </w:r>
            <w:r w:rsidR="000A0A2D" w:rsidRPr="00E97211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 w:val="18"/>
                <w:szCs w:val="18"/>
              </w:rPr>
              <w:fldChar w:fldCharType="end"/>
            </w:r>
          </w:p>
          <w:p w14:paraId="19DF53C6" w14:textId="5638ACED" w:rsidR="000E3255" w:rsidRPr="00E97211" w:rsidRDefault="000E3255" w:rsidP="000E3255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Negras e Ganham</w:t>
            </w:r>
          </w:p>
        </w:tc>
      </w:tr>
    </w:tbl>
    <w:p w14:paraId="6CEBA216" w14:textId="53FCF3ED" w:rsidR="00907CD5" w:rsidRPr="00E97211" w:rsidRDefault="00907CD5" w:rsidP="006547FE">
      <w:pPr>
        <w:pStyle w:val="Corpodetexto"/>
        <w:spacing w:after="0" w:line="276" w:lineRule="auto"/>
        <w:ind w:left="0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</w:p>
    <w:p w14:paraId="2A26AF6E" w14:textId="2924CAC1" w:rsidR="006A46DE" w:rsidRPr="00E97211" w:rsidRDefault="006A46DE" w:rsidP="006547FE">
      <w:pPr>
        <w:pStyle w:val="Corpodetexto"/>
        <w:spacing w:after="0" w:line="276" w:lineRule="auto"/>
        <w:ind w:left="0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</w:p>
    <w:p w14:paraId="3F7122B1" w14:textId="0773BAEB" w:rsidR="009410EA" w:rsidRPr="00E97211" w:rsidRDefault="009410EA">
      <w:pPr>
        <w:rPr>
          <w:rFonts w:ascii="Times New Roman" w:hAnsi="Times New Roman"/>
          <w:color w:val="07106A"/>
          <w:sz w:val="18"/>
          <w:szCs w:val="18"/>
        </w:rPr>
      </w:pPr>
      <w:r w:rsidRPr="00E97211">
        <w:rPr>
          <w:rFonts w:ascii="Times New Roman" w:hAnsi="Times New Roman"/>
          <w:color w:val="07106A"/>
          <w:sz w:val="18"/>
          <w:szCs w:val="18"/>
        </w:rPr>
        <w:br w:type="page"/>
      </w: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9410EA" w:rsidRPr="00E97211" w14:paraId="2399B019" w14:textId="77777777" w:rsidTr="00072C60">
        <w:trPr>
          <w:jc w:val="center"/>
        </w:trPr>
        <w:tc>
          <w:tcPr>
            <w:tcW w:w="4536" w:type="dxa"/>
          </w:tcPr>
          <w:p w14:paraId="364817C9" w14:textId="6D7E55AF" w:rsidR="009410EA" w:rsidRPr="00E97211" w:rsidRDefault="009410EA" w:rsidP="00072C60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lastRenderedPageBreak/>
              <w:t xml:space="preserve">CM - </w:t>
            </w:r>
            <w:r w:rsidR="00FF453F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3</w:t>
            </w:r>
          </w:p>
        </w:tc>
        <w:tc>
          <w:tcPr>
            <w:tcW w:w="1134" w:type="dxa"/>
          </w:tcPr>
          <w:p w14:paraId="06C53E48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7F315D7" w14:textId="6F03A1CE" w:rsidR="009410EA" w:rsidRPr="00E97211" w:rsidRDefault="009410EA" w:rsidP="00072C60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FF453F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4</w:t>
            </w:r>
          </w:p>
        </w:tc>
      </w:tr>
      <w:tr w:rsidR="009410EA" w:rsidRPr="00E97211" w14:paraId="38B74812" w14:textId="77777777" w:rsidTr="00072C60">
        <w:trPr>
          <w:jc w:val="center"/>
        </w:trPr>
        <w:tc>
          <w:tcPr>
            <w:tcW w:w="4536" w:type="dxa"/>
          </w:tcPr>
          <w:p w14:paraId="741CE29E" w14:textId="77777777" w:rsidR="009410EA" w:rsidRPr="00E97211" w:rsidRDefault="009410EA" w:rsidP="00FF453F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134" w:type="dxa"/>
          </w:tcPr>
          <w:p w14:paraId="132ECC40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806288B" w14:textId="77777777" w:rsidR="007F7F8C" w:rsidRPr="00E97211" w:rsidRDefault="007F7F8C" w:rsidP="00411541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11"/>
              </w:rPr>
            </w:pPr>
            <w:r w:rsidRPr="00E97211">
              <w:rPr>
                <w:rStyle w:val="Forte"/>
                <w:color w:val="006600"/>
                <w:sz w:val="20"/>
                <w:szCs w:val="22"/>
              </w:rPr>
              <w:t>Albino Martins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– </w:t>
            </w:r>
            <w:r w:rsidRPr="00E97211">
              <w:rPr>
                <w:rStyle w:val="Forte"/>
                <w:color w:val="FF3300"/>
                <w:sz w:val="20"/>
                <w:szCs w:val="22"/>
              </w:rPr>
              <w:t>Júlio C. Patrício</w:t>
            </w:r>
          </w:p>
          <w:p w14:paraId="11E27BE2" w14:textId="200BF0F5" w:rsidR="009410EA" w:rsidRPr="00E97211" w:rsidRDefault="007F7F8C" w:rsidP="00411541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Cs w:val="15"/>
              </w:rPr>
            </w:pPr>
            <w:r w:rsidRPr="00E97211">
              <w:rPr>
                <w:rStyle w:val="Forte"/>
                <w:i/>
                <w:color w:val="0000CC"/>
                <w:sz w:val="20"/>
                <w:szCs w:val="20"/>
              </w:rPr>
              <w:t>Lisboa, 1942</w:t>
            </w:r>
          </w:p>
        </w:tc>
      </w:tr>
      <w:tr w:rsidR="009410EA" w:rsidRPr="00E97211" w14:paraId="7C3FB46C" w14:textId="77777777" w:rsidTr="00072C60">
        <w:trPr>
          <w:jc w:val="center"/>
        </w:trPr>
        <w:tc>
          <w:tcPr>
            <w:tcW w:w="4536" w:type="dxa"/>
          </w:tcPr>
          <w:p w14:paraId="6A54B281" w14:textId="7F2DE0C1" w:rsidR="009410EA" w:rsidRPr="00E97211" w:rsidRDefault="00FF453F" w:rsidP="00072C6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E97211">
              <w:rPr>
                <w:rStyle w:val="Forte"/>
                <w:color w:val="993300"/>
                <w:sz w:val="16"/>
                <w:szCs w:val="16"/>
              </w:rPr>
              <w:t>1)10-14, 24-20; 2)12-16, 22-19; 3)05-10, 19-15; 4)01-05, 21-17; 5)14-18, 26-21; 6)11-14</w:t>
            </w:r>
          </w:p>
        </w:tc>
        <w:tc>
          <w:tcPr>
            <w:tcW w:w="1134" w:type="dxa"/>
          </w:tcPr>
          <w:p w14:paraId="4E50E225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100072C5" w14:textId="6F909F07" w:rsidR="009410EA" w:rsidRPr="00E97211" w:rsidRDefault="00411541" w:rsidP="00072C60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1)10-13, 23-19; 2)05-10, 21-17; 3)01-05, 19-14; 4)11x18, 28-23; 5)12-15</w:t>
            </w:r>
          </w:p>
        </w:tc>
      </w:tr>
      <w:tr w:rsidR="009410EA" w:rsidRPr="00E97211" w14:paraId="0DFA2E49" w14:textId="77777777" w:rsidTr="00072C60">
        <w:trPr>
          <w:jc w:val="center"/>
        </w:trPr>
        <w:tc>
          <w:tcPr>
            <w:tcW w:w="4536" w:type="dxa"/>
          </w:tcPr>
          <w:p w14:paraId="32F990AA" w14:textId="68773268" w:rsidR="009410EA" w:rsidRPr="00E97211" w:rsidRDefault="00FF453F" w:rsidP="00072C6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color w:val="07106A"/>
                <w:szCs w:val="15"/>
              </w:rPr>
              <w:fldChar w:fldCharType="begin"/>
            </w:r>
            <w:r w:rsidRPr="00E97211">
              <w:rPr>
                <w:color w:val="07106A"/>
                <w:szCs w:val="15"/>
              </w:rPr>
              <w:instrText xml:space="preserve"> INCLUDEPICTURE "http://damas.blogs.sapo.pt/arquivo/cm-minha-3.jpg" \* MERGEFORMATINET </w:instrText>
            </w:r>
            <w:r w:rsidRPr="00E97211">
              <w:rPr>
                <w:color w:val="07106A"/>
                <w:szCs w:val="15"/>
              </w:rPr>
              <w:fldChar w:fldCharType="separate"/>
            </w:r>
            <w:r w:rsidR="000A0A2D" w:rsidRPr="00E97211">
              <w:rPr>
                <w:color w:val="07106A"/>
                <w:szCs w:val="15"/>
              </w:rPr>
              <w:fldChar w:fldCharType="begin"/>
            </w:r>
            <w:r w:rsidR="000A0A2D" w:rsidRPr="00E97211">
              <w:rPr>
                <w:color w:val="07106A"/>
                <w:szCs w:val="15"/>
              </w:rPr>
              <w:instrText xml:space="preserve"> INCLUDEPICTURE  "http://damas.blogs.sapo.pt/arquivo/cm-minha-3.jpg" \* MERGEFORMATINET </w:instrText>
            </w:r>
            <w:r w:rsidR="000A0A2D" w:rsidRPr="00E97211">
              <w:rPr>
                <w:color w:val="07106A"/>
                <w:szCs w:val="15"/>
              </w:rPr>
              <w:fldChar w:fldCharType="separate"/>
            </w:r>
            <w:r w:rsidRPr="00E97211">
              <w:rPr>
                <w:color w:val="07106A"/>
                <w:szCs w:val="15"/>
              </w:rPr>
              <w:fldChar w:fldCharType="begin"/>
            </w:r>
            <w:r w:rsidRPr="00E97211">
              <w:rPr>
                <w:color w:val="07106A"/>
                <w:szCs w:val="15"/>
              </w:rPr>
              <w:instrText xml:space="preserve"> INCLUDEPICTURE  "http://damas.blogs.sapo.pt/arquivo/cm-minha-3.jpg" \* MERGEFORMATINET </w:instrText>
            </w:r>
            <w:r w:rsidRPr="00E97211">
              <w:rPr>
                <w:color w:val="07106A"/>
                <w:szCs w:val="15"/>
              </w:rPr>
              <w:fldChar w:fldCharType="separate"/>
            </w:r>
            <w:r w:rsidR="00000000">
              <w:rPr>
                <w:color w:val="07106A"/>
                <w:szCs w:val="15"/>
              </w:rPr>
              <w:fldChar w:fldCharType="begin"/>
            </w:r>
            <w:r w:rsidR="00000000">
              <w:rPr>
                <w:color w:val="07106A"/>
                <w:szCs w:val="15"/>
              </w:rPr>
              <w:instrText xml:space="preserve"> INCLUDEPICTURE  "http://damas.blogs.sapo.pt/arquivo/cm-minha-3.jpg" \* MERGEFORMATINET </w:instrText>
            </w:r>
            <w:r w:rsidR="00000000">
              <w:rPr>
                <w:color w:val="07106A"/>
                <w:szCs w:val="15"/>
              </w:rPr>
              <w:fldChar w:fldCharType="separate"/>
            </w:r>
            <w:r w:rsidR="00000000">
              <w:rPr>
                <w:color w:val="07106A"/>
                <w:szCs w:val="15"/>
              </w:rPr>
              <w:pict w14:anchorId="420582C9">
                <v:shape id="_x0000_i1027" type="#_x0000_t75" alt="cm-minha-3.jpg" style="width:164.4pt;height:164.4pt">
                  <v:imagedata r:id="rId16" r:href="rId17"/>
                </v:shape>
              </w:pict>
            </w:r>
            <w:r w:rsidR="00000000">
              <w:rPr>
                <w:color w:val="07106A"/>
                <w:szCs w:val="15"/>
              </w:rPr>
              <w:fldChar w:fldCharType="end"/>
            </w:r>
            <w:r w:rsidRPr="00E97211">
              <w:rPr>
                <w:color w:val="07106A"/>
                <w:szCs w:val="15"/>
              </w:rPr>
              <w:fldChar w:fldCharType="end"/>
            </w:r>
            <w:r w:rsidR="000A0A2D" w:rsidRPr="00E97211">
              <w:rPr>
                <w:color w:val="07106A"/>
                <w:szCs w:val="15"/>
              </w:rPr>
              <w:fldChar w:fldCharType="end"/>
            </w:r>
            <w:r w:rsidRPr="00E97211">
              <w:rPr>
                <w:color w:val="07106A"/>
                <w:szCs w:val="15"/>
              </w:rPr>
              <w:fldChar w:fldCharType="end"/>
            </w:r>
          </w:p>
          <w:p w14:paraId="2B2FA64C" w14:textId="77777777" w:rsidR="009410EA" w:rsidRPr="00E97211" w:rsidRDefault="009410EA" w:rsidP="00072C6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5E0B7199" w14:textId="77777777" w:rsidR="009410EA" w:rsidRPr="00E97211" w:rsidRDefault="009410EA" w:rsidP="00072C6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811D910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FC13CE3" w14:textId="16D3C0B1" w:rsidR="009410EA" w:rsidRPr="00E97211" w:rsidRDefault="00411541" w:rsidP="00072C60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"http://damas.blogs.sapo.pt/arquivo/curta-metragem-4.jpg" \* MERGEFORMATINET </w:instrText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A0A2D"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="000A0A2D"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"http://damas.blogs.sapo.pt/arquivo/curta-metragem-4.jpg" \* MERGEFORMATINET </w:instrText>
            </w:r>
            <w:r w:rsidR="000A0A2D"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"http://damas.blogs.sapo.pt/arquivo/curta-metragem-4.jpg" \* MERGEFORMATINET </w:instrText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"http://damas.blogs.sapo.pt/arquivo/curta-metragem-4.jpg" \* MERGEFORMATINET </w:instrText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pict w14:anchorId="1CCD9B83">
                <v:shape id="_x0000_i1028" type="#_x0000_t75" alt="curta-metragem-4.jpg" style="width:164.4pt;height:164.4pt">
                  <v:imagedata r:id="rId18" r:href="rId19"/>
                </v:shape>
              </w:pict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="000A0A2D"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</w:p>
          <w:p w14:paraId="1349B6E5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Negras e Ganham</w:t>
            </w:r>
          </w:p>
        </w:tc>
      </w:tr>
    </w:tbl>
    <w:p w14:paraId="7DD68443" w14:textId="77777777" w:rsidR="009756EE" w:rsidRPr="00E97211" w:rsidRDefault="009756EE" w:rsidP="009756EE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Times New Roman" w:hAnsi="Times New Roman"/>
          <w:color w:val="07106A"/>
          <w:sz w:val="18"/>
          <w:szCs w:val="18"/>
        </w:rPr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86554C" w:rsidRPr="00E97211" w14:paraId="32AFFD66" w14:textId="77777777" w:rsidTr="00D22564">
        <w:trPr>
          <w:jc w:val="center"/>
        </w:trPr>
        <w:tc>
          <w:tcPr>
            <w:tcW w:w="4536" w:type="dxa"/>
          </w:tcPr>
          <w:p w14:paraId="15D9321F" w14:textId="13796C94" w:rsidR="0086554C" w:rsidRPr="00E97211" w:rsidRDefault="0086554C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CM - 5</w:t>
            </w:r>
          </w:p>
        </w:tc>
        <w:tc>
          <w:tcPr>
            <w:tcW w:w="1134" w:type="dxa"/>
          </w:tcPr>
          <w:p w14:paraId="48648CED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47F4CBE" w14:textId="2A58C13F" w:rsidR="0086554C" w:rsidRPr="00E97211" w:rsidRDefault="0086554C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CM - 6</w:t>
            </w:r>
          </w:p>
        </w:tc>
      </w:tr>
      <w:tr w:rsidR="0086554C" w:rsidRPr="00E97211" w14:paraId="525B1774" w14:textId="77777777" w:rsidTr="00D22564">
        <w:trPr>
          <w:jc w:val="center"/>
        </w:trPr>
        <w:tc>
          <w:tcPr>
            <w:tcW w:w="4536" w:type="dxa"/>
          </w:tcPr>
          <w:p w14:paraId="349100E6" w14:textId="77777777" w:rsidR="0086554C" w:rsidRPr="00E97211" w:rsidRDefault="0086554C" w:rsidP="0086554C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11"/>
              </w:rPr>
            </w:pPr>
            <w:r w:rsidRPr="00E97211">
              <w:rPr>
                <w:rStyle w:val="Forte"/>
                <w:color w:val="006600"/>
                <w:sz w:val="20"/>
                <w:szCs w:val="22"/>
              </w:rPr>
              <w:t>Eduardo Castelo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</w:t>
            </w:r>
            <w:r w:rsidRPr="00E97211">
              <w:rPr>
                <w:rStyle w:val="Forte"/>
                <w:color w:val="000033"/>
                <w:sz w:val="20"/>
                <w:szCs w:val="22"/>
              </w:rPr>
              <w:t>–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</w:t>
            </w:r>
            <w:r w:rsidRPr="00E97211">
              <w:rPr>
                <w:rStyle w:val="Forte"/>
                <w:color w:val="FF0000"/>
                <w:sz w:val="20"/>
                <w:szCs w:val="22"/>
              </w:rPr>
              <w:t>Pereira Baptista</w:t>
            </w:r>
          </w:p>
          <w:p w14:paraId="24990CDF" w14:textId="46361DEA" w:rsidR="0086554C" w:rsidRPr="00E97211" w:rsidRDefault="0086554C" w:rsidP="0086554C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Cs w:val="15"/>
              </w:rPr>
            </w:pPr>
            <w:r w:rsidRPr="00E97211">
              <w:rPr>
                <w:rStyle w:val="Forte"/>
                <w:i/>
                <w:iCs/>
                <w:color w:val="0000CC"/>
                <w:sz w:val="20"/>
                <w:szCs w:val="20"/>
              </w:rPr>
              <w:t>Lisboa, 1983</w:t>
            </w:r>
          </w:p>
        </w:tc>
        <w:tc>
          <w:tcPr>
            <w:tcW w:w="1134" w:type="dxa"/>
          </w:tcPr>
          <w:p w14:paraId="1E8F802F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31471B5" w14:textId="2126EE1D" w:rsidR="0086554C" w:rsidRPr="00E97211" w:rsidRDefault="0086554C" w:rsidP="00D22564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Cs w:val="15"/>
              </w:rPr>
            </w:pPr>
          </w:p>
        </w:tc>
      </w:tr>
      <w:tr w:rsidR="0086554C" w:rsidRPr="00E97211" w14:paraId="232D5111" w14:textId="77777777" w:rsidTr="00D22564">
        <w:trPr>
          <w:jc w:val="center"/>
        </w:trPr>
        <w:tc>
          <w:tcPr>
            <w:tcW w:w="4536" w:type="dxa"/>
          </w:tcPr>
          <w:p w14:paraId="0B9FA0CC" w14:textId="3B3E8F36" w:rsidR="0086554C" w:rsidRPr="00E97211" w:rsidRDefault="0086554C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E97211">
              <w:rPr>
                <w:rStyle w:val="Forte"/>
                <w:color w:val="993300"/>
                <w:sz w:val="16"/>
                <w:szCs w:val="16"/>
              </w:rPr>
              <w:t>1)10-14, 22-18; 2)05-10, 23-20; 3)12-15, 27-23; 4)07-12, 20-16; 5)03-07, 23-20; 6)01-05, 26-22; 7)15-19 (?), 22x15; 8)12x19</w:t>
            </w:r>
          </w:p>
        </w:tc>
        <w:tc>
          <w:tcPr>
            <w:tcW w:w="1134" w:type="dxa"/>
          </w:tcPr>
          <w:p w14:paraId="05E87BEB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42E696A0" w14:textId="36ADEC0C" w:rsidR="0086554C" w:rsidRPr="00E97211" w:rsidRDefault="0086554C" w:rsidP="0086554C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 xml:space="preserve">1)10-14, 24-20; 2)12-16, 22-19; 3)05-10, 19-15; 4)01-05, 21-17; 5)14-18, 26-21; 6)10-14, 15-12   </w:t>
            </w:r>
          </w:p>
        </w:tc>
      </w:tr>
      <w:tr w:rsidR="0086554C" w:rsidRPr="00E97211" w14:paraId="3EB70497" w14:textId="77777777" w:rsidTr="00D22564">
        <w:trPr>
          <w:jc w:val="center"/>
        </w:trPr>
        <w:tc>
          <w:tcPr>
            <w:tcW w:w="4536" w:type="dxa"/>
          </w:tcPr>
          <w:p w14:paraId="1C8BC3F5" w14:textId="16A33C99" w:rsidR="0086554C" w:rsidRPr="00E97211" w:rsidRDefault="0086554C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color w:val="07106A"/>
                <w:szCs w:val="15"/>
              </w:rPr>
              <w:fldChar w:fldCharType="begin"/>
            </w:r>
            <w:r w:rsidRPr="00E97211">
              <w:rPr>
                <w:color w:val="07106A"/>
                <w:szCs w:val="15"/>
              </w:rPr>
              <w:instrText xml:space="preserve"> INCLUDEPICTURE "http://damas.blogs.sapo.pt/arquivo/curta-metragem-5.jpg" \* MERGEFORMATINET </w:instrText>
            </w:r>
            <w:r w:rsidRPr="00E97211">
              <w:rPr>
                <w:color w:val="07106A"/>
                <w:szCs w:val="15"/>
              </w:rPr>
              <w:fldChar w:fldCharType="separate"/>
            </w:r>
            <w:r w:rsidRPr="00E97211">
              <w:rPr>
                <w:color w:val="07106A"/>
                <w:szCs w:val="15"/>
              </w:rPr>
              <w:fldChar w:fldCharType="begin"/>
            </w:r>
            <w:r w:rsidRPr="00E97211">
              <w:rPr>
                <w:color w:val="07106A"/>
                <w:szCs w:val="15"/>
              </w:rPr>
              <w:instrText xml:space="preserve"> INCLUDEPICTURE  "http://damas.blogs.sapo.pt/arquivo/curta-metragem-5.jpg" \* MERGEFORMATINET </w:instrText>
            </w:r>
            <w:r w:rsidRPr="00E97211">
              <w:rPr>
                <w:color w:val="07106A"/>
                <w:szCs w:val="15"/>
              </w:rPr>
              <w:fldChar w:fldCharType="separate"/>
            </w:r>
            <w:r w:rsidRPr="00E97211">
              <w:rPr>
                <w:color w:val="07106A"/>
                <w:szCs w:val="15"/>
              </w:rPr>
              <w:fldChar w:fldCharType="begin"/>
            </w:r>
            <w:r w:rsidRPr="00E97211">
              <w:rPr>
                <w:color w:val="07106A"/>
                <w:szCs w:val="15"/>
              </w:rPr>
              <w:instrText xml:space="preserve"> INCLUDEPICTURE  "http://damas.blogs.sapo.pt/arquivo/curta-metragem-5.jpg" \* MERGEFORMATINET </w:instrText>
            </w:r>
            <w:r w:rsidRPr="00E97211">
              <w:rPr>
                <w:color w:val="07106A"/>
                <w:szCs w:val="15"/>
              </w:rPr>
              <w:fldChar w:fldCharType="separate"/>
            </w:r>
            <w:r w:rsidR="00000000">
              <w:rPr>
                <w:color w:val="07106A"/>
                <w:szCs w:val="15"/>
              </w:rPr>
              <w:fldChar w:fldCharType="begin"/>
            </w:r>
            <w:r w:rsidR="00000000">
              <w:rPr>
                <w:color w:val="07106A"/>
                <w:szCs w:val="15"/>
              </w:rPr>
              <w:instrText xml:space="preserve"> INCLUDEPICTURE  "http://damas.blogs.sapo.pt/arquivo/curta-metragem-5.jpg" \* MERGEFORMATINET </w:instrText>
            </w:r>
            <w:r w:rsidR="00000000">
              <w:rPr>
                <w:color w:val="07106A"/>
                <w:szCs w:val="15"/>
              </w:rPr>
              <w:fldChar w:fldCharType="separate"/>
            </w:r>
            <w:r w:rsidR="00000000">
              <w:rPr>
                <w:color w:val="07106A"/>
                <w:szCs w:val="15"/>
              </w:rPr>
              <w:pict w14:anchorId="41A94AB1">
                <v:shape id="_x0000_i1029" type="#_x0000_t75" alt="curta-metragem-5.jpg" style="width:164.4pt;height:164.4pt">
                  <v:imagedata r:id="rId20" r:href="rId21"/>
                </v:shape>
              </w:pict>
            </w:r>
            <w:r w:rsidR="00000000">
              <w:rPr>
                <w:color w:val="07106A"/>
                <w:szCs w:val="15"/>
              </w:rPr>
              <w:fldChar w:fldCharType="end"/>
            </w:r>
            <w:r w:rsidRPr="00E97211">
              <w:rPr>
                <w:color w:val="07106A"/>
                <w:szCs w:val="15"/>
              </w:rPr>
              <w:fldChar w:fldCharType="end"/>
            </w:r>
            <w:r w:rsidRPr="00E97211">
              <w:rPr>
                <w:color w:val="07106A"/>
                <w:szCs w:val="15"/>
              </w:rPr>
              <w:fldChar w:fldCharType="end"/>
            </w:r>
            <w:r w:rsidRPr="00E97211">
              <w:rPr>
                <w:color w:val="07106A"/>
                <w:szCs w:val="15"/>
              </w:rPr>
              <w:fldChar w:fldCharType="end"/>
            </w:r>
          </w:p>
          <w:p w14:paraId="38E94C1F" w14:textId="77777777" w:rsidR="0086554C" w:rsidRPr="00E97211" w:rsidRDefault="0086554C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691A0AFD" w14:textId="77777777" w:rsidR="0086554C" w:rsidRPr="00E97211" w:rsidRDefault="0086554C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2481ED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3E9917CC" w14:textId="67038489" w:rsidR="0086554C" w:rsidRPr="00E97211" w:rsidRDefault="0086554C" w:rsidP="00D22564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"http://damas.blogs.sapo.pt/arquivo/cm-minha-6.jpg" \* MERGEFORMATINET </w:instrText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"http://damas.blogs.sapo.pt/arquivo/cm-minha-6.jpg" \* MERGEFORMATINET </w:instrText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"http://damas.blogs.sapo.pt/arquivo/cm-minha-6.jpg" \* MERGEFORMATINET </w:instrText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"http://damas.blogs.sapo.pt/arquivo/cm-minha-6.jpg" \* MERGEFORMATINET </w:instrText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pict w14:anchorId="403C5E89">
                <v:shape id="_x0000_i1030" type="#_x0000_t75" alt="cm-minha-6.jpg" style="width:164.4pt;height:164.4pt">
                  <v:imagedata r:id="rId22" r:href="rId23"/>
                </v:shape>
              </w:pict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</w:p>
          <w:p w14:paraId="1232B784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Negras e Ganham</w:t>
            </w:r>
          </w:p>
        </w:tc>
      </w:tr>
    </w:tbl>
    <w:p w14:paraId="01D907EC" w14:textId="51C63DBC" w:rsidR="009F4973" w:rsidRPr="00E97211" w:rsidRDefault="009F4973" w:rsidP="009756EE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Times New Roman" w:hAnsi="Times New Roman"/>
          <w:color w:val="07106A"/>
          <w:sz w:val="18"/>
          <w:szCs w:val="18"/>
        </w:rPr>
      </w:pPr>
    </w:p>
    <w:p w14:paraId="3D3B2685" w14:textId="77777777" w:rsidR="009F4973" w:rsidRPr="00E97211" w:rsidRDefault="009F4973" w:rsidP="009F4973">
      <w:pPr>
        <w:pStyle w:val="Corpodetexto"/>
        <w:rPr>
          <w:rFonts w:ascii="Times New Roman" w:hAnsi="Times New Roman"/>
        </w:rPr>
      </w:pPr>
      <w:r w:rsidRPr="00E97211">
        <w:rPr>
          <w:rFonts w:ascii="Times New Roman" w:hAnsi="Times New Roman"/>
        </w:rPr>
        <w:br w:type="page"/>
      </w: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9F4973" w:rsidRPr="00E97211" w14:paraId="420A2ACB" w14:textId="77777777" w:rsidTr="00D22564">
        <w:trPr>
          <w:jc w:val="center"/>
        </w:trPr>
        <w:tc>
          <w:tcPr>
            <w:tcW w:w="4536" w:type="dxa"/>
          </w:tcPr>
          <w:p w14:paraId="47B977F7" w14:textId="6A3CA273" w:rsidR="009F4973" w:rsidRPr="00E97211" w:rsidRDefault="009F4973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lastRenderedPageBreak/>
              <w:t xml:space="preserve">CM - </w:t>
            </w:r>
            <w:r w:rsidR="009B0E48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7</w:t>
            </w:r>
          </w:p>
        </w:tc>
        <w:tc>
          <w:tcPr>
            <w:tcW w:w="1134" w:type="dxa"/>
          </w:tcPr>
          <w:p w14:paraId="313C1FEA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AA11E09" w14:textId="7D41CE8F" w:rsidR="009F4973" w:rsidRPr="00E97211" w:rsidRDefault="009F4973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9B0E48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8</w:t>
            </w:r>
          </w:p>
        </w:tc>
      </w:tr>
      <w:tr w:rsidR="009F4973" w:rsidRPr="00E97211" w14:paraId="567371D8" w14:textId="77777777" w:rsidTr="00D22564">
        <w:trPr>
          <w:jc w:val="center"/>
        </w:trPr>
        <w:tc>
          <w:tcPr>
            <w:tcW w:w="4536" w:type="dxa"/>
          </w:tcPr>
          <w:p w14:paraId="7C5F8498" w14:textId="77777777" w:rsidR="009B0E48" w:rsidRPr="00E97211" w:rsidRDefault="009B0E48" w:rsidP="009B0E48">
            <w:pPr>
              <w:pStyle w:val="NormalWeb"/>
              <w:pBdr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20"/>
              </w:rPr>
            </w:pPr>
            <w:r w:rsidRPr="00E97211">
              <w:rPr>
                <w:rStyle w:val="Forte"/>
                <w:color w:val="006600"/>
                <w:sz w:val="20"/>
                <w:szCs w:val="20"/>
              </w:rPr>
              <w:t>Leopoldo Lopes</w:t>
            </w:r>
            <w:r w:rsidRPr="00E97211">
              <w:rPr>
                <w:rStyle w:val="Forte"/>
                <w:color w:val="07106A"/>
                <w:sz w:val="20"/>
                <w:szCs w:val="20"/>
              </w:rPr>
              <w:t xml:space="preserve"> </w:t>
            </w:r>
            <w:r w:rsidRPr="00E97211">
              <w:rPr>
                <w:rStyle w:val="Forte"/>
                <w:color w:val="000099"/>
                <w:sz w:val="20"/>
                <w:szCs w:val="20"/>
              </w:rPr>
              <w:t>–</w:t>
            </w:r>
            <w:r w:rsidRPr="00E97211">
              <w:rPr>
                <w:rStyle w:val="Forte"/>
                <w:color w:val="07106A"/>
                <w:sz w:val="20"/>
                <w:szCs w:val="20"/>
              </w:rPr>
              <w:t xml:space="preserve"> </w:t>
            </w:r>
            <w:r w:rsidRPr="00E97211">
              <w:rPr>
                <w:rStyle w:val="Forte"/>
                <w:color w:val="FF0000"/>
                <w:sz w:val="20"/>
                <w:szCs w:val="20"/>
              </w:rPr>
              <w:t>Medalha da Silva</w:t>
            </w:r>
          </w:p>
          <w:p w14:paraId="15198E0F" w14:textId="0F9EFFC2" w:rsidR="009F4973" w:rsidRPr="00E97211" w:rsidRDefault="009B0E48" w:rsidP="009B0E48">
            <w:pPr>
              <w:pStyle w:val="NormalWeb"/>
              <w:pBdr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</w:rPr>
            </w:pPr>
            <w:r w:rsidRPr="00E97211">
              <w:rPr>
                <w:rStyle w:val="Forte"/>
                <w:i/>
                <w:color w:val="0000FF"/>
                <w:sz w:val="20"/>
                <w:szCs w:val="16"/>
              </w:rPr>
              <w:t>XVII CNI - Almada, 07.06.97</w:t>
            </w:r>
          </w:p>
        </w:tc>
        <w:tc>
          <w:tcPr>
            <w:tcW w:w="1134" w:type="dxa"/>
          </w:tcPr>
          <w:p w14:paraId="106B8901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30CD1EB1" w14:textId="77777777" w:rsidR="009B0E48" w:rsidRPr="00E97211" w:rsidRDefault="009B0E48" w:rsidP="009B0E48">
            <w:pPr>
              <w:pStyle w:val="NormalWeb"/>
              <w:pBdr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20"/>
              </w:rPr>
            </w:pPr>
            <w:r w:rsidRPr="00E97211">
              <w:rPr>
                <w:rStyle w:val="Forte"/>
                <w:color w:val="006600"/>
                <w:sz w:val="20"/>
                <w:szCs w:val="20"/>
              </w:rPr>
              <w:t>Leopoldo Lopes</w:t>
            </w:r>
            <w:r w:rsidRPr="00E97211">
              <w:rPr>
                <w:rStyle w:val="Forte"/>
                <w:color w:val="07106A"/>
                <w:sz w:val="20"/>
                <w:szCs w:val="20"/>
              </w:rPr>
              <w:t xml:space="preserve"> </w:t>
            </w:r>
            <w:r w:rsidRPr="00E97211">
              <w:rPr>
                <w:rStyle w:val="Forte"/>
                <w:color w:val="000066"/>
                <w:sz w:val="20"/>
                <w:szCs w:val="20"/>
              </w:rPr>
              <w:t>–</w:t>
            </w:r>
            <w:r w:rsidRPr="00E97211">
              <w:rPr>
                <w:rStyle w:val="Forte"/>
                <w:color w:val="07106A"/>
                <w:sz w:val="20"/>
                <w:szCs w:val="20"/>
              </w:rPr>
              <w:t xml:space="preserve"> </w:t>
            </w:r>
            <w:r w:rsidRPr="00E97211">
              <w:rPr>
                <w:rStyle w:val="Forte"/>
                <w:color w:val="FF0000"/>
                <w:sz w:val="20"/>
                <w:szCs w:val="20"/>
              </w:rPr>
              <w:t>Fernando Gonçalves</w:t>
            </w:r>
          </w:p>
          <w:p w14:paraId="08739DA5" w14:textId="30E5D4F3" w:rsidR="009F4973" w:rsidRPr="00E97211" w:rsidRDefault="009B0E48" w:rsidP="009B0E48">
            <w:pPr>
              <w:pStyle w:val="NormalWeb"/>
              <w:pBdr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20"/>
              </w:rPr>
            </w:pPr>
            <w:r w:rsidRPr="00E97211">
              <w:rPr>
                <w:rStyle w:val="Forte"/>
                <w:i/>
                <w:color w:val="0000FF"/>
                <w:sz w:val="20"/>
                <w:szCs w:val="16"/>
              </w:rPr>
              <w:t>XVII CNI - Almada, 09.06.97</w:t>
            </w:r>
          </w:p>
        </w:tc>
      </w:tr>
      <w:tr w:rsidR="009F4973" w:rsidRPr="00E97211" w14:paraId="1FC9B78C" w14:textId="77777777" w:rsidTr="00D22564">
        <w:trPr>
          <w:jc w:val="center"/>
        </w:trPr>
        <w:tc>
          <w:tcPr>
            <w:tcW w:w="4536" w:type="dxa"/>
          </w:tcPr>
          <w:p w14:paraId="25E3606F" w14:textId="31CBE1B9" w:rsidR="009F4973" w:rsidRPr="00E97211" w:rsidRDefault="009B0E48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E97211">
              <w:rPr>
                <w:rStyle w:val="Forte"/>
                <w:color w:val="993300"/>
                <w:sz w:val="16"/>
                <w:szCs w:val="16"/>
              </w:rPr>
              <w:t>1)11-14, 21-17; 2)14-18, 22x13; 3)09x18, 23-19; 4)12-15, 19x12; 5)08x15, 28-23; 6)10-14, 23-20; 7)07-11, 20-16; 8)05-10, 16-12; 9)01-05 (?)</w:t>
            </w:r>
          </w:p>
        </w:tc>
        <w:tc>
          <w:tcPr>
            <w:tcW w:w="1134" w:type="dxa"/>
          </w:tcPr>
          <w:p w14:paraId="1EF74A8F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0FF40753" w14:textId="515C80B0" w:rsidR="009F4973" w:rsidRPr="00E97211" w:rsidRDefault="009B0E48" w:rsidP="00D22564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1)12-16, 22-19; 2)09-13, 27-22; 3)13-18, 22x13; 4)10x17, 21-18; 5)11-14, 18x11; 6)06x22, 26x19; 7)05-10, 31-27; 8)01-05, 29-26; 9)08-12, 27-22; 10)07-11, 24-20</w:t>
            </w:r>
          </w:p>
        </w:tc>
      </w:tr>
      <w:tr w:rsidR="009F4973" w:rsidRPr="00E97211" w14:paraId="30289177" w14:textId="77777777" w:rsidTr="00D22564">
        <w:trPr>
          <w:jc w:val="center"/>
        </w:trPr>
        <w:tc>
          <w:tcPr>
            <w:tcW w:w="4536" w:type="dxa"/>
          </w:tcPr>
          <w:p w14:paraId="189338C6" w14:textId="77A4C39B" w:rsidR="009F4973" w:rsidRPr="00E97211" w:rsidRDefault="009B0E48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b/>
                <w:bCs/>
                <w:color w:val="07106A"/>
              </w:rPr>
              <w:fldChar w:fldCharType="begin"/>
            </w:r>
            <w:r w:rsidRPr="00E97211">
              <w:rPr>
                <w:b/>
                <w:bCs/>
                <w:color w:val="07106A"/>
              </w:rPr>
              <w:instrText xml:space="preserve"> INCLUDEPICTURE "http://damas.blogs.sapo.pt/arquivo/curta-metragem-7.jpg" \* MERGEFORMATINET </w:instrText>
            </w:r>
            <w:r w:rsidRPr="00E97211">
              <w:rPr>
                <w:b/>
                <w:bCs/>
                <w:color w:val="07106A"/>
              </w:rPr>
              <w:fldChar w:fldCharType="separate"/>
            </w:r>
            <w:r w:rsidRPr="00E97211">
              <w:rPr>
                <w:b/>
                <w:bCs/>
                <w:color w:val="07106A"/>
              </w:rPr>
              <w:fldChar w:fldCharType="begin"/>
            </w:r>
            <w:r w:rsidRPr="00E97211">
              <w:rPr>
                <w:b/>
                <w:bCs/>
                <w:color w:val="07106A"/>
              </w:rPr>
              <w:instrText xml:space="preserve"> INCLUDEPICTURE  "http://damas.blogs.sapo.pt/arquivo/curta-metragem-7.jpg" \* MERGEFORMATINET </w:instrText>
            </w:r>
            <w:r w:rsidRPr="00E97211">
              <w:rPr>
                <w:b/>
                <w:bCs/>
                <w:color w:val="07106A"/>
              </w:rPr>
              <w:fldChar w:fldCharType="separate"/>
            </w:r>
            <w:r w:rsidR="00000000">
              <w:rPr>
                <w:b/>
                <w:bCs/>
                <w:color w:val="07106A"/>
              </w:rPr>
              <w:fldChar w:fldCharType="begin"/>
            </w:r>
            <w:r w:rsidR="00000000">
              <w:rPr>
                <w:b/>
                <w:bCs/>
                <w:color w:val="07106A"/>
              </w:rPr>
              <w:instrText xml:space="preserve"> INCLUDEPICTURE  "http://damas.blogs.sapo.pt/arquivo/curta-metragem-7.jpg" \* MERGEFORMATINET </w:instrText>
            </w:r>
            <w:r w:rsidR="00000000">
              <w:rPr>
                <w:b/>
                <w:bCs/>
                <w:color w:val="07106A"/>
              </w:rPr>
              <w:fldChar w:fldCharType="separate"/>
            </w:r>
            <w:r w:rsidR="00000000">
              <w:rPr>
                <w:b/>
                <w:bCs/>
                <w:color w:val="07106A"/>
              </w:rPr>
              <w:pict w14:anchorId="395471F6">
                <v:shape id="_x0000_i1031" type="#_x0000_t75" alt="curta-metragem-7.jpg" style="width:164.4pt;height:164.4pt">
                  <v:imagedata r:id="rId24" r:href="rId25"/>
                </v:shape>
              </w:pict>
            </w:r>
            <w:r w:rsidR="00000000">
              <w:rPr>
                <w:b/>
                <w:bCs/>
                <w:color w:val="07106A"/>
              </w:rPr>
              <w:fldChar w:fldCharType="end"/>
            </w:r>
            <w:r w:rsidRPr="00E97211">
              <w:rPr>
                <w:b/>
                <w:bCs/>
                <w:color w:val="07106A"/>
              </w:rPr>
              <w:fldChar w:fldCharType="end"/>
            </w:r>
            <w:r w:rsidRPr="00E97211">
              <w:rPr>
                <w:b/>
                <w:bCs/>
                <w:color w:val="07106A"/>
              </w:rPr>
              <w:fldChar w:fldCharType="end"/>
            </w:r>
          </w:p>
          <w:p w14:paraId="62F5BF45" w14:textId="77777777" w:rsidR="009F4973" w:rsidRPr="00E97211" w:rsidRDefault="009F4973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08B7B4E1" w14:textId="77777777" w:rsidR="009F4973" w:rsidRPr="00E97211" w:rsidRDefault="009F4973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AA2C40E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147F5ED" w14:textId="5EC62D1A" w:rsidR="009F4973" w:rsidRPr="00E97211" w:rsidRDefault="009B0E48" w:rsidP="00D22564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rFonts w:ascii="Times New Roman" w:hAnsi="Times New Roman"/>
                <w:b/>
                <w:bCs/>
                <w:color w:val="07106A"/>
              </w:rPr>
              <w:fldChar w:fldCharType="begin"/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instrText xml:space="preserve"> INCLUDEPICTURE "http://damas.blogs.sapo.pt/arquivo/curta-metragem-8.jpg" \* MERGEFORMATINET </w:instrText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fldChar w:fldCharType="separate"/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fldChar w:fldCharType="begin"/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instrText xml:space="preserve"> INCLUDEPICTURE  "http://damas.blogs.sapo.pt/arquivo/curta-metragem-8.jpg" \* MERGEFORMATINET </w:instrText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fldChar w:fldCharType="separate"/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fldChar w:fldCharType="begin"/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instrText xml:space="preserve"> INCLUDEPICTURE  "http://damas.blogs.sapo.pt/arquivo/curta-metragem-8.jpg" \* MERGEFORMATINET </w:instrText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fldChar w:fldCharType="separate"/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pict w14:anchorId="2FC97625">
                <v:shape id="_x0000_i1032" type="#_x0000_t75" alt="curta-metragem-8.jpg" style="width:164.4pt;height:164.4pt">
                  <v:imagedata r:id="rId26" r:href="rId27"/>
                </v:shape>
              </w:pict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fldChar w:fldCharType="end"/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fldChar w:fldCharType="end"/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fldChar w:fldCharType="end"/>
            </w:r>
          </w:p>
          <w:p w14:paraId="60B23859" w14:textId="21A923C5" w:rsidR="009F4973" w:rsidRPr="00E97211" w:rsidRDefault="009B0E48" w:rsidP="00D22564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Brancas e Ganham</w:t>
            </w:r>
          </w:p>
        </w:tc>
      </w:tr>
    </w:tbl>
    <w:p w14:paraId="22F2A590" w14:textId="562A9FDD" w:rsidR="009756EE" w:rsidRPr="00E97211" w:rsidRDefault="009756EE" w:rsidP="009756EE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Times New Roman" w:hAnsi="Times New Roman"/>
          <w:color w:val="07106A"/>
          <w:sz w:val="18"/>
          <w:szCs w:val="18"/>
        </w:rPr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9F4973" w:rsidRPr="00E97211" w14:paraId="62B8EE07" w14:textId="77777777" w:rsidTr="00D22564">
        <w:trPr>
          <w:jc w:val="center"/>
        </w:trPr>
        <w:tc>
          <w:tcPr>
            <w:tcW w:w="4536" w:type="dxa"/>
          </w:tcPr>
          <w:p w14:paraId="0252BE24" w14:textId="47EA8EF3" w:rsidR="009F4973" w:rsidRPr="00E97211" w:rsidRDefault="009F4973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CC54CA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9</w:t>
            </w:r>
          </w:p>
        </w:tc>
        <w:tc>
          <w:tcPr>
            <w:tcW w:w="1134" w:type="dxa"/>
          </w:tcPr>
          <w:p w14:paraId="3B5527B2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4CE0AF7B" w14:textId="315585DB" w:rsidR="009F4973" w:rsidRPr="00E97211" w:rsidRDefault="009F4973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CC54CA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10</w:t>
            </w:r>
          </w:p>
        </w:tc>
      </w:tr>
      <w:tr w:rsidR="009F4973" w:rsidRPr="00E97211" w14:paraId="197425F4" w14:textId="77777777" w:rsidTr="00D22564">
        <w:trPr>
          <w:jc w:val="center"/>
        </w:trPr>
        <w:tc>
          <w:tcPr>
            <w:tcW w:w="4536" w:type="dxa"/>
          </w:tcPr>
          <w:p w14:paraId="1FF50215" w14:textId="02C36D21" w:rsidR="009F4973" w:rsidRPr="00E97211" w:rsidRDefault="00CC54CA" w:rsidP="00D22564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Cs w:val="15"/>
              </w:rPr>
            </w:pPr>
            <w:r w:rsidRPr="00E97211">
              <w:rPr>
                <w:rStyle w:val="Forte"/>
                <w:color w:val="006600"/>
                <w:sz w:val="20"/>
                <w:szCs w:val="22"/>
              </w:rPr>
              <w:t>Resolvido por Carlos Farias em jogo prático ao vivo.</w:t>
            </w:r>
          </w:p>
        </w:tc>
        <w:tc>
          <w:tcPr>
            <w:tcW w:w="1134" w:type="dxa"/>
          </w:tcPr>
          <w:p w14:paraId="155D974E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A127F47" w14:textId="77777777" w:rsidR="00CC54CA" w:rsidRPr="00E97211" w:rsidRDefault="00CC54CA" w:rsidP="007449B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/>
              <w:jc w:val="center"/>
              <w:rPr>
                <w:color w:val="07106A"/>
                <w:sz w:val="20"/>
                <w:szCs w:val="14"/>
              </w:rPr>
            </w:pPr>
            <w:r w:rsidRPr="00E97211">
              <w:rPr>
                <w:rStyle w:val="Forte"/>
                <w:color w:val="006600"/>
                <w:sz w:val="20"/>
                <w:szCs w:val="22"/>
              </w:rPr>
              <w:t>José Pedrosa Magalhães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</w:t>
            </w:r>
            <w:r w:rsidRPr="00E97211">
              <w:rPr>
                <w:rStyle w:val="Forte"/>
                <w:color w:val="000066"/>
                <w:sz w:val="20"/>
                <w:szCs w:val="22"/>
              </w:rPr>
              <w:t>–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</w:t>
            </w:r>
            <w:r w:rsidRPr="00E97211">
              <w:rPr>
                <w:rStyle w:val="Forte"/>
                <w:color w:val="FF0000"/>
                <w:sz w:val="20"/>
                <w:szCs w:val="22"/>
              </w:rPr>
              <w:t>Amadeu Almeida</w:t>
            </w:r>
          </w:p>
          <w:p w14:paraId="42823D3D" w14:textId="6B4B78CE" w:rsidR="009F4973" w:rsidRPr="00E97211" w:rsidRDefault="00CC54CA" w:rsidP="007449B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/>
              <w:jc w:val="center"/>
              <w:rPr>
                <w:color w:val="07106A"/>
                <w:szCs w:val="18"/>
              </w:rPr>
            </w:pPr>
            <w:r w:rsidRPr="00E97211">
              <w:rPr>
                <w:rStyle w:val="Forte"/>
                <w:i/>
                <w:color w:val="0000FF"/>
                <w:sz w:val="20"/>
                <w:szCs w:val="16"/>
              </w:rPr>
              <w:t>Porto, 21.04.42</w:t>
            </w:r>
          </w:p>
        </w:tc>
      </w:tr>
      <w:tr w:rsidR="009F4973" w:rsidRPr="00E97211" w14:paraId="270D5E89" w14:textId="77777777" w:rsidTr="00D22564">
        <w:trPr>
          <w:jc w:val="center"/>
        </w:trPr>
        <w:tc>
          <w:tcPr>
            <w:tcW w:w="4536" w:type="dxa"/>
          </w:tcPr>
          <w:p w14:paraId="17E0BE7C" w14:textId="60AA6B56" w:rsidR="009F4973" w:rsidRPr="00E97211" w:rsidRDefault="00CC54CA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E97211">
              <w:rPr>
                <w:rStyle w:val="Forte"/>
                <w:color w:val="993300"/>
                <w:sz w:val="16"/>
                <w:szCs w:val="16"/>
              </w:rPr>
              <w:t>1)10-14, 22-18; 2)05-10, 26-22; 3)01-05, 22-19; 4)12-15, 19x12; 5)08x15, 23-20; 6)14-19, 27-23; 7)10-14, 20-16; 8)06-10, 23-20; 9)03-06</w:t>
            </w:r>
          </w:p>
        </w:tc>
        <w:tc>
          <w:tcPr>
            <w:tcW w:w="1134" w:type="dxa"/>
          </w:tcPr>
          <w:p w14:paraId="23F86168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B7A39A2" w14:textId="77777777" w:rsidR="007449B0" w:rsidRPr="00E97211" w:rsidRDefault="007449B0" w:rsidP="00B4706E">
            <w:pPr>
              <w:pStyle w:val="Corpodetexto"/>
              <w:ind w:left="0"/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1)11-14, 22-18; 2)06-11, 23-20; 3)12-15, 20-16; 4)02-06, 28-23; 5)14-19, 23x14; 6)10x19, 32-28;  7)05-10</w:t>
            </w:r>
          </w:p>
          <w:p w14:paraId="0ABD9BC4" w14:textId="0B01D445" w:rsidR="009F4973" w:rsidRPr="00E97211" w:rsidRDefault="007449B0" w:rsidP="007449B0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(golpe de Evaristo Borges, que assistia ao jogo)</w:t>
            </w:r>
          </w:p>
        </w:tc>
      </w:tr>
      <w:tr w:rsidR="009F4973" w:rsidRPr="00E97211" w14:paraId="139B83E9" w14:textId="77777777" w:rsidTr="00D22564">
        <w:trPr>
          <w:jc w:val="center"/>
        </w:trPr>
        <w:tc>
          <w:tcPr>
            <w:tcW w:w="4536" w:type="dxa"/>
          </w:tcPr>
          <w:p w14:paraId="46F06750" w14:textId="33FF8B91" w:rsidR="009F4973" w:rsidRPr="00E97211" w:rsidRDefault="00CC54CA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color w:val="07106A"/>
              </w:rPr>
              <w:fldChar w:fldCharType="begin"/>
            </w:r>
            <w:r w:rsidRPr="00E97211">
              <w:rPr>
                <w:color w:val="07106A"/>
              </w:rPr>
              <w:instrText xml:space="preserve"> INCLUDEPICTURE "http://damas.blogs.sapo.pt/arquivo/cm-minha-9.jpg" \* MERGEFORMATINET </w:instrText>
            </w:r>
            <w:r w:rsidRPr="00E97211">
              <w:rPr>
                <w:color w:val="07106A"/>
              </w:rPr>
              <w:fldChar w:fldCharType="separate"/>
            </w:r>
            <w:r w:rsidRPr="00E97211">
              <w:rPr>
                <w:color w:val="07106A"/>
              </w:rPr>
              <w:fldChar w:fldCharType="begin"/>
            </w:r>
            <w:r w:rsidRPr="00E97211">
              <w:rPr>
                <w:color w:val="07106A"/>
              </w:rPr>
              <w:instrText xml:space="preserve"> INCLUDEPICTURE  "http://damas.blogs.sapo.pt/arquivo/cm-minha-9.jpg" \* MERGEFORMATINET </w:instrText>
            </w:r>
            <w:r w:rsidRPr="00E97211">
              <w:rPr>
                <w:color w:val="07106A"/>
              </w:rPr>
              <w:fldChar w:fldCharType="separate"/>
            </w:r>
            <w:r w:rsidR="00000000">
              <w:rPr>
                <w:color w:val="07106A"/>
              </w:rPr>
              <w:fldChar w:fldCharType="begin"/>
            </w:r>
            <w:r w:rsidR="00000000">
              <w:rPr>
                <w:color w:val="07106A"/>
              </w:rPr>
              <w:instrText xml:space="preserve"> INCLUDEPICTURE  "http://damas.blogs.sapo.pt/arquivo/cm-minha-9.jpg" \* MERGEFORMATINET </w:instrText>
            </w:r>
            <w:r w:rsidR="00000000">
              <w:rPr>
                <w:color w:val="07106A"/>
              </w:rPr>
              <w:fldChar w:fldCharType="separate"/>
            </w:r>
            <w:r w:rsidR="00000000">
              <w:rPr>
                <w:color w:val="07106A"/>
              </w:rPr>
              <w:pict w14:anchorId="4D0AD7A4">
                <v:shape id="_x0000_i1033" type="#_x0000_t75" alt="cm-minha-9.jpg" style="width:164.4pt;height:164.4pt">
                  <v:imagedata r:id="rId28" r:href="rId29"/>
                </v:shape>
              </w:pict>
            </w:r>
            <w:r w:rsidR="00000000">
              <w:rPr>
                <w:color w:val="07106A"/>
              </w:rPr>
              <w:fldChar w:fldCharType="end"/>
            </w:r>
            <w:r w:rsidRPr="00E97211">
              <w:rPr>
                <w:color w:val="07106A"/>
              </w:rPr>
              <w:fldChar w:fldCharType="end"/>
            </w:r>
            <w:r w:rsidRPr="00E97211">
              <w:rPr>
                <w:color w:val="07106A"/>
              </w:rPr>
              <w:fldChar w:fldCharType="end"/>
            </w:r>
          </w:p>
          <w:p w14:paraId="0FB85516" w14:textId="77777777" w:rsidR="009F4973" w:rsidRPr="00E97211" w:rsidRDefault="009F4973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2DA4EB7C" w14:textId="77777777" w:rsidR="009F4973" w:rsidRPr="00E97211" w:rsidRDefault="009F4973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AEABA42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09F83106" w14:textId="1D8902CB" w:rsidR="009F4973" w:rsidRPr="00E97211" w:rsidRDefault="007449B0" w:rsidP="00D22564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instrText xml:space="preserve"> INCLUDEPICTURE "http://damas.blogs.sapo.pt/arquivo/curta-metragem-10.jpg" \* MERGEFORMATINET </w:instrText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separate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instrText xml:space="preserve"> INCLUDEPICTURE  "http://damas.blogs.sapo.pt/arquivo/curta-metragem-10.jpg" \* MERGEFORMATINET </w:instrText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8"/>
              </w:rPr>
              <w:fldChar w:fldCharType="begin"/>
            </w:r>
            <w:r w:rsidR="00000000">
              <w:rPr>
                <w:rFonts w:ascii="Times New Roman" w:hAnsi="Times New Roman"/>
                <w:color w:val="07106A"/>
                <w:szCs w:val="18"/>
              </w:rPr>
              <w:instrText xml:space="preserve"> INCLUDEPICTURE  "http://damas.blogs.sapo.pt/arquivo/curta-metragem-10.jpg" \* MERGEFORMATINET </w:instrText>
            </w:r>
            <w:r w:rsidR="00000000">
              <w:rPr>
                <w:rFonts w:ascii="Times New Roman" w:hAnsi="Times New Roman"/>
                <w:color w:val="07106A"/>
                <w:szCs w:val="18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8"/>
              </w:rPr>
              <w:pict w14:anchorId="185F5D3F">
                <v:shape id="_x0000_i1034" type="#_x0000_t75" alt="curta-metragem-10.jpg" style="width:164.4pt;height:164.4pt">
                  <v:imagedata r:id="rId30" r:href="rId31"/>
                </v:shape>
              </w:pict>
            </w:r>
            <w:r w:rsidR="00000000">
              <w:rPr>
                <w:rFonts w:ascii="Times New Roman" w:hAnsi="Times New Roman"/>
                <w:color w:val="07106A"/>
                <w:szCs w:val="18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end"/>
            </w:r>
          </w:p>
          <w:p w14:paraId="117D6BC1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Negras e Ganham</w:t>
            </w:r>
          </w:p>
        </w:tc>
      </w:tr>
    </w:tbl>
    <w:p w14:paraId="711F3DDC" w14:textId="77777777" w:rsidR="009F4973" w:rsidRPr="00E97211" w:rsidRDefault="009F4973" w:rsidP="009F4973">
      <w:pPr>
        <w:pStyle w:val="Corpodetexto"/>
        <w:rPr>
          <w:rFonts w:ascii="Times New Roman" w:hAnsi="Times New Roman"/>
        </w:rPr>
      </w:pPr>
    </w:p>
    <w:p w14:paraId="575A5A77" w14:textId="77777777" w:rsidR="000A7D24" w:rsidRDefault="000A7D24" w:rsidP="000A7D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 w:val="18"/>
          <w:szCs w:val="18"/>
        </w:rPr>
      </w:pPr>
      <w:r>
        <w:rPr>
          <w:rStyle w:val="Forte"/>
          <w:rFonts w:ascii="Arial" w:hAnsi="Arial" w:cs="Arial"/>
          <w:color w:val="CC9900"/>
          <w:sz w:val="18"/>
          <w:szCs w:val="18"/>
        </w:rPr>
        <w:lastRenderedPageBreak/>
        <w:t>Solução da Curta-Metragem 1:</w:t>
      </w:r>
    </w:p>
    <w:p w14:paraId="7699DE4A" w14:textId="77777777" w:rsidR="000A7D24" w:rsidRDefault="000A7D24" w:rsidP="000A7D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 w:val="18"/>
          <w:szCs w:val="18"/>
        </w:rPr>
      </w:pPr>
      <w:r>
        <w:rPr>
          <w:rStyle w:val="Forte"/>
          <w:rFonts w:ascii="Arial" w:hAnsi="Arial"/>
          <w:color w:val="07106A"/>
          <w:sz w:val="20"/>
          <w:szCs w:val="20"/>
        </w:rPr>
        <w:t>15-11 (!); 06x15, 18-13; 09x18, 22x06; 15x22, 26x19; 02x11, 19-15 etc GP</w:t>
      </w:r>
    </w:p>
    <w:p w14:paraId="1B87D2AA" w14:textId="77777777" w:rsidR="00FF453F" w:rsidRDefault="00FF453F" w:rsidP="00FF453F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color w:val="07106A"/>
          <w:szCs w:val="15"/>
        </w:rPr>
      </w:pPr>
      <w:r>
        <w:rPr>
          <w:rStyle w:val="Forte"/>
          <w:color w:val="CC9900"/>
          <w:szCs w:val="15"/>
        </w:rPr>
        <w:t>Solução da Curta-Metragem 2:</w:t>
      </w:r>
    </w:p>
    <w:p w14:paraId="44A98911" w14:textId="77777777" w:rsidR="00FF453F" w:rsidRDefault="00FF453F" w:rsidP="00FF453F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color w:val="07106A"/>
          <w:szCs w:val="15"/>
        </w:rPr>
      </w:pPr>
      <w:r>
        <w:rPr>
          <w:rStyle w:val="Forte"/>
          <w:color w:val="000066"/>
          <w:szCs w:val="15"/>
        </w:rPr>
        <w:t>9) ...., 18-14 e agora se:</w:t>
      </w:r>
    </w:p>
    <w:p w14:paraId="36FC2BB1" w14:textId="77777777" w:rsidR="00FF453F" w:rsidRPr="0086554C" w:rsidRDefault="00FF453F" w:rsidP="00FF453F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ind w:left="1416"/>
        <w:jc w:val="both"/>
        <w:rPr>
          <w:color w:val="07106A"/>
          <w:szCs w:val="15"/>
        </w:rPr>
      </w:pPr>
      <w:r w:rsidRPr="0086554C">
        <w:rPr>
          <w:rStyle w:val="Forte"/>
          <w:color w:val="000066"/>
          <w:szCs w:val="15"/>
        </w:rPr>
        <w:t>10)11x18, 26-21; 11)17x26, 30x05; 12)09x18, 05-01 GP</w:t>
      </w:r>
    </w:p>
    <w:p w14:paraId="0324E8F7" w14:textId="77777777" w:rsidR="00FF453F" w:rsidRPr="0086554C" w:rsidRDefault="00FF453F" w:rsidP="00FF453F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ind w:left="1416"/>
        <w:jc w:val="both"/>
        <w:rPr>
          <w:rFonts w:ascii="Arial" w:hAnsi="Arial" w:cs="Arial"/>
          <w:color w:val="07106A"/>
          <w:szCs w:val="15"/>
        </w:rPr>
      </w:pPr>
      <w:r w:rsidRPr="0086554C">
        <w:rPr>
          <w:rStyle w:val="Forte"/>
          <w:color w:val="000066"/>
          <w:szCs w:val="15"/>
        </w:rPr>
        <w:t>10)09x18, 14x07; 11)04x11, 26-21; 12)17x26, 30x07 GP</w:t>
      </w:r>
    </w:p>
    <w:p w14:paraId="5A9E2CE3" w14:textId="77777777" w:rsidR="00411541" w:rsidRDefault="00411541" w:rsidP="00411541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color w:val="07106A"/>
          <w:szCs w:val="15"/>
        </w:rPr>
      </w:pPr>
      <w:r>
        <w:rPr>
          <w:rStyle w:val="Forte"/>
          <w:color w:val="CC9900"/>
          <w:szCs w:val="15"/>
        </w:rPr>
        <w:t>Solução da Curta-Metragem 3:</w:t>
      </w:r>
    </w:p>
    <w:p w14:paraId="012CE912" w14:textId="77777777" w:rsidR="00411541" w:rsidRPr="00CE10B9" w:rsidRDefault="00411541" w:rsidP="00411541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color w:val="07106A"/>
          <w:szCs w:val="15"/>
        </w:rPr>
      </w:pPr>
      <w:r w:rsidRPr="00CE10B9">
        <w:rPr>
          <w:rStyle w:val="Forte"/>
          <w:color w:val="000099"/>
          <w:szCs w:val="15"/>
        </w:rPr>
        <w:t>6) ..., 15-11; 7)06x24, 17-13; 8)10x26, 29x13; 9)09x18, 23-20; 10)16x23, 28x01; GN</w:t>
      </w:r>
    </w:p>
    <w:p w14:paraId="32F5FA88" w14:textId="77777777" w:rsidR="00411541" w:rsidRDefault="00411541" w:rsidP="00411541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color w:val="07106A"/>
          <w:szCs w:val="15"/>
        </w:rPr>
      </w:pPr>
      <w:r>
        <w:rPr>
          <w:rStyle w:val="Forte"/>
          <w:color w:val="CC9900"/>
          <w:szCs w:val="15"/>
        </w:rPr>
        <w:t>Podendo continuar assim:</w:t>
      </w:r>
    </w:p>
    <w:p w14:paraId="21990694" w14:textId="77777777" w:rsidR="00411541" w:rsidRPr="00C33B12" w:rsidRDefault="00411541" w:rsidP="00411541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  <w:szCs w:val="15"/>
        </w:rPr>
      </w:pPr>
      <w:r w:rsidRPr="00C33B12">
        <w:rPr>
          <w:rStyle w:val="Forte"/>
          <w:color w:val="000099"/>
          <w:szCs w:val="15"/>
        </w:rPr>
        <w:t>11)02-05, 01x21; 12)07-11, 21x07; 13)04x11, 27-22; 14)03-06, 25-21; 15)06-10, 21-18; 16)10-14, 18-13; 17)14-18, 13-09; 18)18x27, 31x22 GN</w:t>
      </w:r>
    </w:p>
    <w:p w14:paraId="60A53815" w14:textId="77777777" w:rsidR="0086554C" w:rsidRDefault="0086554C" w:rsidP="0086554C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color w:val="07106A"/>
          <w:szCs w:val="15"/>
        </w:rPr>
      </w:pPr>
      <w:r>
        <w:rPr>
          <w:rStyle w:val="Forte"/>
          <w:color w:val="CC9900"/>
          <w:szCs w:val="15"/>
        </w:rPr>
        <w:t>Solução da Curta-Metragem 4:</w:t>
      </w:r>
    </w:p>
    <w:p w14:paraId="3D65639B" w14:textId="77777777" w:rsidR="0086554C" w:rsidRDefault="0086554C" w:rsidP="0086554C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  <w:szCs w:val="15"/>
        </w:rPr>
      </w:pPr>
      <w:r>
        <w:rPr>
          <w:rStyle w:val="Forte"/>
          <w:color w:val="0000CC"/>
          <w:szCs w:val="20"/>
        </w:rPr>
        <w:t xml:space="preserve">5) ...., 24-20;  6)15x24, 23-19; 7)07-11, 19-14 e 17x01 GP </w:t>
      </w:r>
    </w:p>
    <w:p w14:paraId="3D7A6C0C" w14:textId="77777777" w:rsidR="0086554C" w:rsidRDefault="0086554C" w:rsidP="0086554C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color w:val="07106A"/>
          <w:szCs w:val="15"/>
        </w:rPr>
      </w:pPr>
      <w:r>
        <w:rPr>
          <w:rStyle w:val="Forte"/>
          <w:color w:val="CC9900"/>
          <w:szCs w:val="15"/>
        </w:rPr>
        <w:t>Solução da Curta-Metragem 5</w:t>
      </w:r>
    </w:p>
    <w:p w14:paraId="1C8FD29E" w14:textId="77777777" w:rsidR="0086554C" w:rsidRPr="0086554C" w:rsidRDefault="0086554C" w:rsidP="0086554C">
      <w:pPr>
        <w:pStyle w:val="NormalWeb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  <w:szCs w:val="15"/>
        </w:rPr>
      </w:pPr>
      <w:r w:rsidRPr="0086554C">
        <w:rPr>
          <w:rStyle w:val="Forte"/>
          <w:color w:val="0000CC"/>
        </w:rPr>
        <w:t>8) ...., 16-12; 9)07x23, 18-13; 10)10x26, 29x15; 11)11x20, 28x3 GP</w:t>
      </w:r>
    </w:p>
    <w:p w14:paraId="4EFA67F7" w14:textId="77777777" w:rsidR="009B0E48" w:rsidRDefault="009B0E48" w:rsidP="009B0E48">
      <w:pPr>
        <w:pStyle w:val="NormalWeb"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line="360" w:lineRule="auto"/>
        <w:jc w:val="both"/>
        <w:rPr>
          <w:color w:val="07106A"/>
        </w:rPr>
      </w:pPr>
      <w:r>
        <w:rPr>
          <w:rStyle w:val="Forte"/>
          <w:color w:val="CC9900"/>
        </w:rPr>
        <w:t>Solução da Curta-Metragem 6</w:t>
      </w:r>
    </w:p>
    <w:p w14:paraId="77735A06" w14:textId="77777777" w:rsidR="009B0E48" w:rsidRPr="00655782" w:rsidRDefault="009B0E48" w:rsidP="009B0E48">
      <w:pPr>
        <w:pStyle w:val="NormalWeb"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</w:rPr>
      </w:pPr>
      <w:r w:rsidRPr="00655782">
        <w:rPr>
          <w:rStyle w:val="Forte"/>
          <w:color w:val="0000FF"/>
        </w:rPr>
        <w:t>6) ..., 15-12; 7)08x24, 23-20; 8)16x23, 28x01 GN</w:t>
      </w:r>
    </w:p>
    <w:p w14:paraId="391EFB8B" w14:textId="77777777" w:rsidR="009B0E48" w:rsidRDefault="009B0E48" w:rsidP="009B0E48">
      <w:pPr>
        <w:pStyle w:val="NormalWeb"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line="360" w:lineRule="auto"/>
        <w:jc w:val="both"/>
        <w:rPr>
          <w:color w:val="07106A"/>
        </w:rPr>
      </w:pPr>
      <w:r>
        <w:rPr>
          <w:rStyle w:val="Forte"/>
          <w:color w:val="CC9900"/>
        </w:rPr>
        <w:t>Solução da Curta-Metragem 7</w:t>
      </w:r>
    </w:p>
    <w:p w14:paraId="74A4E221" w14:textId="77777777" w:rsidR="009B0E48" w:rsidRPr="007449B0" w:rsidRDefault="009B0E48" w:rsidP="009B0E48">
      <w:pPr>
        <w:pStyle w:val="NormalWeb"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</w:rPr>
      </w:pPr>
      <w:r w:rsidRPr="00655782">
        <w:rPr>
          <w:rStyle w:val="Forte"/>
          <w:color w:val="0000FF"/>
          <w:szCs w:val="20"/>
        </w:rPr>
        <w:t xml:space="preserve">9)..., 17-13; 10)10x17, 24-20; 11)15x24, 31-28; 12)24x31, 12-08; 13)31x22, 26x01; 14)06-10, 01x21; 15)17x26, 29x22  etc. </w:t>
      </w:r>
      <w:r w:rsidRPr="007449B0">
        <w:rPr>
          <w:rStyle w:val="Forte"/>
          <w:color w:val="0000FF"/>
          <w:szCs w:val="20"/>
        </w:rPr>
        <w:t>GN</w:t>
      </w:r>
    </w:p>
    <w:p w14:paraId="352273C8" w14:textId="77777777" w:rsidR="00CC54CA" w:rsidRDefault="00CC54CA" w:rsidP="00CC54CA">
      <w:pPr>
        <w:pStyle w:val="NormalWeb"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line="360" w:lineRule="auto"/>
        <w:jc w:val="both"/>
        <w:rPr>
          <w:color w:val="07106A"/>
        </w:rPr>
      </w:pPr>
      <w:r>
        <w:rPr>
          <w:rStyle w:val="Forte"/>
          <w:color w:val="CC9900"/>
        </w:rPr>
        <w:lastRenderedPageBreak/>
        <w:t>Solução da Curta-Metragem 8</w:t>
      </w:r>
    </w:p>
    <w:p w14:paraId="05C09CCC" w14:textId="77777777" w:rsidR="00CC54CA" w:rsidRPr="008B04F2" w:rsidRDefault="00CC54CA" w:rsidP="00CC54CA">
      <w:pPr>
        <w:pStyle w:val="NormalWeb"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</w:rPr>
      </w:pPr>
      <w:r w:rsidRPr="008B04F2">
        <w:rPr>
          <w:rStyle w:val="Forte"/>
          <w:color w:val="0000FF"/>
        </w:rPr>
        <w:t>11)12-15, 19x12; 12)03-07, 12x03; 13)05-09, 03x13 14) 09x27 GB</w:t>
      </w:r>
    </w:p>
    <w:p w14:paraId="10256B62" w14:textId="77777777" w:rsidR="007449B0" w:rsidRDefault="007449B0" w:rsidP="007449B0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both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 w:cs="Arial"/>
          <w:color w:val="CC9900"/>
          <w:szCs w:val="18"/>
        </w:rPr>
        <w:t>Solução da Curta-Metragem 9</w:t>
      </w:r>
    </w:p>
    <w:p w14:paraId="06954860" w14:textId="77777777" w:rsidR="007449B0" w:rsidRPr="0090062F" w:rsidRDefault="007449B0" w:rsidP="007449B0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both"/>
        <w:rPr>
          <w:rFonts w:ascii="Times" w:hAnsi="Times" w:cs="Arial"/>
          <w:color w:val="07106A"/>
          <w:szCs w:val="18"/>
        </w:rPr>
      </w:pPr>
      <w:r w:rsidRPr="0090062F">
        <w:rPr>
          <w:rStyle w:val="Forte"/>
          <w:rFonts w:ascii="Times" w:hAnsi="Times" w:cs="Arial"/>
          <w:color w:val="0000CC"/>
          <w:szCs w:val="18"/>
        </w:rPr>
        <w:t>9) ... , 16-12; 10)07x23, 24-20; 11)15x24, 18-13; 12)10x26, 29x15; 13)11x20, 28x03 GN</w:t>
      </w:r>
    </w:p>
    <w:p w14:paraId="72084A9C" w14:textId="77777777" w:rsidR="000D1D2D" w:rsidRPr="00E97211" w:rsidRDefault="000D1D2D" w:rsidP="000D1D2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both"/>
        <w:rPr>
          <w:color w:val="07106A"/>
          <w:szCs w:val="18"/>
        </w:rPr>
      </w:pPr>
      <w:r w:rsidRPr="00E97211">
        <w:rPr>
          <w:rStyle w:val="Forte"/>
          <w:color w:val="CC9900"/>
          <w:szCs w:val="18"/>
        </w:rPr>
        <w:t>Solução da Curta-Metragem 10</w:t>
      </w:r>
    </w:p>
    <w:p w14:paraId="4323462C" w14:textId="77777777" w:rsidR="000D1D2D" w:rsidRPr="00E97211" w:rsidRDefault="000D1D2D" w:rsidP="000D1D2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both"/>
        <w:rPr>
          <w:color w:val="07106A"/>
          <w:szCs w:val="18"/>
        </w:rPr>
      </w:pPr>
      <w:r w:rsidRPr="00E97211">
        <w:rPr>
          <w:rStyle w:val="Forte"/>
          <w:color w:val="0000FF"/>
        </w:rPr>
        <w:t>7) ..., 18-14; 8)11x18, 21x05; 9)01x10, 16-12; 10)07x16, 24-20; 11)16x32, 31-27; 12)32x23, 27x02 GP</w:t>
      </w:r>
      <w:r w:rsidRPr="00E97211">
        <w:rPr>
          <w:rStyle w:val="Forte"/>
          <w:color w:val="07106A"/>
        </w:rPr>
        <w:t xml:space="preserve"> </w:t>
      </w:r>
      <w:r w:rsidRPr="00E97211">
        <w:rPr>
          <w:rStyle w:val="Forte"/>
          <w:color w:val="006600"/>
        </w:rPr>
        <w:t>(</w:t>
      </w:r>
      <w:r w:rsidRPr="00E97211">
        <w:rPr>
          <w:rStyle w:val="Forte"/>
          <w:i/>
          <w:color w:val="006600"/>
        </w:rPr>
        <w:t xml:space="preserve">golpe de </w:t>
      </w:r>
      <w:r w:rsidRPr="00E97211">
        <w:rPr>
          <w:rStyle w:val="Forte"/>
          <w:i/>
          <w:color w:val="FF0000"/>
        </w:rPr>
        <w:t>Evaristo Borges</w:t>
      </w:r>
      <w:r w:rsidRPr="00E97211">
        <w:rPr>
          <w:rStyle w:val="Forte"/>
          <w:i/>
          <w:color w:val="006600"/>
        </w:rPr>
        <w:t>, que assistia ao jogo).</w:t>
      </w:r>
    </w:p>
    <w:p w14:paraId="76C3F9FD" w14:textId="77777777" w:rsidR="000A7D24" w:rsidRPr="00411541" w:rsidRDefault="000A7D24" w:rsidP="00080D88">
      <w:pPr>
        <w:pStyle w:val="Corpodetexto"/>
        <w:ind w:left="0"/>
        <w:rPr>
          <w:rFonts w:ascii="Times New Roman" w:eastAsia="Comic Sans MS,Arial" w:hAnsi="Times New Roman"/>
          <w:sz w:val="24"/>
          <w:szCs w:val="24"/>
        </w:rPr>
      </w:pPr>
    </w:p>
    <w:sectPr w:rsidR="000A7D24" w:rsidRPr="00411541" w:rsidSect="00F97130">
      <w:headerReference w:type="default" r:id="rId32"/>
      <w:footerReference w:type="default" r:id="rId33"/>
      <w:pgSz w:w="11907" w:h="16840" w:code="9"/>
      <w:pgMar w:top="1985" w:right="425" w:bottom="993" w:left="1247" w:header="142" w:footer="5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C7959" w14:textId="77777777" w:rsidR="005F7EE0" w:rsidRDefault="005F7EE0" w:rsidP="00D65E51">
      <w:r>
        <w:separator/>
      </w:r>
    </w:p>
  </w:endnote>
  <w:endnote w:type="continuationSeparator" w:id="0">
    <w:p w14:paraId="350D8D01" w14:textId="77777777" w:rsidR="005F7EE0" w:rsidRDefault="005F7EE0" w:rsidP="00D6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,Arial">
    <w:altName w:val="Times New Roman"/>
    <w:panose1 w:val="00000000000000000000"/>
    <w:charset w:val="00"/>
    <w:family w:val="roman"/>
    <w:notTrueType/>
    <w:pitch w:val="default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9BFF4" w14:textId="54EFEFA5" w:rsidR="00275697" w:rsidRPr="00D3141E" w:rsidRDefault="00275697" w:rsidP="00275697">
    <w:pPr>
      <w:pStyle w:val="Rodap"/>
      <w:pBdr>
        <w:top w:val="single" w:sz="4" w:space="1" w:color="auto"/>
      </w:pBdr>
      <w:tabs>
        <w:tab w:val="clear" w:pos="8504"/>
        <w:tab w:val="right" w:pos="9781"/>
      </w:tabs>
      <w:ind w:right="40"/>
      <w:rPr>
        <w:rStyle w:val="Nmerodepgina"/>
        <w:rFonts w:ascii="Arial" w:hAnsi="Arial" w:cs="Arial"/>
        <w:sz w:val="12"/>
        <w:szCs w:val="12"/>
      </w:rPr>
    </w:pPr>
    <w:r w:rsidRPr="00D3141E">
      <w:rPr>
        <w:rFonts w:ascii="Arial" w:hAnsi="Arial" w:cs="Arial"/>
        <w:sz w:val="12"/>
        <w:szCs w:val="12"/>
      </w:rPr>
      <w:t>ESC</w:t>
    </w:r>
    <w:r w:rsidR="00E52B4E">
      <w:rPr>
        <w:rFonts w:ascii="Arial" w:hAnsi="Arial" w:cs="Arial"/>
        <w:sz w:val="12"/>
        <w:szCs w:val="12"/>
      </w:rPr>
      <w:t>M</w:t>
    </w:r>
    <w:r w:rsidRPr="00D3141E">
      <w:rPr>
        <w:rFonts w:ascii="Arial" w:hAnsi="Arial" w:cs="Arial"/>
        <w:b/>
        <w:sz w:val="12"/>
        <w:szCs w:val="12"/>
      </w:rPr>
      <w:tab/>
    </w:r>
    <w:r w:rsidRPr="00D3141E">
      <w:rPr>
        <w:rFonts w:ascii="Arial" w:hAnsi="Arial" w:cs="Arial"/>
        <w:b/>
        <w:sz w:val="12"/>
        <w:szCs w:val="12"/>
      </w:rPr>
      <w:tab/>
    </w:r>
    <w:r>
      <w:rPr>
        <w:rFonts w:ascii="Arial" w:hAnsi="Arial" w:cs="Arial"/>
        <w:b/>
        <w:sz w:val="12"/>
        <w:szCs w:val="12"/>
      </w:rPr>
      <w:t xml:space="preserve">Pág. </w:t>
    </w:r>
    <w:r w:rsidRPr="00D3141E">
      <w:rPr>
        <w:rFonts w:ascii="Arial" w:hAnsi="Arial" w:cs="Arial"/>
        <w:b/>
        <w:sz w:val="12"/>
        <w:szCs w:val="12"/>
      </w:rPr>
      <w:fldChar w:fldCharType="begin"/>
    </w:r>
    <w:r w:rsidRPr="00D3141E">
      <w:rPr>
        <w:rFonts w:ascii="Arial" w:hAnsi="Arial" w:cs="Arial"/>
        <w:b/>
        <w:sz w:val="12"/>
        <w:szCs w:val="12"/>
      </w:rPr>
      <w:instrText>PAGE   \* MERGEFORMAT</w:instrText>
    </w:r>
    <w:r w:rsidRPr="00D3141E">
      <w:rPr>
        <w:rFonts w:ascii="Arial" w:hAnsi="Arial" w:cs="Arial"/>
        <w:b/>
        <w:sz w:val="12"/>
        <w:szCs w:val="12"/>
      </w:rPr>
      <w:fldChar w:fldCharType="separate"/>
    </w:r>
    <w:r>
      <w:rPr>
        <w:rFonts w:ascii="Arial" w:hAnsi="Arial" w:cs="Arial"/>
        <w:b/>
        <w:noProof/>
        <w:sz w:val="12"/>
        <w:szCs w:val="12"/>
      </w:rPr>
      <w:t>1</w:t>
    </w:r>
    <w:r w:rsidRPr="00D3141E">
      <w:rPr>
        <w:rFonts w:ascii="Arial" w:hAnsi="Arial" w:cs="Arial"/>
        <w:b/>
        <w:sz w:val="12"/>
        <w:szCs w:val="12"/>
      </w:rPr>
      <w:fldChar w:fldCharType="end"/>
    </w:r>
  </w:p>
  <w:p w14:paraId="4955AEE9" w14:textId="77777777" w:rsidR="00275697" w:rsidRDefault="00275697" w:rsidP="00275697">
    <w:pPr>
      <w:pStyle w:val="Rodap"/>
      <w:pBdr>
        <w:top w:val="single" w:sz="4" w:space="1" w:color="auto"/>
      </w:pBdr>
      <w:tabs>
        <w:tab w:val="clear" w:pos="8504"/>
        <w:tab w:val="right" w:pos="7797"/>
      </w:tabs>
      <w:ind w:right="40"/>
      <w:rPr>
        <w:rStyle w:val="Nmerodepgina"/>
        <w:rFonts w:ascii="Tw Cen MT" w:hAnsi="Tw Cen MT"/>
        <w:szCs w:val="18"/>
      </w:rPr>
    </w:pPr>
  </w:p>
  <w:p w14:paraId="02CB9764" w14:textId="3B7BCC2C" w:rsidR="00675855" w:rsidRPr="00275697" w:rsidRDefault="00275697" w:rsidP="00275697">
    <w:pPr>
      <w:pStyle w:val="Rodap"/>
      <w:jc w:val="right"/>
    </w:pPr>
    <w:r>
      <w:rPr>
        <w:rFonts w:ascii="Tw Cen MT" w:hAnsi="Tw Cen MT"/>
        <w:noProof/>
        <w:sz w:val="18"/>
        <w:szCs w:val="18"/>
        <w:lang w:eastAsia="pt-PT"/>
      </w:rPr>
      <w:drawing>
        <wp:inline distT="0" distB="0" distL="0" distR="0" wp14:anchorId="17548FED" wp14:editId="222225B5">
          <wp:extent cx="3370699" cy="494426"/>
          <wp:effectExtent l="0" t="0" r="1270" b="127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69"/>
                  <a:stretch/>
                </pic:blipFill>
                <pic:spPr bwMode="auto">
                  <a:xfrm>
                    <a:off x="0" y="0"/>
                    <a:ext cx="3405214" cy="49948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FBC95" w14:textId="77777777" w:rsidR="005F7EE0" w:rsidRDefault="005F7EE0" w:rsidP="00D65E51">
      <w:r>
        <w:separator/>
      </w:r>
    </w:p>
  </w:footnote>
  <w:footnote w:type="continuationSeparator" w:id="0">
    <w:p w14:paraId="3039193B" w14:textId="77777777" w:rsidR="005F7EE0" w:rsidRDefault="005F7EE0" w:rsidP="00D65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0E6B2" w14:textId="77777777" w:rsidR="00275697" w:rsidRPr="007361C0" w:rsidRDefault="00275697" w:rsidP="00275697">
    <w:pPr>
      <w:pStyle w:val="Cabealho"/>
      <w:ind w:right="170"/>
      <w:jc w:val="center"/>
      <w:rPr>
        <w:sz w:val="16"/>
        <w:szCs w:val="16"/>
      </w:rPr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66944" behindDoc="0" locked="0" layoutInCell="1" allowOverlap="1" wp14:anchorId="0030D5F1" wp14:editId="6C8C20DE">
              <wp:simplePos x="0" y="0"/>
              <wp:positionH relativeFrom="column">
                <wp:posOffset>5234940</wp:posOffset>
              </wp:positionH>
              <wp:positionV relativeFrom="paragraph">
                <wp:posOffset>99060</wp:posOffset>
              </wp:positionV>
              <wp:extent cx="1071880" cy="876935"/>
              <wp:effectExtent l="0" t="0" r="0" b="0"/>
              <wp:wrapNone/>
              <wp:docPr id="12" name="Group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71880" cy="876935"/>
                        <a:chOff x="4582" y="3835"/>
                        <a:chExt cx="1803" cy="1475"/>
                      </a:xfrm>
                    </wpg:grpSpPr>
                    <pic:pic xmlns:pic="http://schemas.openxmlformats.org/drawingml/2006/picture">
                      <pic:nvPicPr>
                        <pic:cNvPr id="13" name="Picture 130" descr="cm_texto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82" y="4731"/>
                          <a:ext cx="1803" cy="5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4" name="Picture 131" descr="logo_escm_2014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040" y="3835"/>
                          <a:ext cx="888" cy="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17FF59" id="Group 129" o:spid="_x0000_s1026" style="position:absolute;margin-left:412.2pt;margin-top:7.8pt;width:84.4pt;height:69.05pt;z-index:251666944" coordorigin="4582,3835" coordsize="1803,14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9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/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4oHwSUNDX1BST0ZJTEUACQn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T/////////////////////////////////////////69H/////////////////////////////&#10;////////////9+n+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c3X////////////////////////////////&#10;///////dr5a39P/////////////////////////////////////FjGin5///////////////////&#10;///////////////////MnImk5//////////////////////////////////////6zrvG9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3MW99f////////////////////////////////////+/k3qFxf//////////////////////&#10;/////////////9uQWz1lqPb//////////////////////////////////rx1NABUm+v/////////&#10;////////////////////////05R+SSxOmuz////////////////////////////////Y1MqzfmVt&#10;pfn////////////////////////////////////0xa6vy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L/2wCEAAwICAgJCAwJCQwRCwoLERUPDAwPFRgTExUTExgRDAwMDAwMEQwMDAwMDAwMDAwMDAwM&#10;DAwMDAwMDAwMDAwMDAwBDQsLDQ4NEA4OEBQODg4UFA4ODg4UEQwMDAwMEREMDAwMDAwRDAwMDAwM&#10;DAwMDAwMDAwMDAwMDAwMDAwMDAwMDP/AABQIAJoB4AQBIgACEQEDEQEEIgD/3QAEAB7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NMAAAAAUmdodGxvbmcAAADU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jhCSU0EDAAAAAAiZAAAAAEAAACgAAAAnwAA&#10;AeAAASogAAAiSAAYAAH/2P/tAAxBZG9iZV9DTQAC/+4ADkFkb2JlAGSAAAAAAf/bAIQADAgICAkI&#10;DAkJDBELCgsRFQ8MDA8VGBMTFRMTGBEMDAwMDAwRDAwMDAwMDAwMDAwMDAwMDAwMDAwMDAwMDAwM&#10;DAENCwsNDg0QDg4QFA4ODhQUDg4ODhQRDAwMDAwREQwMDAwMDBEMDAwMDAwMDAwMDAwMDAwMDAwM&#10;DAwMDAwMDAwM/8AAEQgAnw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9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/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YrC/+VNhL/oD4a/6hHJv+uUTT/r1tF&#10;/61lV/ipb2jto3h545t/h9uShZTUi4yez4WRpsuAlazHfJmxxXmetcJ2o7nAdKq8vXGyvrlvsb+5&#10;b7G/uW+xv7lvsb+5b7G/uW+xv7lvsb+5b7G/uW+xv7lvsb+5b7G/uW+xv7lvsb/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oHwSUNDX1BST0ZJTEUACQn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T/////////////////////////////////////&#10;////69H/////////////////////////////////////////9+n+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4c3X///////////////////////////////////////dr5a39P//////////////////////////&#10;///////////FjGin5//////////////////////////////////////MnImk5///////////////&#10;///////////////////////6zrvG9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3MW99f//////////////////////////////&#10;//////+/k3qFxf///////////////////////////////////9uQWz1lqPb/////////////////&#10;/////////////////rx1NABUm+v/////////////////////////////////05R+SSxOmuz/////&#10;///////////////////////////Y1MqzfmVtpfn////////////////////////////////////0&#10;xa6vy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t5ePj5Obo7fH5//////////////////////////////2xlJKS&#10;lZmdo6myvNDt//////////////////////////+dU0dJTVFWYHOKr9b8////////////////////&#10;//////+yVgAaNVBti67S9//////////////////////////////Nbz5fe5m31/n/////////////&#10;///////////////////un4OmwuH/////////////////////////////////////487r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0" o:spid="_x0000_s1027" type="#_x0000_t75" alt="cm_texto_1" style="position:absolute;left:4582;top:4731;width:1803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">
                <v:imagedata r:id="rId3" o:title="cm_texto_1"/>
              </v:shape>
              <v:shape id="Picture 131" o:spid="_x0000_s1028" type="#_x0000_t75" alt="logo_escm_2014_1" style="position:absolute;left:5040;top:3835;width:8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">
                <v:imagedata r:id="rId4" o:title="logo_escm_2014_1"/>
              </v:shape>
            </v:group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56D5C5D5" wp14:editId="621354DE">
              <wp:simplePos x="0" y="0"/>
              <wp:positionH relativeFrom="column">
                <wp:posOffset>643848</wp:posOffset>
              </wp:positionH>
              <wp:positionV relativeFrom="paragraph">
                <wp:posOffset>320028</wp:posOffset>
              </wp:positionV>
              <wp:extent cx="4800600" cy="495959"/>
              <wp:effectExtent l="0" t="0" r="0" b="0"/>
              <wp:wrapNone/>
              <wp:docPr id="11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00600" cy="4959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B8EDE" w14:textId="77777777" w:rsidR="00275697" w:rsidRPr="00C87772" w:rsidRDefault="00275697" w:rsidP="00275697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b/>
                              <w:smallCaps/>
                              <w:color w:val="404040"/>
                              <w:sz w:val="24"/>
                              <w:szCs w:val="24"/>
                            </w:rPr>
                          </w:pPr>
                          <w:r w:rsidRPr="00C87772">
                            <w:rPr>
                              <w:rFonts w:ascii="Arial" w:hAnsi="Arial" w:cs="Arial"/>
                              <w:b/>
                              <w:smallCaps/>
                              <w:color w:val="404040"/>
                              <w:sz w:val="24"/>
                              <w:szCs w:val="24"/>
                            </w:rPr>
                            <w:t>Direção-Geral dos Estabelecimentos Escolares</w:t>
                          </w:r>
                        </w:p>
                        <w:p w14:paraId="72D4A127" w14:textId="77777777" w:rsidR="00275697" w:rsidRPr="00C87772" w:rsidRDefault="00275697" w:rsidP="003F1563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C87772">
                            <w:rPr>
                              <w:rFonts w:ascii="Arial" w:hAnsi="Arial" w:cs="Arial"/>
                              <w:b/>
                              <w:smallCaps/>
                              <w:color w:val="404040"/>
                              <w:sz w:val="24"/>
                              <w:szCs w:val="24"/>
                            </w:rPr>
                            <w:t>Direção de Serviços da Região Centro</w:t>
                          </w:r>
                        </w:p>
                        <w:p w14:paraId="62375272" w14:textId="77777777" w:rsidR="00275697" w:rsidRDefault="00275697" w:rsidP="00275697">
                          <w:pPr>
                            <w:jc w:val="center"/>
                            <w:rPr>
                              <w:b/>
                              <w:smallCaps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D5C5D5" id="_x0000_t202" coordsize="21600,21600" o:spt="202" path="m,l,21600r21600,l21600,xe">
              <v:stroke joinstyle="miter"/>
              <v:path gradientshapeok="t" o:connecttype="rect"/>
            </v:shapetype>
            <v:shape id="Text Box 99" o:spid="_x0000_s1026" type="#_x0000_t202" style="position:absolute;left:0;text-align:left;margin-left:50.7pt;margin-top:25.2pt;width:378pt;height:39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" filled="f" stroked="f">
              <v:textbox>
                <w:txbxContent>
                  <w:p w14:paraId="07EB8EDE" w14:textId="77777777" w:rsidR="00275697" w:rsidRPr="00C87772" w:rsidRDefault="00275697" w:rsidP="00275697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b/>
                        <w:smallCaps/>
                        <w:color w:val="404040"/>
                        <w:sz w:val="24"/>
                        <w:szCs w:val="24"/>
                      </w:rPr>
                    </w:pPr>
                    <w:r w:rsidRPr="00C87772">
                      <w:rPr>
                        <w:rFonts w:ascii="Arial" w:hAnsi="Arial" w:cs="Arial"/>
                        <w:b/>
                        <w:smallCaps/>
                        <w:color w:val="404040"/>
                        <w:sz w:val="24"/>
                        <w:szCs w:val="24"/>
                      </w:rPr>
                      <w:t>Direção-Geral dos Estabelecimentos Escolares</w:t>
                    </w:r>
                  </w:p>
                  <w:p w14:paraId="72D4A127" w14:textId="77777777" w:rsidR="00275697" w:rsidRPr="00C87772" w:rsidRDefault="00275697" w:rsidP="003F1563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87772">
                      <w:rPr>
                        <w:rFonts w:ascii="Arial" w:hAnsi="Arial" w:cs="Arial"/>
                        <w:b/>
                        <w:smallCaps/>
                        <w:color w:val="404040"/>
                        <w:sz w:val="24"/>
                        <w:szCs w:val="24"/>
                      </w:rPr>
                      <w:t>Direção de Serviços da Região Centro</w:t>
                    </w:r>
                  </w:p>
                  <w:p w14:paraId="62375272" w14:textId="77777777" w:rsidR="00275697" w:rsidRDefault="00275697" w:rsidP="00275697">
                    <w:pPr>
                      <w:jc w:val="center"/>
                      <w:rPr>
                        <w:b/>
                        <w:smallCaps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/>
        <w:bCs/>
        <w:noProof/>
        <w:color w:val="000000"/>
        <w:sz w:val="24"/>
        <w:szCs w:val="24"/>
        <w:lang w:eastAsia="pt-PT"/>
      </w:rPr>
      <w:drawing>
        <wp:inline distT="0" distB="0" distL="0" distR="0" wp14:anchorId="1AABB659" wp14:editId="487F24CF">
          <wp:extent cx="1390650" cy="471557"/>
          <wp:effectExtent l="0" t="0" r="0" b="0"/>
          <wp:docPr id="1" name="Imagem 1" descr="H:\2016\Assessoria\Logo_ME_2016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:\2016\Assessoria\Logo_ME_2016 (2).pn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660" cy="474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BF2A9B" w14:textId="77777777" w:rsidR="00275697" w:rsidRDefault="00275697" w:rsidP="00275697">
    <w:pPr>
      <w:pStyle w:val="Corpodetexto"/>
      <w:spacing w:after="0" w:line="240" w:lineRule="auto"/>
      <w:ind w:left="0"/>
      <w:jc w:val="right"/>
      <w:rPr>
        <w:rFonts w:ascii="Arial" w:hAnsi="Arial" w:cs="Arial"/>
        <w:b/>
        <w:bCs/>
        <w:color w:val="000000"/>
        <w:sz w:val="24"/>
        <w:szCs w:val="24"/>
      </w:rPr>
    </w:pPr>
  </w:p>
  <w:p w14:paraId="67D26462" w14:textId="77777777" w:rsidR="00275697" w:rsidRDefault="00275697" w:rsidP="00275697">
    <w:pPr>
      <w:pStyle w:val="Corpodetexto"/>
      <w:spacing w:after="0" w:line="240" w:lineRule="auto"/>
      <w:ind w:left="0"/>
      <w:jc w:val="right"/>
      <w:rPr>
        <w:rFonts w:ascii="Arial" w:hAnsi="Arial" w:cs="Arial"/>
        <w:b/>
        <w:bCs/>
        <w:color w:val="000000"/>
        <w:sz w:val="24"/>
        <w:szCs w:val="24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50B4070B" wp14:editId="257F15C7">
              <wp:simplePos x="0" y="0"/>
              <wp:positionH relativeFrom="column">
                <wp:posOffset>-58420</wp:posOffset>
              </wp:positionH>
              <wp:positionV relativeFrom="paragraph">
                <wp:posOffset>182880</wp:posOffset>
              </wp:positionV>
              <wp:extent cx="913130" cy="228600"/>
              <wp:effectExtent l="0" t="0" r="0" b="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2D439" w14:textId="48A056EA" w:rsidR="00275697" w:rsidRPr="00EE766F" w:rsidRDefault="003F1563" w:rsidP="00275697">
                          <w:pPr>
                            <w:rPr>
                              <w:b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ascii="Arial" w:hAnsi="Arial" w:cs="Arial"/>
                              <w:smallCaps/>
                              <w:sz w:val="18"/>
                              <w:szCs w:val="18"/>
                            </w:rPr>
                            <w:t>2022</w:t>
                          </w:r>
                          <w:r w:rsidR="00275697">
                            <w:rPr>
                              <w:rFonts w:ascii="Arial" w:hAnsi="Arial" w:cs="Arial"/>
                              <w:smallCaps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mallCaps/>
                              <w:sz w:val="18"/>
                              <w:szCs w:val="18"/>
                            </w:rPr>
                            <w:t>2023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4070B" id="Text Box 6" o:spid="_x0000_s1027" type="#_x0000_t202" style="position:absolute;left:0;text-align:left;margin-left:-4.6pt;margin-top:14.4pt;width:71.9pt;height:1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" filled="f" stroked="f">
              <v:textbox>
                <w:txbxContent>
                  <w:p w14:paraId="7F62D439" w14:textId="48A056EA" w:rsidR="00275697" w:rsidRPr="00EE766F" w:rsidRDefault="003F1563" w:rsidP="00275697">
                    <w:pPr>
                      <w:rPr>
                        <w:b/>
                        <w:sz w:val="24"/>
                        <w:szCs w:val="26"/>
                      </w:rPr>
                    </w:pPr>
                    <w:r>
                      <w:rPr>
                        <w:rFonts w:ascii="Arial" w:hAnsi="Arial" w:cs="Arial"/>
                        <w:smallCaps/>
                        <w:sz w:val="18"/>
                        <w:szCs w:val="18"/>
                      </w:rPr>
                      <w:t>2022</w:t>
                    </w:r>
                    <w:r w:rsidR="00275697">
                      <w:rPr>
                        <w:rFonts w:ascii="Arial" w:hAnsi="Arial" w:cs="Arial"/>
                        <w:smallCaps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smallCaps/>
                        <w:sz w:val="18"/>
                        <w:szCs w:val="18"/>
                      </w:rPr>
                      <w:t>2023</w:t>
                    </w:r>
                  </w:p>
                </w:txbxContent>
              </v:textbox>
            </v:shape>
          </w:pict>
        </mc:Fallback>
      </mc:AlternateContent>
    </w:r>
  </w:p>
  <w:p w14:paraId="0D61E8E8" w14:textId="06FE2014" w:rsidR="00275697" w:rsidRPr="00EB2FDA" w:rsidRDefault="00275697" w:rsidP="003F1563">
    <w:pPr>
      <w:pStyle w:val="Corpodetexto"/>
      <w:pBdr>
        <w:bottom w:val="single" w:sz="4" w:space="1" w:color="auto"/>
      </w:pBdr>
      <w:spacing w:after="240"/>
      <w:ind w:left="0"/>
      <w:jc w:val="center"/>
      <w:rPr>
        <w:rFonts w:ascii="Arial" w:hAnsi="Arial" w:cs="Arial"/>
        <w:b/>
        <w:bCs/>
        <w:color w:val="000000"/>
        <w:sz w:val="24"/>
        <w:szCs w:val="24"/>
      </w:rPr>
    </w:pPr>
    <w:r>
      <w:rPr>
        <w:rFonts w:ascii="Arial" w:hAnsi="Arial" w:cs="Arial"/>
        <w:b/>
        <w:bCs/>
        <w:color w:val="000000"/>
        <w:sz w:val="24"/>
        <w:szCs w:val="24"/>
      </w:rPr>
      <w:t>Escola Secundária Campos Melo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3084"/>
    <w:multiLevelType w:val="multilevel"/>
    <w:tmpl w:val="956E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" w15:restartNumberingAfterBreak="0">
    <w:nsid w:val="05B940A1"/>
    <w:multiLevelType w:val="hybridMultilevel"/>
    <w:tmpl w:val="0786FBF0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343"/>
    <w:multiLevelType w:val="hybridMultilevel"/>
    <w:tmpl w:val="E8CA4412"/>
    <w:lvl w:ilvl="0" w:tplc="08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31F19"/>
    <w:multiLevelType w:val="hybridMultilevel"/>
    <w:tmpl w:val="52FE516A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767F1"/>
    <w:multiLevelType w:val="hybridMultilevel"/>
    <w:tmpl w:val="F00EF99E"/>
    <w:lvl w:ilvl="0" w:tplc="DA384E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7676D2"/>
    <w:multiLevelType w:val="multilevel"/>
    <w:tmpl w:val="503EC592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1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9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38" w:hanging="1800"/>
      </w:pPr>
      <w:rPr>
        <w:rFonts w:hint="default"/>
      </w:rPr>
    </w:lvl>
  </w:abstractNum>
  <w:abstractNum w:abstractNumId="6" w15:restartNumberingAfterBreak="0">
    <w:nsid w:val="1B1C3D8B"/>
    <w:multiLevelType w:val="hybridMultilevel"/>
    <w:tmpl w:val="03CC09D6"/>
    <w:lvl w:ilvl="0" w:tplc="8EFE1A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77520"/>
    <w:multiLevelType w:val="hybridMultilevel"/>
    <w:tmpl w:val="5016EB00"/>
    <w:lvl w:ilvl="0" w:tplc="0816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531359"/>
    <w:multiLevelType w:val="multilevel"/>
    <w:tmpl w:val="EFAE8784"/>
    <w:lvl w:ilvl="0">
      <w:start w:val="1"/>
      <w:numFmt w:val="decimal"/>
      <w:lvlText w:val="%1."/>
      <w:lvlJc w:val="left"/>
      <w:pPr>
        <w:ind w:left="675" w:hanging="675"/>
      </w:pPr>
      <w:rPr>
        <w:rFonts w:eastAsia="Times New Roman"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sz w:val="27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eastAsia="Times New Roman" w:hint="default"/>
        <w:sz w:val="27"/>
      </w:rPr>
    </w:lvl>
    <w:lvl w:ilvl="3">
      <w:start w:val="1"/>
      <w:numFmt w:val="decimal"/>
      <w:lvlText w:val="%1.%2.%3.%4."/>
      <w:lvlJc w:val="left"/>
      <w:pPr>
        <w:ind w:left="2013" w:hanging="1080"/>
      </w:pPr>
      <w:rPr>
        <w:rFonts w:eastAsia="Times New Roman" w:hint="default"/>
        <w:sz w:val="27"/>
      </w:rPr>
    </w:lvl>
    <w:lvl w:ilvl="4">
      <w:start w:val="1"/>
      <w:numFmt w:val="decimal"/>
      <w:lvlText w:val="%1.%2.%3.%4.%5."/>
      <w:lvlJc w:val="left"/>
      <w:pPr>
        <w:ind w:left="2324" w:hanging="1080"/>
      </w:pPr>
      <w:rPr>
        <w:rFonts w:eastAsia="Times New Roman" w:hint="default"/>
        <w:sz w:val="27"/>
      </w:rPr>
    </w:lvl>
    <w:lvl w:ilvl="5">
      <w:start w:val="1"/>
      <w:numFmt w:val="decimal"/>
      <w:lvlText w:val="%1.%2.%3.%4.%5.%6."/>
      <w:lvlJc w:val="left"/>
      <w:pPr>
        <w:ind w:left="2995" w:hanging="1440"/>
      </w:pPr>
      <w:rPr>
        <w:rFonts w:eastAsia="Times New Roman" w:hint="default"/>
        <w:sz w:val="27"/>
      </w:rPr>
    </w:lvl>
    <w:lvl w:ilvl="6">
      <w:start w:val="1"/>
      <w:numFmt w:val="decimal"/>
      <w:lvlText w:val="%1.%2.%3.%4.%5.%6.%7."/>
      <w:lvlJc w:val="left"/>
      <w:pPr>
        <w:ind w:left="3306" w:hanging="1440"/>
      </w:pPr>
      <w:rPr>
        <w:rFonts w:eastAsia="Times New Roman" w:hint="default"/>
        <w:sz w:val="27"/>
      </w:rPr>
    </w:lvl>
    <w:lvl w:ilvl="7">
      <w:start w:val="1"/>
      <w:numFmt w:val="decimal"/>
      <w:lvlText w:val="%1.%2.%3.%4.%5.%6.%7.%8."/>
      <w:lvlJc w:val="left"/>
      <w:pPr>
        <w:ind w:left="3977" w:hanging="1800"/>
      </w:pPr>
      <w:rPr>
        <w:rFonts w:eastAsia="Times New Roman"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4648" w:hanging="2160"/>
      </w:pPr>
      <w:rPr>
        <w:rFonts w:eastAsia="Times New Roman" w:hint="default"/>
        <w:sz w:val="27"/>
      </w:rPr>
    </w:lvl>
  </w:abstractNum>
  <w:abstractNum w:abstractNumId="9" w15:restartNumberingAfterBreak="0">
    <w:nsid w:val="22B10AC0"/>
    <w:multiLevelType w:val="hybridMultilevel"/>
    <w:tmpl w:val="1D34A390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A4447"/>
    <w:multiLevelType w:val="hybridMultilevel"/>
    <w:tmpl w:val="46CA2C9E"/>
    <w:lvl w:ilvl="0" w:tplc="45E6EAFC">
      <w:start w:val="1"/>
      <w:numFmt w:val="lowerLetter"/>
      <w:lvlText w:val="%1)"/>
      <w:lvlJc w:val="left"/>
      <w:pPr>
        <w:ind w:left="103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55" w:hanging="360"/>
      </w:pPr>
    </w:lvl>
    <w:lvl w:ilvl="2" w:tplc="0816001B" w:tentative="1">
      <w:start w:val="1"/>
      <w:numFmt w:val="lowerRoman"/>
      <w:lvlText w:val="%3."/>
      <w:lvlJc w:val="right"/>
      <w:pPr>
        <w:ind w:left="2475" w:hanging="180"/>
      </w:pPr>
    </w:lvl>
    <w:lvl w:ilvl="3" w:tplc="0816000F" w:tentative="1">
      <w:start w:val="1"/>
      <w:numFmt w:val="decimal"/>
      <w:lvlText w:val="%4."/>
      <w:lvlJc w:val="left"/>
      <w:pPr>
        <w:ind w:left="3195" w:hanging="360"/>
      </w:pPr>
    </w:lvl>
    <w:lvl w:ilvl="4" w:tplc="08160019" w:tentative="1">
      <w:start w:val="1"/>
      <w:numFmt w:val="lowerLetter"/>
      <w:lvlText w:val="%5."/>
      <w:lvlJc w:val="left"/>
      <w:pPr>
        <w:ind w:left="3915" w:hanging="360"/>
      </w:pPr>
    </w:lvl>
    <w:lvl w:ilvl="5" w:tplc="0816001B" w:tentative="1">
      <w:start w:val="1"/>
      <w:numFmt w:val="lowerRoman"/>
      <w:lvlText w:val="%6."/>
      <w:lvlJc w:val="right"/>
      <w:pPr>
        <w:ind w:left="4635" w:hanging="180"/>
      </w:pPr>
    </w:lvl>
    <w:lvl w:ilvl="6" w:tplc="0816000F" w:tentative="1">
      <w:start w:val="1"/>
      <w:numFmt w:val="decimal"/>
      <w:lvlText w:val="%7."/>
      <w:lvlJc w:val="left"/>
      <w:pPr>
        <w:ind w:left="5355" w:hanging="360"/>
      </w:pPr>
    </w:lvl>
    <w:lvl w:ilvl="7" w:tplc="08160019" w:tentative="1">
      <w:start w:val="1"/>
      <w:numFmt w:val="lowerLetter"/>
      <w:lvlText w:val="%8."/>
      <w:lvlJc w:val="left"/>
      <w:pPr>
        <w:ind w:left="6075" w:hanging="360"/>
      </w:pPr>
    </w:lvl>
    <w:lvl w:ilvl="8" w:tplc="0816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1" w15:restartNumberingAfterBreak="0">
    <w:nsid w:val="2B104653"/>
    <w:multiLevelType w:val="hybridMultilevel"/>
    <w:tmpl w:val="FCCCC30E"/>
    <w:lvl w:ilvl="0" w:tplc="8EFE1A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00203"/>
    <w:multiLevelType w:val="hybridMultilevel"/>
    <w:tmpl w:val="03CAD894"/>
    <w:lvl w:ilvl="0" w:tplc="08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5455A0"/>
    <w:multiLevelType w:val="hybridMultilevel"/>
    <w:tmpl w:val="2442585A"/>
    <w:lvl w:ilvl="0" w:tplc="08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A86E1E"/>
    <w:multiLevelType w:val="multilevel"/>
    <w:tmpl w:val="571EB5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D7D76"/>
    <w:multiLevelType w:val="hybridMultilevel"/>
    <w:tmpl w:val="F0B6321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11B37"/>
    <w:multiLevelType w:val="hybridMultilevel"/>
    <w:tmpl w:val="C98EF42C"/>
    <w:lvl w:ilvl="0" w:tplc="08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7425C"/>
    <w:multiLevelType w:val="hybridMultilevel"/>
    <w:tmpl w:val="E72AEF90"/>
    <w:lvl w:ilvl="0" w:tplc="08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C4542"/>
    <w:multiLevelType w:val="hybridMultilevel"/>
    <w:tmpl w:val="26E232AA"/>
    <w:lvl w:ilvl="0" w:tplc="08160001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3CBF3006"/>
    <w:multiLevelType w:val="hybridMultilevel"/>
    <w:tmpl w:val="BF580ACC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53393"/>
    <w:multiLevelType w:val="hybridMultilevel"/>
    <w:tmpl w:val="1E5AA404"/>
    <w:lvl w:ilvl="0" w:tplc="08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46352BC9"/>
    <w:multiLevelType w:val="hybridMultilevel"/>
    <w:tmpl w:val="E96688D0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83312"/>
    <w:multiLevelType w:val="hybridMultilevel"/>
    <w:tmpl w:val="0BD68780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71449"/>
    <w:multiLevelType w:val="hybridMultilevel"/>
    <w:tmpl w:val="5E425CCC"/>
    <w:lvl w:ilvl="0" w:tplc="ECF64A72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15" w:hanging="360"/>
      </w:pPr>
    </w:lvl>
    <w:lvl w:ilvl="2" w:tplc="0816001B" w:tentative="1">
      <w:start w:val="1"/>
      <w:numFmt w:val="lowerRoman"/>
      <w:lvlText w:val="%3."/>
      <w:lvlJc w:val="right"/>
      <w:pPr>
        <w:ind w:left="2535" w:hanging="180"/>
      </w:pPr>
    </w:lvl>
    <w:lvl w:ilvl="3" w:tplc="0816000F" w:tentative="1">
      <w:start w:val="1"/>
      <w:numFmt w:val="decimal"/>
      <w:lvlText w:val="%4."/>
      <w:lvlJc w:val="left"/>
      <w:pPr>
        <w:ind w:left="3255" w:hanging="360"/>
      </w:pPr>
    </w:lvl>
    <w:lvl w:ilvl="4" w:tplc="08160019" w:tentative="1">
      <w:start w:val="1"/>
      <w:numFmt w:val="lowerLetter"/>
      <w:lvlText w:val="%5."/>
      <w:lvlJc w:val="left"/>
      <w:pPr>
        <w:ind w:left="3975" w:hanging="360"/>
      </w:pPr>
    </w:lvl>
    <w:lvl w:ilvl="5" w:tplc="0816001B" w:tentative="1">
      <w:start w:val="1"/>
      <w:numFmt w:val="lowerRoman"/>
      <w:lvlText w:val="%6."/>
      <w:lvlJc w:val="right"/>
      <w:pPr>
        <w:ind w:left="4695" w:hanging="180"/>
      </w:pPr>
    </w:lvl>
    <w:lvl w:ilvl="6" w:tplc="0816000F" w:tentative="1">
      <w:start w:val="1"/>
      <w:numFmt w:val="decimal"/>
      <w:lvlText w:val="%7."/>
      <w:lvlJc w:val="left"/>
      <w:pPr>
        <w:ind w:left="5415" w:hanging="360"/>
      </w:pPr>
    </w:lvl>
    <w:lvl w:ilvl="7" w:tplc="08160019" w:tentative="1">
      <w:start w:val="1"/>
      <w:numFmt w:val="lowerLetter"/>
      <w:lvlText w:val="%8."/>
      <w:lvlJc w:val="left"/>
      <w:pPr>
        <w:ind w:left="6135" w:hanging="360"/>
      </w:pPr>
    </w:lvl>
    <w:lvl w:ilvl="8" w:tplc="0816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4" w15:restartNumberingAfterBreak="0">
    <w:nsid w:val="553A5BE5"/>
    <w:multiLevelType w:val="multilevel"/>
    <w:tmpl w:val="CB3C7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5C1256B6"/>
    <w:multiLevelType w:val="multilevel"/>
    <w:tmpl w:val="876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857F8"/>
    <w:multiLevelType w:val="hybridMultilevel"/>
    <w:tmpl w:val="F73ECD7A"/>
    <w:lvl w:ilvl="0" w:tplc="BB2033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4247A02"/>
    <w:multiLevelType w:val="hybridMultilevel"/>
    <w:tmpl w:val="5E425CCC"/>
    <w:lvl w:ilvl="0" w:tplc="ECF64A72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15" w:hanging="360"/>
      </w:pPr>
    </w:lvl>
    <w:lvl w:ilvl="2" w:tplc="0816001B" w:tentative="1">
      <w:start w:val="1"/>
      <w:numFmt w:val="lowerRoman"/>
      <w:lvlText w:val="%3."/>
      <w:lvlJc w:val="right"/>
      <w:pPr>
        <w:ind w:left="2535" w:hanging="180"/>
      </w:pPr>
    </w:lvl>
    <w:lvl w:ilvl="3" w:tplc="0816000F" w:tentative="1">
      <w:start w:val="1"/>
      <w:numFmt w:val="decimal"/>
      <w:lvlText w:val="%4."/>
      <w:lvlJc w:val="left"/>
      <w:pPr>
        <w:ind w:left="3255" w:hanging="360"/>
      </w:pPr>
    </w:lvl>
    <w:lvl w:ilvl="4" w:tplc="08160019" w:tentative="1">
      <w:start w:val="1"/>
      <w:numFmt w:val="lowerLetter"/>
      <w:lvlText w:val="%5."/>
      <w:lvlJc w:val="left"/>
      <w:pPr>
        <w:ind w:left="3975" w:hanging="360"/>
      </w:pPr>
    </w:lvl>
    <w:lvl w:ilvl="5" w:tplc="0816001B" w:tentative="1">
      <w:start w:val="1"/>
      <w:numFmt w:val="lowerRoman"/>
      <w:lvlText w:val="%6."/>
      <w:lvlJc w:val="right"/>
      <w:pPr>
        <w:ind w:left="4695" w:hanging="180"/>
      </w:pPr>
    </w:lvl>
    <w:lvl w:ilvl="6" w:tplc="0816000F" w:tentative="1">
      <w:start w:val="1"/>
      <w:numFmt w:val="decimal"/>
      <w:lvlText w:val="%7."/>
      <w:lvlJc w:val="left"/>
      <w:pPr>
        <w:ind w:left="5415" w:hanging="360"/>
      </w:pPr>
    </w:lvl>
    <w:lvl w:ilvl="7" w:tplc="08160019" w:tentative="1">
      <w:start w:val="1"/>
      <w:numFmt w:val="lowerLetter"/>
      <w:lvlText w:val="%8."/>
      <w:lvlJc w:val="left"/>
      <w:pPr>
        <w:ind w:left="6135" w:hanging="360"/>
      </w:pPr>
    </w:lvl>
    <w:lvl w:ilvl="8" w:tplc="0816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8" w15:restartNumberingAfterBreak="0">
    <w:nsid w:val="6C1F31F0"/>
    <w:multiLevelType w:val="hybridMultilevel"/>
    <w:tmpl w:val="D04C982C"/>
    <w:lvl w:ilvl="0" w:tplc="A77266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C1314F"/>
    <w:multiLevelType w:val="hybridMultilevel"/>
    <w:tmpl w:val="B4FE2B26"/>
    <w:lvl w:ilvl="0" w:tplc="51A6CC0E">
      <w:start w:val="1"/>
      <w:numFmt w:val="bullet"/>
      <w:pStyle w:val="Listacommarca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F8682B"/>
    <w:multiLevelType w:val="hybridMultilevel"/>
    <w:tmpl w:val="0E8208EA"/>
    <w:lvl w:ilvl="0" w:tplc="08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515062"/>
    <w:multiLevelType w:val="hybridMultilevel"/>
    <w:tmpl w:val="19F8956A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93AF1"/>
    <w:multiLevelType w:val="hybridMultilevel"/>
    <w:tmpl w:val="651C44BA"/>
    <w:lvl w:ilvl="0" w:tplc="A28EAED2">
      <w:start w:val="1"/>
      <w:numFmt w:val="upperRoman"/>
      <w:pStyle w:val="Ttulo11"/>
      <w:lvlText w:val="%1."/>
      <w:lvlJc w:val="left"/>
      <w:pPr>
        <w:tabs>
          <w:tab w:val="num" w:pos="86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1E4775A"/>
    <w:multiLevelType w:val="multilevel"/>
    <w:tmpl w:val="F9C484FA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2160"/>
      </w:pPr>
      <w:rPr>
        <w:rFonts w:hint="default"/>
      </w:rPr>
    </w:lvl>
  </w:abstractNum>
  <w:abstractNum w:abstractNumId="34" w15:restartNumberingAfterBreak="0">
    <w:nsid w:val="71F34E8F"/>
    <w:multiLevelType w:val="multilevel"/>
    <w:tmpl w:val="75D2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5" w15:restartNumberingAfterBreak="0">
    <w:nsid w:val="727D7883"/>
    <w:multiLevelType w:val="hybridMultilevel"/>
    <w:tmpl w:val="2AEE36DC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0B4"/>
    <w:multiLevelType w:val="hybridMultilevel"/>
    <w:tmpl w:val="49D61E5E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013F83"/>
    <w:multiLevelType w:val="hybridMultilevel"/>
    <w:tmpl w:val="99A48DD2"/>
    <w:lvl w:ilvl="0" w:tplc="08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BEE2DB1"/>
    <w:multiLevelType w:val="hybridMultilevel"/>
    <w:tmpl w:val="3E023F48"/>
    <w:lvl w:ilvl="0" w:tplc="08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9512997">
    <w:abstractNumId w:val="29"/>
  </w:num>
  <w:num w:numId="2" w16cid:durableId="1440757436">
    <w:abstractNumId w:val="32"/>
  </w:num>
  <w:num w:numId="3" w16cid:durableId="551769688">
    <w:abstractNumId w:val="2"/>
  </w:num>
  <w:num w:numId="4" w16cid:durableId="1252548849">
    <w:abstractNumId w:val="7"/>
  </w:num>
  <w:num w:numId="5" w16cid:durableId="1233471872">
    <w:abstractNumId w:val="1"/>
  </w:num>
  <w:num w:numId="6" w16cid:durableId="1059091754">
    <w:abstractNumId w:val="34"/>
  </w:num>
  <w:num w:numId="7" w16cid:durableId="1719359362">
    <w:abstractNumId w:val="0"/>
  </w:num>
  <w:num w:numId="8" w16cid:durableId="1417751886">
    <w:abstractNumId w:val="25"/>
  </w:num>
  <w:num w:numId="9" w16cid:durableId="93523888">
    <w:abstractNumId w:val="37"/>
  </w:num>
  <w:num w:numId="10" w16cid:durableId="1038897348">
    <w:abstractNumId w:val="26"/>
  </w:num>
  <w:num w:numId="11" w16cid:durableId="697313049">
    <w:abstractNumId w:val="4"/>
  </w:num>
  <w:num w:numId="12" w16cid:durableId="20403808">
    <w:abstractNumId w:val="19"/>
  </w:num>
  <w:num w:numId="13" w16cid:durableId="260376489">
    <w:abstractNumId w:val="22"/>
  </w:num>
  <w:num w:numId="14" w16cid:durableId="1943761159">
    <w:abstractNumId w:val="12"/>
  </w:num>
  <w:num w:numId="15" w16cid:durableId="1856384666">
    <w:abstractNumId w:val="30"/>
  </w:num>
  <w:num w:numId="16" w16cid:durableId="988481199">
    <w:abstractNumId w:val="13"/>
  </w:num>
  <w:num w:numId="17" w16cid:durableId="2025784511">
    <w:abstractNumId w:val="31"/>
  </w:num>
  <w:num w:numId="18" w16cid:durableId="867453171">
    <w:abstractNumId w:val="20"/>
  </w:num>
  <w:num w:numId="19" w16cid:durableId="411513692">
    <w:abstractNumId w:val="28"/>
  </w:num>
  <w:num w:numId="20" w16cid:durableId="1366754153">
    <w:abstractNumId w:val="16"/>
  </w:num>
  <w:num w:numId="21" w16cid:durableId="1154178522">
    <w:abstractNumId w:val="6"/>
  </w:num>
  <w:num w:numId="22" w16cid:durableId="1819224605">
    <w:abstractNumId w:val="11"/>
  </w:num>
  <w:num w:numId="23" w16cid:durableId="1045525829">
    <w:abstractNumId w:val="17"/>
  </w:num>
  <w:num w:numId="24" w16cid:durableId="633828533">
    <w:abstractNumId w:val="38"/>
  </w:num>
  <w:num w:numId="25" w16cid:durableId="1097753627">
    <w:abstractNumId w:val="14"/>
  </w:num>
  <w:num w:numId="26" w16cid:durableId="1964069679">
    <w:abstractNumId w:val="24"/>
  </w:num>
  <w:num w:numId="27" w16cid:durableId="78334686">
    <w:abstractNumId w:val="15"/>
  </w:num>
  <w:num w:numId="28" w16cid:durableId="1977907679">
    <w:abstractNumId w:val="23"/>
  </w:num>
  <w:num w:numId="29" w16cid:durableId="1267426233">
    <w:abstractNumId w:val="27"/>
  </w:num>
  <w:num w:numId="30" w16cid:durableId="331294664">
    <w:abstractNumId w:val="18"/>
  </w:num>
  <w:num w:numId="31" w16cid:durableId="2026513387">
    <w:abstractNumId w:val="35"/>
  </w:num>
  <w:num w:numId="32" w16cid:durableId="1361860011">
    <w:abstractNumId w:val="9"/>
  </w:num>
  <w:num w:numId="33" w16cid:durableId="434060262">
    <w:abstractNumId w:val="36"/>
  </w:num>
  <w:num w:numId="34" w16cid:durableId="1076127321">
    <w:abstractNumId w:val="3"/>
  </w:num>
  <w:num w:numId="35" w16cid:durableId="361368366">
    <w:abstractNumId w:val="21"/>
  </w:num>
  <w:num w:numId="36" w16cid:durableId="1367217024">
    <w:abstractNumId w:val="5"/>
  </w:num>
  <w:num w:numId="37" w16cid:durableId="26681506">
    <w:abstractNumId w:val="33"/>
  </w:num>
  <w:num w:numId="38" w16cid:durableId="1076705735">
    <w:abstractNumId w:val="8"/>
  </w:num>
  <w:num w:numId="39" w16cid:durableId="1298730042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pt-PT" w:vendorID="13" w:dllVersion="513" w:checkStyle="1"/>
  <w:activeWritingStyle w:appName="MSWord" w:lang="pt-BR" w:vendorID="13" w:dllVersion="513" w:checkStyle="1"/>
  <w:activeWritingStyle w:appName="MSWord" w:lang="pt-PT" w:vendorID="75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2C"/>
    <w:rsid w:val="000026DE"/>
    <w:rsid w:val="000032F7"/>
    <w:rsid w:val="00003AB0"/>
    <w:rsid w:val="00005448"/>
    <w:rsid w:val="00005C3E"/>
    <w:rsid w:val="00010794"/>
    <w:rsid w:val="00012B4C"/>
    <w:rsid w:val="00013F14"/>
    <w:rsid w:val="00014DBC"/>
    <w:rsid w:val="00020016"/>
    <w:rsid w:val="0002082A"/>
    <w:rsid w:val="00020A17"/>
    <w:rsid w:val="00022346"/>
    <w:rsid w:val="000228DC"/>
    <w:rsid w:val="00022ADA"/>
    <w:rsid w:val="00022FD5"/>
    <w:rsid w:val="000276E7"/>
    <w:rsid w:val="00031785"/>
    <w:rsid w:val="000337A3"/>
    <w:rsid w:val="00044B8B"/>
    <w:rsid w:val="000453A9"/>
    <w:rsid w:val="00046186"/>
    <w:rsid w:val="00046872"/>
    <w:rsid w:val="00047ED0"/>
    <w:rsid w:val="00053102"/>
    <w:rsid w:val="000545B5"/>
    <w:rsid w:val="00054896"/>
    <w:rsid w:val="00057768"/>
    <w:rsid w:val="00057AA8"/>
    <w:rsid w:val="00057CAF"/>
    <w:rsid w:val="000628F3"/>
    <w:rsid w:val="00063D60"/>
    <w:rsid w:val="000665C2"/>
    <w:rsid w:val="000709C9"/>
    <w:rsid w:val="000714EC"/>
    <w:rsid w:val="00074590"/>
    <w:rsid w:val="00075C6E"/>
    <w:rsid w:val="00077C9E"/>
    <w:rsid w:val="00080AF0"/>
    <w:rsid w:val="00080D88"/>
    <w:rsid w:val="000842C7"/>
    <w:rsid w:val="00085020"/>
    <w:rsid w:val="00085CD6"/>
    <w:rsid w:val="000907B0"/>
    <w:rsid w:val="00091FC5"/>
    <w:rsid w:val="00092528"/>
    <w:rsid w:val="00092540"/>
    <w:rsid w:val="00097D70"/>
    <w:rsid w:val="000A0465"/>
    <w:rsid w:val="000A0A2D"/>
    <w:rsid w:val="000A4B93"/>
    <w:rsid w:val="000A7D24"/>
    <w:rsid w:val="000B7E22"/>
    <w:rsid w:val="000C0DD0"/>
    <w:rsid w:val="000C346A"/>
    <w:rsid w:val="000D1D2D"/>
    <w:rsid w:val="000D2C5B"/>
    <w:rsid w:val="000E07E6"/>
    <w:rsid w:val="000E3255"/>
    <w:rsid w:val="000E55E1"/>
    <w:rsid w:val="000F2DC2"/>
    <w:rsid w:val="000F3074"/>
    <w:rsid w:val="001010F9"/>
    <w:rsid w:val="00101950"/>
    <w:rsid w:val="00105D74"/>
    <w:rsid w:val="00106B29"/>
    <w:rsid w:val="00106B93"/>
    <w:rsid w:val="00111894"/>
    <w:rsid w:val="0011190C"/>
    <w:rsid w:val="0011432A"/>
    <w:rsid w:val="00114368"/>
    <w:rsid w:val="00115A26"/>
    <w:rsid w:val="0011634E"/>
    <w:rsid w:val="00120CF2"/>
    <w:rsid w:val="00124542"/>
    <w:rsid w:val="00124D8D"/>
    <w:rsid w:val="001278CA"/>
    <w:rsid w:val="00142ABC"/>
    <w:rsid w:val="001472AD"/>
    <w:rsid w:val="001476F0"/>
    <w:rsid w:val="001503D6"/>
    <w:rsid w:val="00156E98"/>
    <w:rsid w:val="00167917"/>
    <w:rsid w:val="0017052D"/>
    <w:rsid w:val="00171B36"/>
    <w:rsid w:val="00173DF0"/>
    <w:rsid w:val="00175B8C"/>
    <w:rsid w:val="00176045"/>
    <w:rsid w:val="001763A9"/>
    <w:rsid w:val="0018730C"/>
    <w:rsid w:val="00190C68"/>
    <w:rsid w:val="0019123D"/>
    <w:rsid w:val="00195877"/>
    <w:rsid w:val="00197DAA"/>
    <w:rsid w:val="001A1228"/>
    <w:rsid w:val="001A2592"/>
    <w:rsid w:val="001A3586"/>
    <w:rsid w:val="001A6FCA"/>
    <w:rsid w:val="001B1E29"/>
    <w:rsid w:val="001B6211"/>
    <w:rsid w:val="001C786E"/>
    <w:rsid w:val="001C7B7C"/>
    <w:rsid w:val="001D2A86"/>
    <w:rsid w:val="001E356C"/>
    <w:rsid w:val="001E6DCC"/>
    <w:rsid w:val="001F0905"/>
    <w:rsid w:val="001F09C9"/>
    <w:rsid w:val="001F0A89"/>
    <w:rsid w:val="001F5AE2"/>
    <w:rsid w:val="001F72EB"/>
    <w:rsid w:val="002011D8"/>
    <w:rsid w:val="002121E4"/>
    <w:rsid w:val="0021278C"/>
    <w:rsid w:val="002134BA"/>
    <w:rsid w:val="002165E6"/>
    <w:rsid w:val="00216CEC"/>
    <w:rsid w:val="00220060"/>
    <w:rsid w:val="00223E2C"/>
    <w:rsid w:val="0023633E"/>
    <w:rsid w:val="0024241C"/>
    <w:rsid w:val="00242889"/>
    <w:rsid w:val="00244770"/>
    <w:rsid w:val="002450A5"/>
    <w:rsid w:val="00247485"/>
    <w:rsid w:val="00247FEE"/>
    <w:rsid w:val="00251C92"/>
    <w:rsid w:val="00252490"/>
    <w:rsid w:val="00253690"/>
    <w:rsid w:val="0025747F"/>
    <w:rsid w:val="00260F89"/>
    <w:rsid w:val="002640A5"/>
    <w:rsid w:val="00266B72"/>
    <w:rsid w:val="00270E24"/>
    <w:rsid w:val="002712A2"/>
    <w:rsid w:val="002721E1"/>
    <w:rsid w:val="00273139"/>
    <w:rsid w:val="0027432F"/>
    <w:rsid w:val="00274973"/>
    <w:rsid w:val="00275697"/>
    <w:rsid w:val="00276178"/>
    <w:rsid w:val="0027789C"/>
    <w:rsid w:val="00280854"/>
    <w:rsid w:val="00285274"/>
    <w:rsid w:val="00285F2F"/>
    <w:rsid w:val="00291939"/>
    <w:rsid w:val="0029213C"/>
    <w:rsid w:val="00292855"/>
    <w:rsid w:val="002929C4"/>
    <w:rsid w:val="00293CEA"/>
    <w:rsid w:val="00295635"/>
    <w:rsid w:val="002A1CF8"/>
    <w:rsid w:val="002A327E"/>
    <w:rsid w:val="002A4DFF"/>
    <w:rsid w:val="002A54F2"/>
    <w:rsid w:val="002A7A5A"/>
    <w:rsid w:val="002B191F"/>
    <w:rsid w:val="002B446E"/>
    <w:rsid w:val="002B46DF"/>
    <w:rsid w:val="002C16D7"/>
    <w:rsid w:val="002C27FC"/>
    <w:rsid w:val="002C306C"/>
    <w:rsid w:val="002C75E8"/>
    <w:rsid w:val="002D06D4"/>
    <w:rsid w:val="002D33DE"/>
    <w:rsid w:val="002D357F"/>
    <w:rsid w:val="002D4B75"/>
    <w:rsid w:val="002E177C"/>
    <w:rsid w:val="002E2024"/>
    <w:rsid w:val="002E6562"/>
    <w:rsid w:val="002F0D5A"/>
    <w:rsid w:val="002F2A7C"/>
    <w:rsid w:val="002F3C3A"/>
    <w:rsid w:val="002F4EAD"/>
    <w:rsid w:val="0030256E"/>
    <w:rsid w:val="00304639"/>
    <w:rsid w:val="003073B4"/>
    <w:rsid w:val="00310A95"/>
    <w:rsid w:val="00315062"/>
    <w:rsid w:val="003164B5"/>
    <w:rsid w:val="003315A7"/>
    <w:rsid w:val="0033244E"/>
    <w:rsid w:val="0033419D"/>
    <w:rsid w:val="00341F50"/>
    <w:rsid w:val="003426E0"/>
    <w:rsid w:val="00344615"/>
    <w:rsid w:val="00347B0E"/>
    <w:rsid w:val="00351937"/>
    <w:rsid w:val="00351F7F"/>
    <w:rsid w:val="0035367B"/>
    <w:rsid w:val="00355273"/>
    <w:rsid w:val="00356BC9"/>
    <w:rsid w:val="0036193A"/>
    <w:rsid w:val="003636C4"/>
    <w:rsid w:val="00366AFE"/>
    <w:rsid w:val="00367AEC"/>
    <w:rsid w:val="003733B8"/>
    <w:rsid w:val="0037353C"/>
    <w:rsid w:val="00376D67"/>
    <w:rsid w:val="00380AD9"/>
    <w:rsid w:val="00391252"/>
    <w:rsid w:val="0039298C"/>
    <w:rsid w:val="0039372B"/>
    <w:rsid w:val="003943CA"/>
    <w:rsid w:val="00394C87"/>
    <w:rsid w:val="003977D9"/>
    <w:rsid w:val="003B2B9F"/>
    <w:rsid w:val="003B57FC"/>
    <w:rsid w:val="003B7A83"/>
    <w:rsid w:val="003C0571"/>
    <w:rsid w:val="003C125D"/>
    <w:rsid w:val="003C3DBC"/>
    <w:rsid w:val="003C50FD"/>
    <w:rsid w:val="003C651D"/>
    <w:rsid w:val="003C74FF"/>
    <w:rsid w:val="003D0617"/>
    <w:rsid w:val="003D301E"/>
    <w:rsid w:val="003D49AC"/>
    <w:rsid w:val="003D4FE0"/>
    <w:rsid w:val="003E01A0"/>
    <w:rsid w:val="003E065C"/>
    <w:rsid w:val="003E0F30"/>
    <w:rsid w:val="003E3052"/>
    <w:rsid w:val="003E5207"/>
    <w:rsid w:val="003F1563"/>
    <w:rsid w:val="003F2880"/>
    <w:rsid w:val="003F4C41"/>
    <w:rsid w:val="003F6361"/>
    <w:rsid w:val="003F69FA"/>
    <w:rsid w:val="0040398D"/>
    <w:rsid w:val="004043B8"/>
    <w:rsid w:val="004052B4"/>
    <w:rsid w:val="00405DC4"/>
    <w:rsid w:val="00407C37"/>
    <w:rsid w:val="00411541"/>
    <w:rsid w:val="00416491"/>
    <w:rsid w:val="00421B2B"/>
    <w:rsid w:val="00423D89"/>
    <w:rsid w:val="0042493A"/>
    <w:rsid w:val="00425D58"/>
    <w:rsid w:val="004340F6"/>
    <w:rsid w:val="004366E4"/>
    <w:rsid w:val="004401C1"/>
    <w:rsid w:val="00441101"/>
    <w:rsid w:val="004429FE"/>
    <w:rsid w:val="00442F7B"/>
    <w:rsid w:val="00443F49"/>
    <w:rsid w:val="00444B38"/>
    <w:rsid w:val="00445096"/>
    <w:rsid w:val="00445AA7"/>
    <w:rsid w:val="00446306"/>
    <w:rsid w:val="0045218B"/>
    <w:rsid w:val="00454DF1"/>
    <w:rsid w:val="00456905"/>
    <w:rsid w:val="004608E1"/>
    <w:rsid w:val="004609BD"/>
    <w:rsid w:val="0046154A"/>
    <w:rsid w:val="00465BBD"/>
    <w:rsid w:val="004715DB"/>
    <w:rsid w:val="00477265"/>
    <w:rsid w:val="00480183"/>
    <w:rsid w:val="00486579"/>
    <w:rsid w:val="004A3413"/>
    <w:rsid w:val="004A4E7D"/>
    <w:rsid w:val="004A546F"/>
    <w:rsid w:val="004A68DA"/>
    <w:rsid w:val="004A6CE7"/>
    <w:rsid w:val="004A6E68"/>
    <w:rsid w:val="004B4C62"/>
    <w:rsid w:val="004B5CC3"/>
    <w:rsid w:val="004C0717"/>
    <w:rsid w:val="004C19F6"/>
    <w:rsid w:val="004C24AA"/>
    <w:rsid w:val="004C78FC"/>
    <w:rsid w:val="004C7A54"/>
    <w:rsid w:val="004C7EE3"/>
    <w:rsid w:val="004D05E5"/>
    <w:rsid w:val="004D1FD4"/>
    <w:rsid w:val="004D3C22"/>
    <w:rsid w:val="004D45A2"/>
    <w:rsid w:val="004E1119"/>
    <w:rsid w:val="004E3D39"/>
    <w:rsid w:val="004E3E25"/>
    <w:rsid w:val="004F1A4E"/>
    <w:rsid w:val="004F2718"/>
    <w:rsid w:val="004F710A"/>
    <w:rsid w:val="004F7A6D"/>
    <w:rsid w:val="005032BE"/>
    <w:rsid w:val="005035D5"/>
    <w:rsid w:val="00505816"/>
    <w:rsid w:val="00510A09"/>
    <w:rsid w:val="00511AE3"/>
    <w:rsid w:val="005204CE"/>
    <w:rsid w:val="00525065"/>
    <w:rsid w:val="005250EE"/>
    <w:rsid w:val="005276D1"/>
    <w:rsid w:val="0053088B"/>
    <w:rsid w:val="00540E31"/>
    <w:rsid w:val="005450AA"/>
    <w:rsid w:val="00546315"/>
    <w:rsid w:val="005469C3"/>
    <w:rsid w:val="0054727D"/>
    <w:rsid w:val="00550CA2"/>
    <w:rsid w:val="00551694"/>
    <w:rsid w:val="00553204"/>
    <w:rsid w:val="00555CB4"/>
    <w:rsid w:val="00557946"/>
    <w:rsid w:val="00571168"/>
    <w:rsid w:val="00573789"/>
    <w:rsid w:val="005745D9"/>
    <w:rsid w:val="00581674"/>
    <w:rsid w:val="0058591D"/>
    <w:rsid w:val="00591B21"/>
    <w:rsid w:val="00593C69"/>
    <w:rsid w:val="00593D2F"/>
    <w:rsid w:val="00595720"/>
    <w:rsid w:val="005A20B9"/>
    <w:rsid w:val="005A40E0"/>
    <w:rsid w:val="005A4883"/>
    <w:rsid w:val="005A53C5"/>
    <w:rsid w:val="005A6ECC"/>
    <w:rsid w:val="005A7014"/>
    <w:rsid w:val="005A77AF"/>
    <w:rsid w:val="005B0C32"/>
    <w:rsid w:val="005B1B81"/>
    <w:rsid w:val="005B2398"/>
    <w:rsid w:val="005B389C"/>
    <w:rsid w:val="005B3F85"/>
    <w:rsid w:val="005B52C6"/>
    <w:rsid w:val="005B5643"/>
    <w:rsid w:val="005B56B7"/>
    <w:rsid w:val="005B6D8E"/>
    <w:rsid w:val="005C1C24"/>
    <w:rsid w:val="005C1C65"/>
    <w:rsid w:val="005C216F"/>
    <w:rsid w:val="005C4E0B"/>
    <w:rsid w:val="005C7985"/>
    <w:rsid w:val="005D156C"/>
    <w:rsid w:val="005D7DD4"/>
    <w:rsid w:val="005E1774"/>
    <w:rsid w:val="005E49EC"/>
    <w:rsid w:val="005E5186"/>
    <w:rsid w:val="005F07F0"/>
    <w:rsid w:val="005F4C0B"/>
    <w:rsid w:val="005F5090"/>
    <w:rsid w:val="005F7AD3"/>
    <w:rsid w:val="005F7EE0"/>
    <w:rsid w:val="006061C9"/>
    <w:rsid w:val="00606BFB"/>
    <w:rsid w:val="00606D4E"/>
    <w:rsid w:val="00612C63"/>
    <w:rsid w:val="00613518"/>
    <w:rsid w:val="0062079A"/>
    <w:rsid w:val="00620BB6"/>
    <w:rsid w:val="00621DED"/>
    <w:rsid w:val="00626186"/>
    <w:rsid w:val="00626BAC"/>
    <w:rsid w:val="0063408D"/>
    <w:rsid w:val="006342EC"/>
    <w:rsid w:val="00635C96"/>
    <w:rsid w:val="00637351"/>
    <w:rsid w:val="00642EE0"/>
    <w:rsid w:val="00643C9C"/>
    <w:rsid w:val="006442D1"/>
    <w:rsid w:val="006547FE"/>
    <w:rsid w:val="00655782"/>
    <w:rsid w:val="00661029"/>
    <w:rsid w:val="00661E01"/>
    <w:rsid w:val="00663A74"/>
    <w:rsid w:val="0066431A"/>
    <w:rsid w:val="00664D2D"/>
    <w:rsid w:val="00665857"/>
    <w:rsid w:val="006679D1"/>
    <w:rsid w:val="00670861"/>
    <w:rsid w:val="00672E37"/>
    <w:rsid w:val="00673777"/>
    <w:rsid w:val="00675855"/>
    <w:rsid w:val="00681B4F"/>
    <w:rsid w:val="00687798"/>
    <w:rsid w:val="00691CDA"/>
    <w:rsid w:val="0069611B"/>
    <w:rsid w:val="006A1212"/>
    <w:rsid w:val="006A46DE"/>
    <w:rsid w:val="006A690C"/>
    <w:rsid w:val="006B53B6"/>
    <w:rsid w:val="006B6E64"/>
    <w:rsid w:val="006C0D4A"/>
    <w:rsid w:val="006C35F4"/>
    <w:rsid w:val="006C368E"/>
    <w:rsid w:val="006D0B63"/>
    <w:rsid w:val="006D3488"/>
    <w:rsid w:val="006D6895"/>
    <w:rsid w:val="006E03BB"/>
    <w:rsid w:val="006E0682"/>
    <w:rsid w:val="006E1EAE"/>
    <w:rsid w:val="006E59DC"/>
    <w:rsid w:val="006E5F91"/>
    <w:rsid w:val="006E653E"/>
    <w:rsid w:val="006F150B"/>
    <w:rsid w:val="006F2622"/>
    <w:rsid w:val="006F4274"/>
    <w:rsid w:val="00703243"/>
    <w:rsid w:val="00707372"/>
    <w:rsid w:val="00710492"/>
    <w:rsid w:val="007123B7"/>
    <w:rsid w:val="00713922"/>
    <w:rsid w:val="00722DD9"/>
    <w:rsid w:val="0072458C"/>
    <w:rsid w:val="007263E2"/>
    <w:rsid w:val="00726B98"/>
    <w:rsid w:val="0073089D"/>
    <w:rsid w:val="007347F6"/>
    <w:rsid w:val="00734E86"/>
    <w:rsid w:val="007371D7"/>
    <w:rsid w:val="00737E19"/>
    <w:rsid w:val="007419AD"/>
    <w:rsid w:val="00743179"/>
    <w:rsid w:val="007437B8"/>
    <w:rsid w:val="00743B8B"/>
    <w:rsid w:val="007449B0"/>
    <w:rsid w:val="00745A7F"/>
    <w:rsid w:val="00747D19"/>
    <w:rsid w:val="00756B94"/>
    <w:rsid w:val="0075753D"/>
    <w:rsid w:val="00761632"/>
    <w:rsid w:val="0076620F"/>
    <w:rsid w:val="0076634D"/>
    <w:rsid w:val="00766A5A"/>
    <w:rsid w:val="00770D95"/>
    <w:rsid w:val="00771D79"/>
    <w:rsid w:val="00775E4B"/>
    <w:rsid w:val="00776F91"/>
    <w:rsid w:val="007803F2"/>
    <w:rsid w:val="0078731A"/>
    <w:rsid w:val="00792455"/>
    <w:rsid w:val="00792A07"/>
    <w:rsid w:val="007942A4"/>
    <w:rsid w:val="007947C1"/>
    <w:rsid w:val="007948E7"/>
    <w:rsid w:val="007952A9"/>
    <w:rsid w:val="007959D7"/>
    <w:rsid w:val="00797411"/>
    <w:rsid w:val="007977FA"/>
    <w:rsid w:val="007A1A23"/>
    <w:rsid w:val="007A3381"/>
    <w:rsid w:val="007A47C4"/>
    <w:rsid w:val="007A560B"/>
    <w:rsid w:val="007A7293"/>
    <w:rsid w:val="007A7650"/>
    <w:rsid w:val="007B100F"/>
    <w:rsid w:val="007B150B"/>
    <w:rsid w:val="007B23C0"/>
    <w:rsid w:val="007B2D34"/>
    <w:rsid w:val="007B32EA"/>
    <w:rsid w:val="007B4F7B"/>
    <w:rsid w:val="007B5F1F"/>
    <w:rsid w:val="007B7079"/>
    <w:rsid w:val="007C0EEF"/>
    <w:rsid w:val="007C4CEC"/>
    <w:rsid w:val="007C7EE1"/>
    <w:rsid w:val="007D140D"/>
    <w:rsid w:val="007D27A0"/>
    <w:rsid w:val="007D3839"/>
    <w:rsid w:val="007E17A5"/>
    <w:rsid w:val="007E7E2A"/>
    <w:rsid w:val="007F0A74"/>
    <w:rsid w:val="007F1B24"/>
    <w:rsid w:val="007F292C"/>
    <w:rsid w:val="007F35BC"/>
    <w:rsid w:val="007F605B"/>
    <w:rsid w:val="007F6B99"/>
    <w:rsid w:val="007F7F8C"/>
    <w:rsid w:val="008022DE"/>
    <w:rsid w:val="0081539B"/>
    <w:rsid w:val="008170DC"/>
    <w:rsid w:val="00817C32"/>
    <w:rsid w:val="00820290"/>
    <w:rsid w:val="008235D3"/>
    <w:rsid w:val="00823D09"/>
    <w:rsid w:val="00827784"/>
    <w:rsid w:val="00831688"/>
    <w:rsid w:val="00833971"/>
    <w:rsid w:val="00833DEA"/>
    <w:rsid w:val="00836595"/>
    <w:rsid w:val="00841569"/>
    <w:rsid w:val="00842BBC"/>
    <w:rsid w:val="008450DC"/>
    <w:rsid w:val="0085551F"/>
    <w:rsid w:val="00856501"/>
    <w:rsid w:val="00856A8E"/>
    <w:rsid w:val="00861C80"/>
    <w:rsid w:val="008641D9"/>
    <w:rsid w:val="0086448F"/>
    <w:rsid w:val="0086554C"/>
    <w:rsid w:val="008674BA"/>
    <w:rsid w:val="008722AF"/>
    <w:rsid w:val="00874861"/>
    <w:rsid w:val="00876AF7"/>
    <w:rsid w:val="00882474"/>
    <w:rsid w:val="0088265F"/>
    <w:rsid w:val="0089574A"/>
    <w:rsid w:val="008959DA"/>
    <w:rsid w:val="0089797F"/>
    <w:rsid w:val="008A18C3"/>
    <w:rsid w:val="008A2972"/>
    <w:rsid w:val="008A4B51"/>
    <w:rsid w:val="008A58E7"/>
    <w:rsid w:val="008A59A4"/>
    <w:rsid w:val="008A5B85"/>
    <w:rsid w:val="008A6165"/>
    <w:rsid w:val="008A6C6C"/>
    <w:rsid w:val="008A7F5E"/>
    <w:rsid w:val="008B04F2"/>
    <w:rsid w:val="008B09E4"/>
    <w:rsid w:val="008B0E75"/>
    <w:rsid w:val="008B3EFB"/>
    <w:rsid w:val="008B5D31"/>
    <w:rsid w:val="008B7291"/>
    <w:rsid w:val="008B765B"/>
    <w:rsid w:val="008C243C"/>
    <w:rsid w:val="008C5D71"/>
    <w:rsid w:val="008D031A"/>
    <w:rsid w:val="008D0908"/>
    <w:rsid w:val="008D2257"/>
    <w:rsid w:val="008D4C97"/>
    <w:rsid w:val="008D6368"/>
    <w:rsid w:val="008D6790"/>
    <w:rsid w:val="008E2696"/>
    <w:rsid w:val="008E3CDC"/>
    <w:rsid w:val="008E58DF"/>
    <w:rsid w:val="008E64D6"/>
    <w:rsid w:val="008E669C"/>
    <w:rsid w:val="008F04A3"/>
    <w:rsid w:val="008F176E"/>
    <w:rsid w:val="008F221F"/>
    <w:rsid w:val="008F379B"/>
    <w:rsid w:val="008F75C6"/>
    <w:rsid w:val="0090062F"/>
    <w:rsid w:val="00901C0B"/>
    <w:rsid w:val="00906BFE"/>
    <w:rsid w:val="00906CFF"/>
    <w:rsid w:val="00907CD5"/>
    <w:rsid w:val="009144DF"/>
    <w:rsid w:val="00915254"/>
    <w:rsid w:val="00917A86"/>
    <w:rsid w:val="00920A8D"/>
    <w:rsid w:val="00920E53"/>
    <w:rsid w:val="00922153"/>
    <w:rsid w:val="00924527"/>
    <w:rsid w:val="00924DC3"/>
    <w:rsid w:val="0092560A"/>
    <w:rsid w:val="00927BEA"/>
    <w:rsid w:val="00936D31"/>
    <w:rsid w:val="00940B89"/>
    <w:rsid w:val="009410EA"/>
    <w:rsid w:val="0094238D"/>
    <w:rsid w:val="00947317"/>
    <w:rsid w:val="0094782A"/>
    <w:rsid w:val="0095195E"/>
    <w:rsid w:val="00954B19"/>
    <w:rsid w:val="00961DAE"/>
    <w:rsid w:val="009636EC"/>
    <w:rsid w:val="009658B0"/>
    <w:rsid w:val="0097095E"/>
    <w:rsid w:val="00970D3D"/>
    <w:rsid w:val="00970EA0"/>
    <w:rsid w:val="00972D08"/>
    <w:rsid w:val="0097381D"/>
    <w:rsid w:val="00974B27"/>
    <w:rsid w:val="009756EE"/>
    <w:rsid w:val="0097587E"/>
    <w:rsid w:val="00982A20"/>
    <w:rsid w:val="00987CB5"/>
    <w:rsid w:val="0099058E"/>
    <w:rsid w:val="009907EB"/>
    <w:rsid w:val="00994198"/>
    <w:rsid w:val="00994AAC"/>
    <w:rsid w:val="009A4185"/>
    <w:rsid w:val="009A54D9"/>
    <w:rsid w:val="009A6FC0"/>
    <w:rsid w:val="009B0E48"/>
    <w:rsid w:val="009B17DB"/>
    <w:rsid w:val="009B3EF6"/>
    <w:rsid w:val="009B4AC5"/>
    <w:rsid w:val="009B53DE"/>
    <w:rsid w:val="009C413C"/>
    <w:rsid w:val="009C7D8F"/>
    <w:rsid w:val="009D336D"/>
    <w:rsid w:val="009D4CAD"/>
    <w:rsid w:val="009D5F21"/>
    <w:rsid w:val="009D7266"/>
    <w:rsid w:val="009E121A"/>
    <w:rsid w:val="009E2D55"/>
    <w:rsid w:val="009E3113"/>
    <w:rsid w:val="009E70F2"/>
    <w:rsid w:val="009E76C6"/>
    <w:rsid w:val="009F0B31"/>
    <w:rsid w:val="009F0F19"/>
    <w:rsid w:val="009F0F65"/>
    <w:rsid w:val="009F4251"/>
    <w:rsid w:val="009F43CB"/>
    <w:rsid w:val="009F4973"/>
    <w:rsid w:val="009F4E29"/>
    <w:rsid w:val="009F7277"/>
    <w:rsid w:val="00A01F6F"/>
    <w:rsid w:val="00A035CB"/>
    <w:rsid w:val="00A0571A"/>
    <w:rsid w:val="00A202B5"/>
    <w:rsid w:val="00A20793"/>
    <w:rsid w:val="00A22F19"/>
    <w:rsid w:val="00A255B7"/>
    <w:rsid w:val="00A346F9"/>
    <w:rsid w:val="00A35FEE"/>
    <w:rsid w:val="00A40915"/>
    <w:rsid w:val="00A41198"/>
    <w:rsid w:val="00A43082"/>
    <w:rsid w:val="00A448D9"/>
    <w:rsid w:val="00A479CA"/>
    <w:rsid w:val="00A505F1"/>
    <w:rsid w:val="00A6030E"/>
    <w:rsid w:val="00A6038E"/>
    <w:rsid w:val="00A60405"/>
    <w:rsid w:val="00A8116A"/>
    <w:rsid w:val="00A83290"/>
    <w:rsid w:val="00A8506C"/>
    <w:rsid w:val="00A872F5"/>
    <w:rsid w:val="00A90580"/>
    <w:rsid w:val="00A90F96"/>
    <w:rsid w:val="00A94132"/>
    <w:rsid w:val="00A969CE"/>
    <w:rsid w:val="00A96BBD"/>
    <w:rsid w:val="00A96BC3"/>
    <w:rsid w:val="00A9737F"/>
    <w:rsid w:val="00AA077C"/>
    <w:rsid w:val="00AA0FC9"/>
    <w:rsid w:val="00AA2195"/>
    <w:rsid w:val="00AA6389"/>
    <w:rsid w:val="00AB02A3"/>
    <w:rsid w:val="00AB3202"/>
    <w:rsid w:val="00AB3D96"/>
    <w:rsid w:val="00AB7E98"/>
    <w:rsid w:val="00AC098D"/>
    <w:rsid w:val="00AC2825"/>
    <w:rsid w:val="00AC2EA9"/>
    <w:rsid w:val="00AC3376"/>
    <w:rsid w:val="00AC5FA2"/>
    <w:rsid w:val="00AD6B77"/>
    <w:rsid w:val="00AD6C3F"/>
    <w:rsid w:val="00AE06DA"/>
    <w:rsid w:val="00AE2209"/>
    <w:rsid w:val="00AF58F2"/>
    <w:rsid w:val="00AF618A"/>
    <w:rsid w:val="00B027E6"/>
    <w:rsid w:val="00B02BAC"/>
    <w:rsid w:val="00B03745"/>
    <w:rsid w:val="00B048A3"/>
    <w:rsid w:val="00B129DF"/>
    <w:rsid w:val="00B12DB6"/>
    <w:rsid w:val="00B14CBE"/>
    <w:rsid w:val="00B2066D"/>
    <w:rsid w:val="00B20DFE"/>
    <w:rsid w:val="00B239BF"/>
    <w:rsid w:val="00B271BF"/>
    <w:rsid w:val="00B37BD3"/>
    <w:rsid w:val="00B40960"/>
    <w:rsid w:val="00B41C18"/>
    <w:rsid w:val="00B44895"/>
    <w:rsid w:val="00B4641B"/>
    <w:rsid w:val="00B4706E"/>
    <w:rsid w:val="00B5444A"/>
    <w:rsid w:val="00B57963"/>
    <w:rsid w:val="00B61077"/>
    <w:rsid w:val="00B71476"/>
    <w:rsid w:val="00B7167F"/>
    <w:rsid w:val="00B717FB"/>
    <w:rsid w:val="00B72674"/>
    <w:rsid w:val="00B739CC"/>
    <w:rsid w:val="00B753FC"/>
    <w:rsid w:val="00B77451"/>
    <w:rsid w:val="00B7777C"/>
    <w:rsid w:val="00B80299"/>
    <w:rsid w:val="00B810B3"/>
    <w:rsid w:val="00B84707"/>
    <w:rsid w:val="00B86EE6"/>
    <w:rsid w:val="00B87E45"/>
    <w:rsid w:val="00B92ACA"/>
    <w:rsid w:val="00B93532"/>
    <w:rsid w:val="00B93E13"/>
    <w:rsid w:val="00B95F64"/>
    <w:rsid w:val="00BA0A0C"/>
    <w:rsid w:val="00BA2488"/>
    <w:rsid w:val="00BA54A4"/>
    <w:rsid w:val="00BA7C9A"/>
    <w:rsid w:val="00BB3AAD"/>
    <w:rsid w:val="00BB684C"/>
    <w:rsid w:val="00BC0704"/>
    <w:rsid w:val="00BD204A"/>
    <w:rsid w:val="00BD28A3"/>
    <w:rsid w:val="00BD5509"/>
    <w:rsid w:val="00BD58EC"/>
    <w:rsid w:val="00BD6BBA"/>
    <w:rsid w:val="00BE31F7"/>
    <w:rsid w:val="00BE41BF"/>
    <w:rsid w:val="00BE4E26"/>
    <w:rsid w:val="00BE6A80"/>
    <w:rsid w:val="00BF3B2D"/>
    <w:rsid w:val="00BF7982"/>
    <w:rsid w:val="00C01FD1"/>
    <w:rsid w:val="00C025F7"/>
    <w:rsid w:val="00C03796"/>
    <w:rsid w:val="00C03932"/>
    <w:rsid w:val="00C07A60"/>
    <w:rsid w:val="00C116E8"/>
    <w:rsid w:val="00C11DB2"/>
    <w:rsid w:val="00C12B57"/>
    <w:rsid w:val="00C1444C"/>
    <w:rsid w:val="00C15B8F"/>
    <w:rsid w:val="00C20310"/>
    <w:rsid w:val="00C20F91"/>
    <w:rsid w:val="00C21C1E"/>
    <w:rsid w:val="00C2221B"/>
    <w:rsid w:val="00C222C6"/>
    <w:rsid w:val="00C305AF"/>
    <w:rsid w:val="00C31350"/>
    <w:rsid w:val="00C33B12"/>
    <w:rsid w:val="00C402A1"/>
    <w:rsid w:val="00C41D7A"/>
    <w:rsid w:val="00C43FFA"/>
    <w:rsid w:val="00C52656"/>
    <w:rsid w:val="00C53098"/>
    <w:rsid w:val="00C60B82"/>
    <w:rsid w:val="00C62398"/>
    <w:rsid w:val="00C64D76"/>
    <w:rsid w:val="00C66CA4"/>
    <w:rsid w:val="00C742BE"/>
    <w:rsid w:val="00C75C75"/>
    <w:rsid w:val="00C82AB5"/>
    <w:rsid w:val="00C86C21"/>
    <w:rsid w:val="00C87FA6"/>
    <w:rsid w:val="00CA0E64"/>
    <w:rsid w:val="00CA23E5"/>
    <w:rsid w:val="00CA2C20"/>
    <w:rsid w:val="00CA3B5C"/>
    <w:rsid w:val="00CA4283"/>
    <w:rsid w:val="00CA7523"/>
    <w:rsid w:val="00CB4329"/>
    <w:rsid w:val="00CB4C86"/>
    <w:rsid w:val="00CB4D86"/>
    <w:rsid w:val="00CB64C6"/>
    <w:rsid w:val="00CC2612"/>
    <w:rsid w:val="00CC2952"/>
    <w:rsid w:val="00CC54CA"/>
    <w:rsid w:val="00CC6057"/>
    <w:rsid w:val="00CC74E5"/>
    <w:rsid w:val="00CC78D5"/>
    <w:rsid w:val="00CD05AD"/>
    <w:rsid w:val="00CD1FB8"/>
    <w:rsid w:val="00CD2783"/>
    <w:rsid w:val="00CD7BFA"/>
    <w:rsid w:val="00CE10B9"/>
    <w:rsid w:val="00CF0869"/>
    <w:rsid w:val="00CF2E33"/>
    <w:rsid w:val="00CF5453"/>
    <w:rsid w:val="00CF57EA"/>
    <w:rsid w:val="00CF5B8B"/>
    <w:rsid w:val="00CF6EC7"/>
    <w:rsid w:val="00D01521"/>
    <w:rsid w:val="00D018EA"/>
    <w:rsid w:val="00D0345C"/>
    <w:rsid w:val="00D071B3"/>
    <w:rsid w:val="00D073F2"/>
    <w:rsid w:val="00D0759F"/>
    <w:rsid w:val="00D133F5"/>
    <w:rsid w:val="00D133FE"/>
    <w:rsid w:val="00D143C7"/>
    <w:rsid w:val="00D24161"/>
    <w:rsid w:val="00D25183"/>
    <w:rsid w:val="00D257EC"/>
    <w:rsid w:val="00D265FB"/>
    <w:rsid w:val="00D27B18"/>
    <w:rsid w:val="00D27CC1"/>
    <w:rsid w:val="00D31737"/>
    <w:rsid w:val="00D32935"/>
    <w:rsid w:val="00D33F9B"/>
    <w:rsid w:val="00D36687"/>
    <w:rsid w:val="00D36917"/>
    <w:rsid w:val="00D37653"/>
    <w:rsid w:val="00D40E51"/>
    <w:rsid w:val="00D46CC4"/>
    <w:rsid w:val="00D50096"/>
    <w:rsid w:val="00D50591"/>
    <w:rsid w:val="00D538B4"/>
    <w:rsid w:val="00D601ED"/>
    <w:rsid w:val="00D65E51"/>
    <w:rsid w:val="00D66EBB"/>
    <w:rsid w:val="00D67A49"/>
    <w:rsid w:val="00D70B32"/>
    <w:rsid w:val="00D740BD"/>
    <w:rsid w:val="00D7473E"/>
    <w:rsid w:val="00D74C66"/>
    <w:rsid w:val="00D76E4A"/>
    <w:rsid w:val="00D80464"/>
    <w:rsid w:val="00D80E14"/>
    <w:rsid w:val="00D824DA"/>
    <w:rsid w:val="00D90430"/>
    <w:rsid w:val="00D92B47"/>
    <w:rsid w:val="00D957C9"/>
    <w:rsid w:val="00DA1245"/>
    <w:rsid w:val="00DA3BFF"/>
    <w:rsid w:val="00DA4A55"/>
    <w:rsid w:val="00DA4CC2"/>
    <w:rsid w:val="00DB0994"/>
    <w:rsid w:val="00DB09DC"/>
    <w:rsid w:val="00DB3D7A"/>
    <w:rsid w:val="00DB4FEF"/>
    <w:rsid w:val="00DB50E5"/>
    <w:rsid w:val="00DB59A7"/>
    <w:rsid w:val="00DB6F5A"/>
    <w:rsid w:val="00DB7EE3"/>
    <w:rsid w:val="00DC0998"/>
    <w:rsid w:val="00DC3756"/>
    <w:rsid w:val="00DC6C7C"/>
    <w:rsid w:val="00DC78BE"/>
    <w:rsid w:val="00DD0ABB"/>
    <w:rsid w:val="00DD228C"/>
    <w:rsid w:val="00DD274E"/>
    <w:rsid w:val="00DD4893"/>
    <w:rsid w:val="00DD5F96"/>
    <w:rsid w:val="00DD7F9A"/>
    <w:rsid w:val="00DF0248"/>
    <w:rsid w:val="00DF415B"/>
    <w:rsid w:val="00DF7A16"/>
    <w:rsid w:val="00E03C0A"/>
    <w:rsid w:val="00E07806"/>
    <w:rsid w:val="00E07EE5"/>
    <w:rsid w:val="00E1359E"/>
    <w:rsid w:val="00E141D2"/>
    <w:rsid w:val="00E14813"/>
    <w:rsid w:val="00E14EF5"/>
    <w:rsid w:val="00E22E6A"/>
    <w:rsid w:val="00E278A8"/>
    <w:rsid w:val="00E347C4"/>
    <w:rsid w:val="00E36FDF"/>
    <w:rsid w:val="00E5089C"/>
    <w:rsid w:val="00E52B4E"/>
    <w:rsid w:val="00E53277"/>
    <w:rsid w:val="00E55158"/>
    <w:rsid w:val="00E5699F"/>
    <w:rsid w:val="00E60E11"/>
    <w:rsid w:val="00E62C93"/>
    <w:rsid w:val="00E66980"/>
    <w:rsid w:val="00E71065"/>
    <w:rsid w:val="00E71C63"/>
    <w:rsid w:val="00E724F1"/>
    <w:rsid w:val="00E7325A"/>
    <w:rsid w:val="00E748F3"/>
    <w:rsid w:val="00E754C2"/>
    <w:rsid w:val="00E763D5"/>
    <w:rsid w:val="00E77571"/>
    <w:rsid w:val="00E776A1"/>
    <w:rsid w:val="00E83F2C"/>
    <w:rsid w:val="00E848CF"/>
    <w:rsid w:val="00E92C59"/>
    <w:rsid w:val="00E95F01"/>
    <w:rsid w:val="00E95F98"/>
    <w:rsid w:val="00E97211"/>
    <w:rsid w:val="00EA5F7D"/>
    <w:rsid w:val="00EA7312"/>
    <w:rsid w:val="00EA7F5E"/>
    <w:rsid w:val="00EB0F04"/>
    <w:rsid w:val="00EB2FDA"/>
    <w:rsid w:val="00EB3DD7"/>
    <w:rsid w:val="00EB7D62"/>
    <w:rsid w:val="00EC2D35"/>
    <w:rsid w:val="00EC4AEB"/>
    <w:rsid w:val="00EC546B"/>
    <w:rsid w:val="00EC6150"/>
    <w:rsid w:val="00EC65EC"/>
    <w:rsid w:val="00EC6F56"/>
    <w:rsid w:val="00ED1D0A"/>
    <w:rsid w:val="00ED4988"/>
    <w:rsid w:val="00ED5C71"/>
    <w:rsid w:val="00ED737E"/>
    <w:rsid w:val="00EE327B"/>
    <w:rsid w:val="00EE4DC3"/>
    <w:rsid w:val="00EE7174"/>
    <w:rsid w:val="00EE766F"/>
    <w:rsid w:val="00EF1F13"/>
    <w:rsid w:val="00EF3571"/>
    <w:rsid w:val="00EF3B7A"/>
    <w:rsid w:val="00EF431A"/>
    <w:rsid w:val="00EF5BE1"/>
    <w:rsid w:val="00F1029C"/>
    <w:rsid w:val="00F120C7"/>
    <w:rsid w:val="00F1218B"/>
    <w:rsid w:val="00F12545"/>
    <w:rsid w:val="00F16C94"/>
    <w:rsid w:val="00F231D7"/>
    <w:rsid w:val="00F23BEF"/>
    <w:rsid w:val="00F2566D"/>
    <w:rsid w:val="00F258DC"/>
    <w:rsid w:val="00F32621"/>
    <w:rsid w:val="00F32E4F"/>
    <w:rsid w:val="00F35949"/>
    <w:rsid w:val="00F4220C"/>
    <w:rsid w:val="00F4231C"/>
    <w:rsid w:val="00F476CE"/>
    <w:rsid w:val="00F477EF"/>
    <w:rsid w:val="00F54592"/>
    <w:rsid w:val="00F625A0"/>
    <w:rsid w:val="00F62909"/>
    <w:rsid w:val="00F63E86"/>
    <w:rsid w:val="00F6633E"/>
    <w:rsid w:val="00F6675A"/>
    <w:rsid w:val="00F7198A"/>
    <w:rsid w:val="00F75D18"/>
    <w:rsid w:val="00F7763A"/>
    <w:rsid w:val="00F870A5"/>
    <w:rsid w:val="00F87B2A"/>
    <w:rsid w:val="00F95A5A"/>
    <w:rsid w:val="00F95F91"/>
    <w:rsid w:val="00F97130"/>
    <w:rsid w:val="00FA078D"/>
    <w:rsid w:val="00FA2435"/>
    <w:rsid w:val="00FA46AF"/>
    <w:rsid w:val="00FA5C01"/>
    <w:rsid w:val="00FA79A2"/>
    <w:rsid w:val="00FB1D4D"/>
    <w:rsid w:val="00FB378B"/>
    <w:rsid w:val="00FB4AA9"/>
    <w:rsid w:val="00FB4EBB"/>
    <w:rsid w:val="00FC36F4"/>
    <w:rsid w:val="00FC624E"/>
    <w:rsid w:val="00FC79F2"/>
    <w:rsid w:val="00FD0137"/>
    <w:rsid w:val="00FD7149"/>
    <w:rsid w:val="00FE37C8"/>
    <w:rsid w:val="00FF453F"/>
    <w:rsid w:val="00FF4AB3"/>
    <w:rsid w:val="00FF6630"/>
    <w:rsid w:val="5D9CA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2AE78F"/>
  <w15:docId w15:val="{856870FD-4CD4-49F2-B0C1-8024D01A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Corpodetexto"/>
    <w:qFormat/>
    <w:rsid w:val="002A1CF8"/>
    <w:rPr>
      <w:rFonts w:ascii="Century Gothic" w:hAnsi="Century Gothic"/>
      <w:lang w:eastAsia="en-US"/>
    </w:rPr>
  </w:style>
  <w:style w:type="paragraph" w:styleId="Ttulo1">
    <w:name w:val="heading 1"/>
    <w:basedOn w:val="Normal"/>
    <w:next w:val="Normal"/>
    <w:link w:val="Ttulo1Carter"/>
    <w:qFormat/>
    <w:rsid w:val="00874861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C6239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pt-PT"/>
    </w:rPr>
  </w:style>
  <w:style w:type="paragraph" w:styleId="Ttulo3">
    <w:name w:val="heading 3"/>
    <w:basedOn w:val="Normal"/>
    <w:next w:val="Normal"/>
    <w:link w:val="Ttulo3Carter"/>
    <w:qFormat/>
    <w:rsid w:val="00F231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next w:val="Normal"/>
    <w:link w:val="Ttulo1Carcter"/>
    <w:qFormat/>
    <w:rsid w:val="00CC78D5"/>
    <w:pPr>
      <w:numPr>
        <w:numId w:val="2"/>
      </w:numPr>
      <w:tabs>
        <w:tab w:val="clear" w:pos="864"/>
        <w:tab w:val="num" w:pos="360"/>
      </w:tabs>
      <w:autoSpaceDE w:val="0"/>
      <w:autoSpaceDN w:val="0"/>
      <w:adjustRightInd w:val="0"/>
      <w:spacing w:after="80"/>
      <w:outlineLvl w:val="0"/>
    </w:pPr>
    <w:rPr>
      <w:rFonts w:ascii="Century Gothic" w:hAnsi="Century Gothic" w:cs="Arial"/>
      <w:sz w:val="44"/>
      <w:szCs w:val="44"/>
      <w:lang w:val="en-US" w:eastAsia="en-US"/>
    </w:rPr>
  </w:style>
  <w:style w:type="paragraph" w:customStyle="1" w:styleId="Ttulo21">
    <w:name w:val="Título 21"/>
    <w:basedOn w:val="Ttulo11"/>
    <w:next w:val="Normal"/>
    <w:qFormat/>
    <w:rsid w:val="00BD204A"/>
    <w:pPr>
      <w:numPr>
        <w:numId w:val="0"/>
      </w:numPr>
      <w:spacing w:line="360" w:lineRule="auto"/>
      <w:outlineLvl w:val="1"/>
    </w:pPr>
    <w:rPr>
      <w:sz w:val="32"/>
      <w:szCs w:val="32"/>
    </w:rPr>
  </w:style>
  <w:style w:type="paragraph" w:customStyle="1" w:styleId="Ttulo31">
    <w:name w:val="Título 31"/>
    <w:basedOn w:val="Normal"/>
    <w:next w:val="Normal"/>
    <w:link w:val="Ttulo3Carcter"/>
    <w:qFormat/>
    <w:rsid w:val="002A1CF8"/>
    <w:pPr>
      <w:keepNext/>
      <w:spacing w:before="240" w:after="60"/>
      <w:outlineLvl w:val="2"/>
    </w:pPr>
    <w:rPr>
      <w:b/>
      <w:bCs/>
      <w:sz w:val="26"/>
      <w:szCs w:val="26"/>
    </w:rPr>
  </w:style>
  <w:style w:type="paragraph" w:customStyle="1" w:styleId="Proposal">
    <w:name w:val="Proposal"/>
    <w:link w:val="ProposalChar"/>
    <w:rsid w:val="00734E86"/>
    <w:pPr>
      <w:pBdr>
        <w:top w:val="single" w:sz="12" w:space="0" w:color="C0C0C0"/>
      </w:pBdr>
      <w:spacing w:before="1100"/>
    </w:pPr>
    <w:rPr>
      <w:rFonts w:ascii="Century Gothic" w:hAnsi="Century Gothic" w:cs="Arial"/>
      <w:color w:val="C0C0C0"/>
      <w:sz w:val="88"/>
      <w:szCs w:val="44"/>
      <w:lang w:val="en-US" w:eastAsia="en-US"/>
    </w:rPr>
  </w:style>
  <w:style w:type="character" w:customStyle="1" w:styleId="Ttulo1Carcter">
    <w:name w:val="Título 1 Carácter"/>
    <w:link w:val="Ttulo11"/>
    <w:rsid w:val="00CC78D5"/>
    <w:rPr>
      <w:rFonts w:ascii="Century Gothic" w:hAnsi="Century Gothic" w:cs="Arial"/>
      <w:sz w:val="44"/>
      <w:szCs w:val="44"/>
      <w:lang w:val="en-US" w:eastAsia="en-US"/>
    </w:rPr>
  </w:style>
  <w:style w:type="character" w:customStyle="1" w:styleId="ProposalChar">
    <w:name w:val="Proposal Char"/>
    <w:link w:val="Proposal"/>
    <w:rsid w:val="00734E86"/>
    <w:rPr>
      <w:rFonts w:ascii="Century Gothic" w:hAnsi="Century Gothic" w:cs="Arial"/>
      <w:color w:val="C0C0C0"/>
      <w:sz w:val="88"/>
      <w:szCs w:val="44"/>
      <w:lang w:val="en-US" w:eastAsia="en-US" w:bidi="ar-SA"/>
    </w:rPr>
  </w:style>
  <w:style w:type="paragraph" w:customStyle="1" w:styleId="OrgNameandDate">
    <w:name w:val="Org Name and Date"/>
    <w:rsid w:val="00606BFB"/>
    <w:rPr>
      <w:rFonts w:ascii="Century Gothic" w:hAnsi="Century Gothic"/>
      <w:sz w:val="28"/>
      <w:szCs w:val="28"/>
      <w:lang w:val="en-US" w:eastAsia="en-US"/>
    </w:rPr>
  </w:style>
  <w:style w:type="paragraph" w:customStyle="1" w:styleId="ProjectName">
    <w:name w:val="Project Name"/>
    <w:rsid w:val="002A1CF8"/>
    <w:pPr>
      <w:spacing w:before="100"/>
    </w:pPr>
    <w:rPr>
      <w:rFonts w:ascii="Century Gothic" w:hAnsi="Century Gothic"/>
      <w:sz w:val="44"/>
      <w:lang w:val="en-US" w:eastAsia="en-US"/>
    </w:rPr>
  </w:style>
  <w:style w:type="paragraph" w:styleId="Corpodetexto">
    <w:name w:val="Body Text"/>
    <w:basedOn w:val="Normal"/>
    <w:link w:val="CorpodetextoCarter"/>
    <w:rsid w:val="00FA46AF"/>
    <w:pPr>
      <w:spacing w:after="200" w:line="360" w:lineRule="auto"/>
      <w:ind w:left="864"/>
      <w:jc w:val="both"/>
    </w:pPr>
  </w:style>
  <w:style w:type="paragraph" w:styleId="Rodap">
    <w:name w:val="footer"/>
    <w:basedOn w:val="Normal"/>
    <w:link w:val="RodapCarter"/>
    <w:rsid w:val="005B5643"/>
    <w:pPr>
      <w:tabs>
        <w:tab w:val="center" w:pos="4252"/>
        <w:tab w:val="right" w:pos="8504"/>
      </w:tabs>
    </w:pPr>
  </w:style>
  <w:style w:type="character" w:styleId="Nmerodepgina">
    <w:name w:val="page number"/>
    <w:rsid w:val="00882474"/>
    <w:rPr>
      <w:rFonts w:ascii="Century Gothic" w:hAnsi="Century Gothic"/>
      <w:sz w:val="18"/>
    </w:rPr>
  </w:style>
  <w:style w:type="paragraph" w:styleId="Cabealho">
    <w:name w:val="header"/>
    <w:basedOn w:val="Normal"/>
    <w:link w:val="CabealhoCarter"/>
    <w:rsid w:val="00DA4CC2"/>
    <w:pPr>
      <w:tabs>
        <w:tab w:val="center" w:pos="4320"/>
        <w:tab w:val="right" w:pos="8640"/>
      </w:tabs>
    </w:pPr>
  </w:style>
  <w:style w:type="paragraph" w:styleId="ndice1">
    <w:name w:val="toc 1"/>
    <w:basedOn w:val="Normal"/>
    <w:next w:val="Normal"/>
    <w:autoRedefine/>
    <w:uiPriority w:val="39"/>
    <w:rsid w:val="00091FC5"/>
    <w:pPr>
      <w:tabs>
        <w:tab w:val="left" w:pos="720"/>
        <w:tab w:val="right" w:leader="dot" w:pos="9356"/>
      </w:tabs>
      <w:spacing w:before="360"/>
    </w:pPr>
    <w:rPr>
      <w:rFonts w:cs="Arial"/>
      <w:bCs/>
    </w:rPr>
  </w:style>
  <w:style w:type="paragraph" w:customStyle="1" w:styleId="Total">
    <w:name w:val="Total"/>
    <w:basedOn w:val="TableText"/>
    <w:rsid w:val="00CF5453"/>
    <w:pPr>
      <w:jc w:val="right"/>
    </w:pPr>
    <w:rPr>
      <w:b/>
      <w:bCs/>
    </w:rPr>
  </w:style>
  <w:style w:type="paragraph" w:styleId="ndice2">
    <w:name w:val="toc 2"/>
    <w:basedOn w:val="Normal"/>
    <w:next w:val="Normal"/>
    <w:autoRedefine/>
    <w:uiPriority w:val="39"/>
    <w:rsid w:val="00901C0B"/>
    <w:pPr>
      <w:spacing w:before="240"/>
      <w:ind w:left="862"/>
    </w:pPr>
    <w:rPr>
      <w:b/>
      <w:bCs/>
      <w:sz w:val="16"/>
    </w:rPr>
  </w:style>
  <w:style w:type="paragraph" w:styleId="ndice3">
    <w:name w:val="toc 3"/>
    <w:basedOn w:val="Normal"/>
    <w:next w:val="Normal"/>
    <w:autoRedefine/>
    <w:uiPriority w:val="39"/>
    <w:rsid w:val="005B389C"/>
    <w:pPr>
      <w:ind w:left="1814"/>
    </w:pPr>
  </w:style>
  <w:style w:type="paragraph" w:styleId="ndice4">
    <w:name w:val="toc 4"/>
    <w:basedOn w:val="Normal"/>
    <w:next w:val="Normal"/>
    <w:autoRedefine/>
    <w:semiHidden/>
    <w:rsid w:val="00766A5A"/>
    <w:pPr>
      <w:ind w:left="480"/>
    </w:pPr>
  </w:style>
  <w:style w:type="paragraph" w:styleId="ndice5">
    <w:name w:val="toc 5"/>
    <w:basedOn w:val="Normal"/>
    <w:next w:val="Normal"/>
    <w:autoRedefine/>
    <w:semiHidden/>
    <w:rsid w:val="00766A5A"/>
    <w:pPr>
      <w:ind w:left="720"/>
    </w:pPr>
  </w:style>
  <w:style w:type="paragraph" w:styleId="ndice6">
    <w:name w:val="toc 6"/>
    <w:basedOn w:val="Normal"/>
    <w:next w:val="Normal"/>
    <w:autoRedefine/>
    <w:semiHidden/>
    <w:rsid w:val="00766A5A"/>
    <w:pPr>
      <w:ind w:left="960"/>
    </w:pPr>
  </w:style>
  <w:style w:type="paragraph" w:styleId="ndice7">
    <w:name w:val="toc 7"/>
    <w:basedOn w:val="Normal"/>
    <w:next w:val="Normal"/>
    <w:autoRedefine/>
    <w:semiHidden/>
    <w:rsid w:val="00766A5A"/>
    <w:pPr>
      <w:ind w:left="1200"/>
    </w:pPr>
  </w:style>
  <w:style w:type="paragraph" w:styleId="ndice8">
    <w:name w:val="toc 8"/>
    <w:basedOn w:val="Normal"/>
    <w:next w:val="Normal"/>
    <w:autoRedefine/>
    <w:semiHidden/>
    <w:rsid w:val="00766A5A"/>
    <w:pPr>
      <w:ind w:left="1440"/>
    </w:pPr>
  </w:style>
  <w:style w:type="paragraph" w:styleId="ndice9">
    <w:name w:val="toc 9"/>
    <w:basedOn w:val="Normal"/>
    <w:next w:val="Normal"/>
    <w:autoRedefine/>
    <w:semiHidden/>
    <w:rsid w:val="00766A5A"/>
    <w:pPr>
      <w:ind w:left="1680"/>
    </w:pPr>
  </w:style>
  <w:style w:type="table" w:styleId="TabelacomGrelha">
    <w:name w:val="Table Grid"/>
    <w:basedOn w:val="Tabelanormal"/>
    <w:rsid w:val="001B6211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balo">
    <w:name w:val="Balloon Text"/>
    <w:basedOn w:val="Normal"/>
    <w:semiHidden/>
    <w:rsid w:val="002A1CF8"/>
    <w:rPr>
      <w:rFonts w:ascii="Tahoma" w:hAnsi="Tahoma" w:cs="Tahoma"/>
      <w:sz w:val="16"/>
      <w:szCs w:val="16"/>
    </w:rPr>
  </w:style>
  <w:style w:type="paragraph" w:styleId="Listacommarcas">
    <w:name w:val="List Bullet"/>
    <w:basedOn w:val="Normal"/>
    <w:rsid w:val="005E1774"/>
    <w:pPr>
      <w:numPr>
        <w:numId w:val="1"/>
      </w:numPr>
      <w:spacing w:after="240"/>
      <w:ind w:left="1152"/>
    </w:pPr>
    <w:rPr>
      <w:sz w:val="18"/>
    </w:rPr>
  </w:style>
  <w:style w:type="paragraph" w:customStyle="1" w:styleId="TableText">
    <w:name w:val="Table Text"/>
    <w:rsid w:val="001B6211"/>
    <w:rPr>
      <w:rFonts w:ascii="Century Gothic" w:hAnsi="Century Gothic"/>
      <w:sz w:val="16"/>
      <w:lang w:val="en-US" w:eastAsia="en-US"/>
    </w:rPr>
  </w:style>
  <w:style w:type="paragraph" w:customStyle="1" w:styleId="TableTextBold">
    <w:name w:val="Table Text Bold"/>
    <w:basedOn w:val="TableText"/>
    <w:rsid w:val="00CF5453"/>
    <w:rPr>
      <w:b/>
      <w:color w:val="000000"/>
      <w:szCs w:val="16"/>
    </w:rPr>
  </w:style>
  <w:style w:type="character" w:styleId="Hiperligao">
    <w:name w:val="Hyperlink"/>
    <w:rsid w:val="00B72674"/>
    <w:rPr>
      <w:color w:val="0000FF"/>
      <w:u w:val="single"/>
    </w:rPr>
  </w:style>
  <w:style w:type="paragraph" w:styleId="Legenda">
    <w:name w:val="caption"/>
    <w:basedOn w:val="Normal"/>
    <w:next w:val="Normal"/>
    <w:link w:val="LegendaCarter"/>
    <w:qFormat/>
    <w:rsid w:val="00FA46AF"/>
    <w:pPr>
      <w:spacing w:before="120"/>
    </w:pPr>
    <w:rPr>
      <w:bCs/>
      <w:sz w:val="16"/>
    </w:rPr>
  </w:style>
  <w:style w:type="character" w:customStyle="1" w:styleId="Ttulo3Carcter">
    <w:name w:val="Título 3 Carácter"/>
    <w:link w:val="Ttulo31"/>
    <w:rsid w:val="00080AF0"/>
    <w:rPr>
      <w:rFonts w:ascii="Century Gothic" w:hAnsi="Century Gothic" w:cs="Arial"/>
      <w:b/>
      <w:bCs/>
      <w:sz w:val="26"/>
      <w:szCs w:val="26"/>
      <w:lang w:eastAsia="en-US"/>
    </w:rPr>
  </w:style>
  <w:style w:type="character" w:customStyle="1" w:styleId="LegendaCarter">
    <w:name w:val="Legenda Caráter"/>
    <w:link w:val="Legenda"/>
    <w:rsid w:val="00080AF0"/>
    <w:rPr>
      <w:rFonts w:ascii="Century Gothic" w:hAnsi="Century Gothic"/>
      <w:bCs/>
      <w:sz w:val="16"/>
      <w:lang w:eastAsia="en-US"/>
    </w:rPr>
  </w:style>
  <w:style w:type="character" w:styleId="nfase">
    <w:name w:val="Emphasis"/>
    <w:qFormat/>
    <w:rsid w:val="00C53098"/>
    <w:rPr>
      <w:i/>
      <w:iCs/>
    </w:rPr>
  </w:style>
  <w:style w:type="paragraph" w:styleId="ndicedeilustraes">
    <w:name w:val="table of figures"/>
    <w:basedOn w:val="Normal"/>
    <w:next w:val="Normal"/>
    <w:semiHidden/>
    <w:rsid w:val="005B389C"/>
  </w:style>
  <w:style w:type="paragraph" w:customStyle="1" w:styleId="t1">
    <w:name w:val="t1"/>
    <w:basedOn w:val="Normal"/>
    <w:rsid w:val="00710492"/>
    <w:pPr>
      <w:tabs>
        <w:tab w:val="left" w:pos="3760"/>
        <w:tab w:val="left" w:pos="4120"/>
        <w:tab w:val="left" w:pos="566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Times" w:hAnsi="Times"/>
      <w:sz w:val="24"/>
      <w:lang w:val="en-GB" w:eastAsia="pt-PT"/>
    </w:rPr>
  </w:style>
  <w:style w:type="paragraph" w:customStyle="1" w:styleId="t2">
    <w:name w:val="t2"/>
    <w:basedOn w:val="Normal"/>
    <w:rsid w:val="00710492"/>
    <w:pPr>
      <w:tabs>
        <w:tab w:val="left" w:pos="386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Times" w:hAnsi="Times"/>
      <w:sz w:val="24"/>
      <w:lang w:val="en-GB" w:eastAsia="pt-PT"/>
    </w:rPr>
  </w:style>
  <w:style w:type="paragraph" w:customStyle="1" w:styleId="p4">
    <w:name w:val="p4"/>
    <w:basedOn w:val="Normal"/>
    <w:rsid w:val="00710492"/>
    <w:pPr>
      <w:tabs>
        <w:tab w:val="left" w:pos="72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Times" w:hAnsi="Times"/>
      <w:sz w:val="24"/>
      <w:lang w:val="en-GB" w:eastAsia="pt-PT"/>
    </w:rPr>
  </w:style>
  <w:style w:type="paragraph" w:customStyle="1" w:styleId="tpico">
    <w:name w:val="tópico"/>
    <w:basedOn w:val="Normal"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Monotype Corsiva" w:hAnsi="Monotype Corsiva"/>
      <w:color w:val="0000FF"/>
      <w:sz w:val="28"/>
      <w:lang w:eastAsia="pt-PT"/>
    </w:rPr>
  </w:style>
  <w:style w:type="paragraph" w:customStyle="1" w:styleId="sumario">
    <w:name w:val="sumario"/>
    <w:basedOn w:val="Normal"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Monotype Corsiva" w:hAnsi="Monotype Corsiva"/>
      <w:color w:val="FF0000"/>
      <w:sz w:val="28"/>
      <w:lang w:eastAsia="pt-PT"/>
    </w:rPr>
  </w:style>
  <w:style w:type="paragraph" w:styleId="Data">
    <w:name w:val="Date"/>
    <w:basedOn w:val="Normal"/>
    <w:rsid w:val="00710492"/>
    <w:pPr>
      <w:overflowPunct w:val="0"/>
      <w:autoSpaceDE w:val="0"/>
      <w:autoSpaceDN w:val="0"/>
      <w:adjustRightInd w:val="0"/>
      <w:jc w:val="center"/>
      <w:textAlignment w:val="baseline"/>
    </w:pPr>
    <w:rPr>
      <w:rFonts w:ascii="Times New Roman" w:hAnsi="Times New Roman"/>
      <w:color w:val="FF0000"/>
      <w:sz w:val="24"/>
      <w:lang w:eastAsia="pt-PT"/>
    </w:rPr>
  </w:style>
  <w:style w:type="paragraph" w:customStyle="1" w:styleId="green">
    <w:name w:val="green"/>
    <w:basedOn w:val="Normal"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Monotype Corsiva" w:hAnsi="Monotype Corsiva"/>
      <w:color w:val="00FF00"/>
      <w:sz w:val="28"/>
      <w:lang w:eastAsia="pt-PT"/>
    </w:rPr>
  </w:style>
  <w:style w:type="paragraph" w:styleId="Textodecomentrio">
    <w:name w:val="annotation text"/>
    <w:basedOn w:val="Normal"/>
    <w:semiHidden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Times New Roman" w:hAnsi="Times New Roman"/>
      <w:lang w:eastAsia="pt-PT"/>
    </w:rPr>
  </w:style>
  <w:style w:type="paragraph" w:customStyle="1" w:styleId="Titulo1electronica">
    <w:name w:val="Titulo 1 electronica"/>
    <w:basedOn w:val="Normal"/>
    <w:rsid w:val="00710492"/>
    <w:rPr>
      <w:rFonts w:ascii="Verdana" w:hAnsi="Verdana"/>
      <w:b/>
      <w:sz w:val="28"/>
      <w:szCs w:val="24"/>
      <w:lang w:eastAsia="pt-PT"/>
    </w:rPr>
  </w:style>
  <w:style w:type="paragraph" w:customStyle="1" w:styleId="Titulo2ElectronicaJustificado">
    <w:name w:val="Titulo 2 Electronica + Justificado"/>
    <w:basedOn w:val="Normal"/>
    <w:rsid w:val="00710492"/>
    <w:pPr>
      <w:jc w:val="both"/>
    </w:pPr>
    <w:rPr>
      <w:rFonts w:ascii="Verdana" w:hAnsi="Verdana"/>
      <w:b/>
      <w:bCs/>
      <w:sz w:val="24"/>
      <w:lang w:eastAsia="pt-PT"/>
    </w:rPr>
  </w:style>
  <w:style w:type="paragraph" w:customStyle="1" w:styleId="titulo3electronica">
    <w:name w:val="titulo 3 electronica"/>
    <w:basedOn w:val="Normal"/>
    <w:rsid w:val="00710492"/>
    <w:pPr>
      <w:ind w:left="720" w:hanging="720"/>
      <w:jc w:val="both"/>
    </w:pPr>
    <w:rPr>
      <w:rFonts w:ascii="Verdana" w:hAnsi="Verdana"/>
      <w:b/>
      <w:sz w:val="22"/>
      <w:szCs w:val="22"/>
      <w:lang w:eastAsia="pt-PT"/>
    </w:rPr>
  </w:style>
  <w:style w:type="paragraph" w:styleId="PargrafodaLista">
    <w:name w:val="List Paragraph"/>
    <w:basedOn w:val="Normal"/>
    <w:uiPriority w:val="34"/>
    <w:qFormat/>
    <w:rsid w:val="00445096"/>
    <w:pPr>
      <w:ind w:left="708"/>
    </w:pPr>
  </w:style>
  <w:style w:type="character" w:customStyle="1" w:styleId="CabealhoCarter">
    <w:name w:val="Cabeçalho Caráter"/>
    <w:link w:val="Cabealho"/>
    <w:uiPriority w:val="99"/>
    <w:rsid w:val="00823D09"/>
    <w:rPr>
      <w:rFonts w:ascii="Century Gothic" w:hAnsi="Century Gothic"/>
      <w:lang w:eastAsia="en-US"/>
    </w:rPr>
  </w:style>
  <w:style w:type="character" w:customStyle="1" w:styleId="CorpodetextoCarter">
    <w:name w:val="Corpo de texto Caráter"/>
    <w:link w:val="Corpodetexto"/>
    <w:rsid w:val="00823D09"/>
    <w:rPr>
      <w:rFonts w:ascii="Century Gothic" w:hAnsi="Century Gothic"/>
      <w:lang w:eastAsia="en-US"/>
    </w:rPr>
  </w:style>
  <w:style w:type="character" w:customStyle="1" w:styleId="Ttulo1Carter">
    <w:name w:val="Título 1 Caráter"/>
    <w:basedOn w:val="Tipodeletrapredefinidodopargrafo"/>
    <w:link w:val="Ttulo1"/>
    <w:rsid w:val="008748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D66EBB"/>
    <w:rPr>
      <w:rFonts w:ascii="Century Gothic" w:hAnsi="Century Gothic"/>
      <w:lang w:eastAsia="en-US"/>
    </w:rPr>
  </w:style>
  <w:style w:type="character" w:customStyle="1" w:styleId="Ttulo3Carter">
    <w:name w:val="Título 3 Caráter"/>
    <w:basedOn w:val="Tipodeletrapredefinidodopargrafo"/>
    <w:link w:val="Ttulo3"/>
    <w:rsid w:val="00F231D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Forte">
    <w:name w:val="Strong"/>
    <w:basedOn w:val="Tipodeletrapredefinidodopargrafo"/>
    <w:qFormat/>
    <w:rsid w:val="00CB4329"/>
    <w:rPr>
      <w:b/>
      <w:bCs/>
    </w:rPr>
  </w:style>
  <w:style w:type="character" w:customStyle="1" w:styleId="Ttulo2Carter">
    <w:name w:val="Título 2 Caráter"/>
    <w:basedOn w:val="Tipodeletrapredefinidodopargrafo"/>
    <w:link w:val="Ttulo2"/>
    <w:rsid w:val="00C62398"/>
    <w:rPr>
      <w:rFonts w:ascii="Arial" w:hAnsi="Arial" w:cs="Arial"/>
      <w:b/>
      <w:bCs/>
      <w:i/>
      <w:iCs/>
      <w:sz w:val="28"/>
      <w:szCs w:val="28"/>
    </w:rPr>
  </w:style>
  <w:style w:type="paragraph" w:styleId="NormalWeb">
    <w:name w:val="Normal (Web)"/>
    <w:basedOn w:val="Normal"/>
    <w:rsid w:val="00C6239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t-PT"/>
    </w:rPr>
  </w:style>
  <w:style w:type="character" w:customStyle="1" w:styleId="style10">
    <w:name w:val="style10"/>
    <w:basedOn w:val="Tipodeletrapredefinidodopargrafo"/>
    <w:rsid w:val="00C62398"/>
  </w:style>
  <w:style w:type="paragraph" w:styleId="Avanodecorpodetexto">
    <w:name w:val="Body Text Indent"/>
    <w:basedOn w:val="Normal"/>
    <w:link w:val="AvanodecorpodetextoCarter"/>
    <w:rsid w:val="00C62398"/>
    <w:pPr>
      <w:ind w:left="360"/>
      <w:jc w:val="both"/>
    </w:pPr>
    <w:rPr>
      <w:rFonts w:ascii="Bookman Old Style" w:hAnsi="Bookman Old Style"/>
      <w:sz w:val="22"/>
      <w:szCs w:val="24"/>
      <w:lang w:eastAsia="pt-PT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C62398"/>
    <w:rPr>
      <w:rFonts w:ascii="Bookman Old Style" w:hAnsi="Bookman Old Style"/>
      <w:sz w:val="22"/>
      <w:szCs w:val="24"/>
    </w:rPr>
  </w:style>
  <w:style w:type="character" w:customStyle="1" w:styleId="style361">
    <w:name w:val="style361"/>
    <w:rsid w:val="00C62398"/>
    <w:rPr>
      <w:b/>
      <w:bCs/>
      <w:color w:val="003366"/>
    </w:rPr>
  </w:style>
  <w:style w:type="paragraph" w:styleId="Ttulo">
    <w:name w:val="Title"/>
    <w:basedOn w:val="Normal"/>
    <w:link w:val="TtuloCarter"/>
    <w:qFormat/>
    <w:rsid w:val="00C62398"/>
    <w:pPr>
      <w:jc w:val="center"/>
    </w:pPr>
    <w:rPr>
      <w:rFonts w:ascii="Verdana" w:hAnsi="Verdana"/>
      <w:b/>
      <w:bCs/>
      <w:spacing w:val="20"/>
      <w:sz w:val="28"/>
      <w:szCs w:val="24"/>
      <w:u w:color="0000FF"/>
      <w:lang w:eastAsia="pt-PT"/>
    </w:rPr>
  </w:style>
  <w:style w:type="character" w:customStyle="1" w:styleId="TtuloCarter">
    <w:name w:val="Título Caráter"/>
    <w:basedOn w:val="Tipodeletrapredefinidodopargrafo"/>
    <w:link w:val="Ttulo"/>
    <w:rsid w:val="00C62398"/>
    <w:rPr>
      <w:rFonts w:ascii="Verdana" w:hAnsi="Verdana"/>
      <w:b/>
      <w:bCs/>
      <w:spacing w:val="20"/>
      <w:sz w:val="28"/>
      <w:szCs w:val="24"/>
      <w:u w:color="0000FF"/>
    </w:rPr>
  </w:style>
  <w:style w:type="paragraph" w:styleId="Mapadodocumento">
    <w:name w:val="Document Map"/>
    <w:basedOn w:val="Normal"/>
    <w:link w:val="MapadodocumentoCarter"/>
    <w:semiHidden/>
    <w:rsid w:val="00C62398"/>
    <w:pPr>
      <w:shd w:val="clear" w:color="auto" w:fill="000080"/>
    </w:pPr>
    <w:rPr>
      <w:rFonts w:ascii="Tahoma" w:hAnsi="Tahoma" w:cs="Tahoma"/>
      <w:sz w:val="24"/>
      <w:szCs w:val="24"/>
      <w:lang w:eastAsia="pt-PT"/>
    </w:rPr>
  </w:style>
  <w:style w:type="character" w:customStyle="1" w:styleId="MapadodocumentoCarter">
    <w:name w:val="Mapa do documento Caráter"/>
    <w:basedOn w:val="Tipodeletrapredefinidodopargrafo"/>
    <w:link w:val="Mapadodocumento"/>
    <w:semiHidden/>
    <w:rsid w:val="00C62398"/>
    <w:rPr>
      <w:rFonts w:ascii="Tahoma" w:hAnsi="Tahoma" w:cs="Tahoma"/>
      <w:sz w:val="24"/>
      <w:szCs w:val="24"/>
      <w:shd w:val="clear" w:color="auto" w:fill="000080"/>
    </w:rPr>
  </w:style>
  <w:style w:type="paragraph" w:styleId="Textodenotaderodap">
    <w:name w:val="footnote text"/>
    <w:basedOn w:val="Normal"/>
    <w:link w:val="TextodenotaderodapCarter"/>
    <w:semiHidden/>
    <w:rsid w:val="00C62398"/>
    <w:pPr>
      <w:spacing w:line="216" w:lineRule="auto"/>
    </w:pPr>
    <w:rPr>
      <w:rFonts w:ascii="Tahoma" w:hAnsi="Tahoma"/>
      <w:sz w:val="16"/>
      <w:lang w:eastAsia="pt-PT"/>
    </w:rPr>
  </w:style>
  <w:style w:type="character" w:customStyle="1" w:styleId="TextodenotaderodapCarter">
    <w:name w:val="Texto de nota de rodapé Caráter"/>
    <w:basedOn w:val="Tipodeletrapredefinidodopargrafo"/>
    <w:link w:val="Textodenotaderodap"/>
    <w:semiHidden/>
    <w:rsid w:val="00C62398"/>
    <w:rPr>
      <w:rFonts w:ascii="Tahoma" w:hAnsi="Tahoma"/>
      <w:sz w:val="16"/>
    </w:rPr>
  </w:style>
  <w:style w:type="character" w:styleId="Refdenotaderodap">
    <w:name w:val="footnote reference"/>
    <w:semiHidden/>
    <w:rsid w:val="00C62398"/>
    <w:rPr>
      <w:vertAlign w:val="superscript"/>
    </w:rPr>
  </w:style>
  <w:style w:type="paragraph" w:styleId="Textosimples">
    <w:name w:val="Plain Text"/>
    <w:basedOn w:val="Normal"/>
    <w:link w:val="TextosimplesCarter"/>
    <w:uiPriority w:val="99"/>
    <w:unhideWhenUsed/>
    <w:rsid w:val="00E1359E"/>
    <w:rPr>
      <w:rFonts w:ascii="Consolas" w:eastAsiaTheme="minorHAnsi" w:hAnsi="Consolas" w:cstheme="minorBidi"/>
      <w:sz w:val="21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E1359E"/>
    <w:rPr>
      <w:rFonts w:ascii="Consolas" w:eastAsiaTheme="minorHAnsi" w:hAnsi="Consolas" w:cstheme="minorBidi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89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9031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1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http://damas.blogs.sapo.pt/arquivo/curta-metragem-1.jpg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image" Target="http://damas.blogs.sapo.pt/arquivo/curta-metragem-5.jpg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http://damas.blogs.sapo.pt/arquivo/cm-minha-3.jpg" TargetMode="External"/><Relationship Id="rId25" Type="http://schemas.openxmlformats.org/officeDocument/2006/relationships/image" Target="http://damas.blogs.sapo.pt/arquivo/curta-metragem-7.jpg" TargetMode="External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6.jpeg"/><Relationship Id="rId29" Type="http://schemas.openxmlformats.org/officeDocument/2006/relationships/image" Target="http://damas.blogs.sapo.pt/arquivo/cm-minha-9.jp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8.jpe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http://damas.blogs.sapo.pt/arquivo/curta-metragem-2.jpg" TargetMode="External"/><Relationship Id="rId23" Type="http://schemas.openxmlformats.org/officeDocument/2006/relationships/image" Target="http://damas.blogs.sapo.pt/arquivo/cm-minha-6.jpg" TargetMode="External"/><Relationship Id="rId28" Type="http://schemas.openxmlformats.org/officeDocument/2006/relationships/image" Target="media/image10.jpeg"/><Relationship Id="rId10" Type="http://schemas.openxmlformats.org/officeDocument/2006/relationships/endnotes" Target="endnotes.xml"/><Relationship Id="rId19" Type="http://schemas.openxmlformats.org/officeDocument/2006/relationships/image" Target="http://damas.blogs.sapo.pt/arquivo/curta-metragem-4.jpg" TargetMode="External"/><Relationship Id="rId31" Type="http://schemas.openxmlformats.org/officeDocument/2006/relationships/image" Target="http://damas.blogs.sapo.pt/arquivo/curta-metragem-10.jp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7.jpeg"/><Relationship Id="rId27" Type="http://schemas.openxmlformats.org/officeDocument/2006/relationships/image" Target="http://damas.blogs.sapo.pt/arquivo/curta-metragem-8.jpg" TargetMode="External"/><Relationship Id="rId30" Type="http://schemas.openxmlformats.org/officeDocument/2006/relationships/image" Target="media/image11.jpeg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0.jpeg"/><Relationship Id="rId2" Type="http://schemas.openxmlformats.org/officeDocument/2006/relationships/image" Target="media/image13.jpeg"/><Relationship Id="rId1" Type="http://schemas.openxmlformats.org/officeDocument/2006/relationships/image" Target="media/image12.jpeg"/><Relationship Id="rId5" Type="http://schemas.openxmlformats.org/officeDocument/2006/relationships/image" Target="media/image14.png"/><Relationship Id="rId4" Type="http://schemas.openxmlformats.org/officeDocument/2006/relationships/image" Target="media/image5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Daniel\DEFINI~1\Temp\TCD999.tmp\Fundraising%20project%20proposal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7e5522-856b-49d1-a86a-b44fa7358437">
      <Terms xmlns="http://schemas.microsoft.com/office/infopath/2007/PartnerControls"/>
    </lcf76f155ced4ddcb4097134ff3c332f>
    <TaxCatchAll xmlns="e4dbc226-22a9-4748-b706-9469421c75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AF1223CE566E439E5A8CED866C8491" ma:contentTypeVersion="13" ma:contentTypeDescription="Criar um novo documento." ma:contentTypeScope="" ma:versionID="a3a2c8f3d4aa776e3286fab427b16e16">
  <xsd:schema xmlns:xsd="http://www.w3.org/2001/XMLSchema" xmlns:xs="http://www.w3.org/2001/XMLSchema" xmlns:p="http://schemas.microsoft.com/office/2006/metadata/properties" xmlns:ns2="4b7e5522-856b-49d1-a86a-b44fa7358437" xmlns:ns3="e4dbc226-22a9-4748-b706-9469421c759a" targetNamespace="http://schemas.microsoft.com/office/2006/metadata/properties" ma:root="true" ma:fieldsID="f61e15244d44cc2a1b358f7fb4d72eb1" ns2:_="" ns3:_="">
    <xsd:import namespace="4b7e5522-856b-49d1-a86a-b44fa7358437"/>
    <xsd:import namespace="e4dbc226-22a9-4748-b706-9469421c75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e5522-856b-49d1-a86a-b44fa7358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45c5761d-ecb4-4ed2-8719-396cf11ce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bc226-22a9-4748-b706-9469421c759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589e765-3434-4f19-88ae-46d9b89dea97}" ma:internalName="TaxCatchAll" ma:showField="CatchAllData" ma:web="e4dbc226-22a9-4748-b706-9469421c75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BFA2F2-14CE-4B33-AF72-F1BD95B1C3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D8BBC1-41E5-4E93-A4EA-10C31EB1D00E}">
  <ds:schemaRefs>
    <ds:schemaRef ds:uri="http://schemas.microsoft.com/office/2006/metadata/properties"/>
    <ds:schemaRef ds:uri="http://schemas.microsoft.com/office/infopath/2007/PartnerControls"/>
    <ds:schemaRef ds:uri="4b7e5522-856b-49d1-a86a-b44fa7358437"/>
    <ds:schemaRef ds:uri="e4dbc226-22a9-4748-b706-9469421c759a"/>
  </ds:schemaRefs>
</ds:datastoreItem>
</file>

<file path=customXml/itemProps3.xml><?xml version="1.0" encoding="utf-8"?>
<ds:datastoreItem xmlns:ds="http://schemas.openxmlformats.org/officeDocument/2006/customXml" ds:itemID="{716CCBB8-8EA2-4FBB-90C4-E60128BDF7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64D124-BF98-4339-918D-766AC4C4F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e5522-856b-49d1-a86a-b44fa7358437"/>
    <ds:schemaRef ds:uri="e4dbc226-22a9-4748-b706-9469421c75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Fundraising project proposal</Template>
  <TotalTime>85</TotalTime>
  <Pages>5</Pages>
  <Words>1089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Escola Secundária Campos Melo</vt:lpstr>
    </vt:vector>
  </TitlesOfParts>
  <Company>Hewlett-Packard</Company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Escola Secundária Campos Melo</dc:title>
  <dc:creator>Américo Mendes</dc:creator>
  <cp:lastModifiedBy>Carlos Manuel Inácio Farias</cp:lastModifiedBy>
  <cp:revision>64</cp:revision>
  <cp:lastPrinted>2018-10-01T07:11:00Z</cp:lastPrinted>
  <dcterms:created xsi:type="dcterms:W3CDTF">2022-11-20T22:22:00Z</dcterms:created>
  <dcterms:modified xsi:type="dcterms:W3CDTF">2023-01-03T20:11:00Z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TC060891651033</vt:lpwstr>
  </property>
  <property fmtid="{D5CDD505-2E9C-101B-9397-08002B2CF9AE}" pid="3" name="ContentTypeId">
    <vt:lpwstr>0x01010001AF1223CE566E439E5A8CED866C8491</vt:lpwstr>
  </property>
</Properties>
</file>