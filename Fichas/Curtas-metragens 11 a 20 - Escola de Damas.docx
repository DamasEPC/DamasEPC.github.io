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1E975" w14:textId="0ACAC28F" w:rsidR="00E5089C" w:rsidRPr="004A6CE7" w:rsidRDefault="007A47C4" w:rsidP="007A47C4">
      <w:pPr>
        <w:pStyle w:val="Corpodetexto"/>
        <w:spacing w:after="0" w:line="276" w:lineRule="auto"/>
        <w:ind w:left="0"/>
        <w:jc w:val="center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  <w:r w:rsidRPr="004A6CE7">
        <w:rPr>
          <w:rFonts w:ascii="Times New Roman" w:eastAsia="Comic Sans MS,Arial" w:hAnsi="Times New Roman"/>
          <w:noProof/>
        </w:rPr>
        <w:drawing>
          <wp:inline distT="0" distB="0" distL="0" distR="0" wp14:anchorId="14A92A9D" wp14:editId="55563A76">
            <wp:extent cx="6499225" cy="55372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225"/>
      </w:tblGrid>
      <w:tr w:rsidR="00054896" w:rsidRPr="00E97211" w14:paraId="288D2437" w14:textId="77777777" w:rsidTr="005B106E">
        <w:trPr>
          <w:jc w:val="center"/>
        </w:trPr>
        <w:tc>
          <w:tcPr>
            <w:tcW w:w="10225" w:type="dxa"/>
          </w:tcPr>
          <w:p w14:paraId="2D5F5519" w14:textId="77777777" w:rsidR="00054896" w:rsidRPr="00E97211" w:rsidRDefault="00120CF2" w:rsidP="00120CF2">
            <w:pPr>
              <w:pStyle w:val="Corpodetexto"/>
              <w:spacing w:line="276" w:lineRule="auto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  <w:t>Curtas-Metragens</w:t>
            </w:r>
          </w:p>
          <w:p w14:paraId="57BDD47A" w14:textId="0988863F" w:rsidR="00120CF2" w:rsidRPr="00E97211" w:rsidRDefault="00101950" w:rsidP="00101950">
            <w:pPr>
              <w:pStyle w:val="Corpodetexto"/>
              <w:spacing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  <w:t>Golpes surgidos prematuramente, ou seja, no máximo após dez lances de cada uma das cores.</w:t>
            </w:r>
          </w:p>
        </w:tc>
      </w:tr>
    </w:tbl>
    <w:p w14:paraId="28CE62E7" w14:textId="217DA9E6" w:rsidR="00555CB4" w:rsidRPr="00E97211" w:rsidRDefault="00555CB4" w:rsidP="006547FE">
      <w:pPr>
        <w:pStyle w:val="Corpodetexto"/>
        <w:spacing w:after="0" w:line="276" w:lineRule="auto"/>
        <w:ind w:left="0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6"/>
        <w:gridCol w:w="1134"/>
        <w:gridCol w:w="4536"/>
      </w:tblGrid>
      <w:tr w:rsidR="002929C4" w:rsidRPr="00E97211" w14:paraId="3BB6A1FF" w14:textId="77777777" w:rsidTr="000026DE">
        <w:trPr>
          <w:jc w:val="center"/>
        </w:trPr>
        <w:tc>
          <w:tcPr>
            <w:tcW w:w="4536" w:type="dxa"/>
          </w:tcPr>
          <w:p w14:paraId="7622B805" w14:textId="21F07622" w:rsidR="002929C4" w:rsidRPr="00E97211" w:rsidRDefault="009756EE" w:rsidP="000E3255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12"/>
                <w:szCs w:val="12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9F21B3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11</w:t>
            </w:r>
          </w:p>
        </w:tc>
        <w:tc>
          <w:tcPr>
            <w:tcW w:w="1134" w:type="dxa"/>
          </w:tcPr>
          <w:p w14:paraId="2CFA88CF" w14:textId="77777777" w:rsidR="002929C4" w:rsidRPr="00E97211" w:rsidRDefault="002929C4" w:rsidP="000E3255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25F43BE" w14:textId="57A59C74" w:rsidR="002929C4" w:rsidRPr="00E97211" w:rsidRDefault="002929C4" w:rsidP="000E3255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9F21B3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1</w:t>
            </w: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2</w:t>
            </w:r>
          </w:p>
        </w:tc>
      </w:tr>
      <w:tr w:rsidR="000E3255" w:rsidRPr="009F21B3" w14:paraId="4E0529AE" w14:textId="77777777" w:rsidTr="000026DE">
        <w:trPr>
          <w:jc w:val="center"/>
        </w:trPr>
        <w:tc>
          <w:tcPr>
            <w:tcW w:w="4536" w:type="dxa"/>
          </w:tcPr>
          <w:p w14:paraId="0697C395" w14:textId="77777777" w:rsidR="009F21B3" w:rsidRPr="009F21B3" w:rsidRDefault="009F21B3" w:rsidP="009F21B3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20"/>
              </w:rPr>
            </w:pPr>
            <w:r w:rsidRPr="009F21B3">
              <w:rPr>
                <w:rStyle w:val="Forte"/>
                <w:color w:val="006600"/>
                <w:sz w:val="20"/>
                <w:szCs w:val="20"/>
              </w:rPr>
              <w:t xml:space="preserve">Manuel Custódio </w:t>
            </w:r>
            <w:r w:rsidRPr="009F21B3">
              <w:rPr>
                <w:rStyle w:val="Forte"/>
                <w:color w:val="000066"/>
                <w:sz w:val="20"/>
                <w:szCs w:val="20"/>
              </w:rPr>
              <w:t>–</w:t>
            </w:r>
            <w:r w:rsidRPr="009F21B3">
              <w:rPr>
                <w:rStyle w:val="Forte"/>
                <w:color w:val="07106A"/>
                <w:sz w:val="20"/>
                <w:szCs w:val="20"/>
              </w:rPr>
              <w:t xml:space="preserve"> </w:t>
            </w:r>
            <w:r w:rsidRPr="009F21B3">
              <w:rPr>
                <w:rStyle w:val="Forte"/>
                <w:color w:val="FF0000"/>
                <w:sz w:val="20"/>
                <w:szCs w:val="20"/>
              </w:rPr>
              <w:t>Idalino Lopes</w:t>
            </w:r>
          </w:p>
          <w:p w14:paraId="27A70E87" w14:textId="5DB890C2" w:rsidR="000E3255" w:rsidRPr="009F21B3" w:rsidRDefault="009F21B3" w:rsidP="009F21B3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20"/>
              </w:rPr>
            </w:pPr>
            <w:r w:rsidRPr="009F21B3">
              <w:rPr>
                <w:rStyle w:val="Forte"/>
                <w:i/>
                <w:color w:val="0000FF"/>
                <w:sz w:val="20"/>
                <w:szCs w:val="20"/>
              </w:rPr>
              <w:t>XVI CNI - Almada, 06.06.96</w:t>
            </w:r>
          </w:p>
        </w:tc>
        <w:tc>
          <w:tcPr>
            <w:tcW w:w="1134" w:type="dxa"/>
          </w:tcPr>
          <w:p w14:paraId="4EE50FE8" w14:textId="77777777" w:rsidR="000E3255" w:rsidRPr="009F21B3" w:rsidRDefault="000E3255" w:rsidP="009F21B3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bCs/>
                <w:color w:val="808080" w:themeColor="background1" w:themeShade="80"/>
              </w:rPr>
            </w:pPr>
          </w:p>
        </w:tc>
        <w:tc>
          <w:tcPr>
            <w:tcW w:w="4536" w:type="dxa"/>
          </w:tcPr>
          <w:p w14:paraId="44A02055" w14:textId="74AB73DD" w:rsidR="000E3255" w:rsidRPr="009F21B3" w:rsidRDefault="009F21B3" w:rsidP="009F21B3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07106A"/>
                <w:sz w:val="20"/>
                <w:szCs w:val="20"/>
              </w:rPr>
            </w:pPr>
            <w:r w:rsidRPr="009F21B3">
              <w:rPr>
                <w:rStyle w:val="Forte"/>
                <w:color w:val="006600"/>
                <w:sz w:val="20"/>
                <w:szCs w:val="20"/>
              </w:rPr>
              <w:t xml:space="preserve">Resolvido por </w:t>
            </w:r>
            <w:r w:rsidRPr="009F21B3">
              <w:rPr>
                <w:rStyle w:val="Forte"/>
                <w:color w:val="006600"/>
                <w:sz w:val="20"/>
                <w:szCs w:val="20"/>
              </w:rPr>
              <w:t>Carlos Farias</w:t>
            </w:r>
            <w:r w:rsidRPr="009F21B3">
              <w:rPr>
                <w:rStyle w:val="Forte"/>
                <w:color w:val="006600"/>
                <w:sz w:val="20"/>
                <w:szCs w:val="20"/>
              </w:rPr>
              <w:t xml:space="preserve"> em jogo prático ao vivo.</w:t>
            </w:r>
          </w:p>
        </w:tc>
      </w:tr>
      <w:tr w:rsidR="000E3255" w:rsidRPr="00E97211" w14:paraId="5D47A0B6" w14:textId="77777777" w:rsidTr="000026DE">
        <w:trPr>
          <w:jc w:val="center"/>
        </w:trPr>
        <w:tc>
          <w:tcPr>
            <w:tcW w:w="4536" w:type="dxa"/>
          </w:tcPr>
          <w:p w14:paraId="371CD905" w14:textId="42F434EF" w:rsidR="000E3255" w:rsidRPr="00E97211" w:rsidRDefault="009F21B3" w:rsidP="000453A9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rPr>
                <w:color w:val="07106A"/>
                <w:sz w:val="16"/>
                <w:szCs w:val="16"/>
              </w:rPr>
            </w:pPr>
            <w:r w:rsidRPr="009F21B3">
              <w:rPr>
                <w:rStyle w:val="Forte"/>
                <w:color w:val="993300"/>
                <w:sz w:val="16"/>
                <w:szCs w:val="16"/>
              </w:rPr>
              <w:t>1)10-14, 22-18; 2)05-10, 26-22; 3)01-05, 22-19; 4)12-15, 19x12; 5)08x15, 23-20; 6)14-19, 27-23; 7)19-22, 21-17; 8)10-14</w:t>
            </w:r>
          </w:p>
        </w:tc>
        <w:tc>
          <w:tcPr>
            <w:tcW w:w="1134" w:type="dxa"/>
          </w:tcPr>
          <w:p w14:paraId="68BE625D" w14:textId="77777777" w:rsidR="000E3255" w:rsidRPr="00E97211" w:rsidRDefault="000E3255" w:rsidP="000E3255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AD089E9" w14:textId="6E08F82E" w:rsidR="000E3255" w:rsidRPr="00E97211" w:rsidRDefault="00E81970" w:rsidP="00D70B32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81970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>1)12-15, 23-19; 2)08-12, 28-23; 3)09-13, 21-18; 4)05-09, 32-28; 5)04-08, 19-14; 6)10x19, 23x14; 7)01-05, 27-23; 8)06-10</w:t>
            </w:r>
          </w:p>
        </w:tc>
      </w:tr>
      <w:tr w:rsidR="000E3255" w:rsidRPr="00E97211" w14:paraId="279D8D9A" w14:textId="77777777" w:rsidTr="000026DE">
        <w:trPr>
          <w:jc w:val="center"/>
        </w:trPr>
        <w:tc>
          <w:tcPr>
            <w:tcW w:w="4536" w:type="dxa"/>
          </w:tcPr>
          <w:p w14:paraId="20724934" w14:textId="69CBCC7B" w:rsidR="00D70B32" w:rsidRPr="00E97211" w:rsidRDefault="009F21B3" w:rsidP="00D70B32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rStyle w:val="Forte"/>
                <w:color w:val="006600"/>
                <w:sz w:val="18"/>
                <w:szCs w:val="18"/>
              </w:rPr>
            </w:pPr>
            <w:r w:rsidRPr="00E97211">
              <w:rPr>
                <w:color w:val="07106A"/>
                <w:szCs w:val="18"/>
              </w:rPr>
              <w:fldChar w:fldCharType="begin"/>
            </w:r>
            <w:r w:rsidRPr="00E97211">
              <w:rPr>
                <w:color w:val="07106A"/>
                <w:szCs w:val="18"/>
              </w:rPr>
              <w:instrText xml:space="preserve"> INCLUDEPICTURE "http://damas.blogs.sapo.pt/arquivo/curta-metragem-11.jpg" \* MERGEFORMATINET </w:instrText>
            </w:r>
            <w:r w:rsidRPr="00E97211">
              <w:rPr>
                <w:color w:val="07106A"/>
                <w:szCs w:val="18"/>
              </w:rPr>
              <w:fldChar w:fldCharType="separate"/>
            </w:r>
            <w:r w:rsidRPr="00E97211">
              <w:rPr>
                <w:color w:val="07106A"/>
                <w:szCs w:val="18"/>
              </w:rPr>
              <w:fldChar w:fldCharType="begin"/>
            </w:r>
            <w:r w:rsidRPr="00E97211">
              <w:rPr>
                <w:color w:val="07106A"/>
                <w:szCs w:val="18"/>
              </w:rPr>
              <w:instrText xml:space="preserve"> INCLUDEPICTURE  "http://damas.blogs.sapo.pt/arquivo/curta-metragem-11.jpg" \* MERGEFORMATINET </w:instrText>
            </w:r>
            <w:r w:rsidRPr="00E97211">
              <w:rPr>
                <w:color w:val="07106A"/>
                <w:szCs w:val="18"/>
              </w:rPr>
              <w:fldChar w:fldCharType="separate"/>
            </w:r>
            <w:r>
              <w:rPr>
                <w:color w:val="07106A"/>
                <w:szCs w:val="18"/>
              </w:rPr>
              <w:fldChar w:fldCharType="begin"/>
            </w:r>
            <w:r>
              <w:rPr>
                <w:color w:val="07106A"/>
                <w:szCs w:val="18"/>
              </w:rPr>
              <w:instrText xml:space="preserve"> INCLUDEPICTURE  "http://damas.blogs.sapo.pt/arquivo/curta-metragem-11.jpg" \* MERGEFORMATINET </w:instrText>
            </w:r>
            <w:r>
              <w:rPr>
                <w:color w:val="07106A"/>
                <w:szCs w:val="18"/>
              </w:rPr>
              <w:fldChar w:fldCharType="separate"/>
            </w:r>
            <w:r>
              <w:rPr>
                <w:color w:val="07106A"/>
                <w:szCs w:val="18"/>
              </w:rPr>
              <w:pict w14:anchorId="51B6B8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9" type="#_x0000_t75" alt="curta-metragem-11.jpg" style="width:164.4pt;height:164.4pt">
                  <v:imagedata r:id="rId12" r:href="rId13"/>
                </v:shape>
              </w:pict>
            </w:r>
            <w:r>
              <w:rPr>
                <w:color w:val="07106A"/>
                <w:szCs w:val="18"/>
              </w:rPr>
              <w:fldChar w:fldCharType="end"/>
            </w:r>
            <w:r w:rsidRPr="00E97211">
              <w:rPr>
                <w:color w:val="07106A"/>
                <w:szCs w:val="18"/>
              </w:rPr>
              <w:fldChar w:fldCharType="end"/>
            </w:r>
            <w:r w:rsidRPr="00E97211">
              <w:rPr>
                <w:color w:val="07106A"/>
                <w:szCs w:val="18"/>
              </w:rPr>
              <w:fldChar w:fldCharType="end"/>
            </w:r>
            <w:r w:rsidR="00D70B32" w:rsidRPr="00E97211">
              <w:rPr>
                <w:rStyle w:val="Forte"/>
                <w:color w:val="006600"/>
                <w:sz w:val="18"/>
                <w:szCs w:val="18"/>
              </w:rPr>
              <w:t xml:space="preserve"> </w:t>
            </w:r>
          </w:p>
          <w:p w14:paraId="785ABA97" w14:textId="051F64FF" w:rsidR="00D70B32" w:rsidRPr="00E97211" w:rsidRDefault="00D70B32" w:rsidP="00D70B32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  <w:r w:rsidRPr="00E97211">
              <w:rPr>
                <w:rStyle w:val="Forte"/>
                <w:color w:val="006600"/>
                <w:sz w:val="18"/>
                <w:szCs w:val="18"/>
              </w:rPr>
              <w:t>Jogam as Negras e Ganham</w:t>
            </w:r>
          </w:p>
          <w:p w14:paraId="1FED43B4" w14:textId="4BB52233" w:rsidR="000E3255" w:rsidRPr="00E97211" w:rsidRDefault="000E3255" w:rsidP="000E3255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C4B2535" w14:textId="77777777" w:rsidR="000E3255" w:rsidRPr="00E97211" w:rsidRDefault="000E3255" w:rsidP="000E3255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76E8A617" w14:textId="156455DB" w:rsidR="000E3255" w:rsidRPr="00E97211" w:rsidRDefault="00E81970" w:rsidP="000E3255">
            <w:pPr>
              <w:pStyle w:val="Corpodetexto"/>
              <w:spacing w:after="0"/>
              <w:ind w:left="0"/>
              <w:jc w:val="center"/>
              <w:rPr>
                <w:rFonts w:ascii="Times New Roman" w:hAnsi="Times New Roman"/>
                <w:color w:val="07106A"/>
                <w:sz w:val="18"/>
                <w:szCs w:val="18"/>
              </w:rPr>
            </w:pPr>
            <w:r w:rsidRPr="00E97211">
              <w:rPr>
                <w:color w:val="07106A"/>
                <w:szCs w:val="18"/>
              </w:rPr>
              <w:fldChar w:fldCharType="begin"/>
            </w:r>
            <w:r w:rsidRPr="00E97211">
              <w:rPr>
                <w:color w:val="07106A"/>
                <w:szCs w:val="18"/>
              </w:rPr>
              <w:instrText xml:space="preserve"> INCLUDEPICTURE "http://damas.blogs.sapo.pt/arquivo/cm-minha-12.jpg" \* MERGEFORMATINET </w:instrText>
            </w:r>
            <w:r w:rsidRPr="00E97211">
              <w:rPr>
                <w:color w:val="07106A"/>
                <w:szCs w:val="18"/>
              </w:rPr>
              <w:fldChar w:fldCharType="separate"/>
            </w:r>
            <w:r w:rsidRPr="00E97211">
              <w:rPr>
                <w:color w:val="07106A"/>
                <w:szCs w:val="18"/>
              </w:rPr>
              <w:fldChar w:fldCharType="begin"/>
            </w:r>
            <w:r w:rsidRPr="00E97211">
              <w:rPr>
                <w:color w:val="07106A"/>
                <w:szCs w:val="18"/>
              </w:rPr>
              <w:instrText xml:space="preserve"> INCLUDEPICTURE  "http://damas.blogs.sapo.pt/arquivo/cm-minha-12.jpg" \* MERGEFORMATINET </w:instrText>
            </w:r>
            <w:r w:rsidRPr="00E97211">
              <w:rPr>
                <w:color w:val="07106A"/>
                <w:szCs w:val="18"/>
              </w:rPr>
              <w:fldChar w:fldCharType="separate"/>
            </w:r>
            <w:r>
              <w:rPr>
                <w:color w:val="07106A"/>
                <w:szCs w:val="18"/>
              </w:rPr>
              <w:fldChar w:fldCharType="begin"/>
            </w:r>
            <w:r>
              <w:rPr>
                <w:color w:val="07106A"/>
                <w:szCs w:val="18"/>
              </w:rPr>
              <w:instrText xml:space="preserve"> INCLUDEPICTURE  "http://damas.blogs.sapo.pt/arquivo/cm-minha-12.jpg" \* MERGEFORMATINET </w:instrText>
            </w:r>
            <w:r>
              <w:rPr>
                <w:color w:val="07106A"/>
                <w:szCs w:val="18"/>
              </w:rPr>
              <w:fldChar w:fldCharType="separate"/>
            </w:r>
            <w:r>
              <w:rPr>
                <w:color w:val="07106A"/>
                <w:szCs w:val="18"/>
              </w:rPr>
              <w:pict w14:anchorId="7469AED0">
                <v:shape id="_x0000_i1042" type="#_x0000_t75" alt="cm-minha-12.jpg" style="width:164.4pt;height:164.4pt">
                  <v:imagedata r:id="rId14" r:href="rId15"/>
                </v:shape>
              </w:pict>
            </w:r>
            <w:r>
              <w:rPr>
                <w:color w:val="07106A"/>
                <w:szCs w:val="18"/>
              </w:rPr>
              <w:fldChar w:fldCharType="end"/>
            </w:r>
            <w:r w:rsidRPr="00E97211">
              <w:rPr>
                <w:color w:val="07106A"/>
                <w:szCs w:val="18"/>
              </w:rPr>
              <w:fldChar w:fldCharType="end"/>
            </w:r>
            <w:r w:rsidRPr="00E97211">
              <w:rPr>
                <w:color w:val="07106A"/>
                <w:szCs w:val="18"/>
              </w:rPr>
              <w:fldChar w:fldCharType="end"/>
            </w:r>
          </w:p>
          <w:p w14:paraId="19DF53C6" w14:textId="5638ACED" w:rsidR="000E3255" w:rsidRPr="00E97211" w:rsidRDefault="000E3255" w:rsidP="000E3255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006600"/>
                <w:sz w:val="18"/>
                <w:szCs w:val="18"/>
              </w:rPr>
              <w:t>Jogam as Negras e Ganham</w:t>
            </w:r>
          </w:p>
        </w:tc>
      </w:tr>
    </w:tbl>
    <w:p w14:paraId="6CEBA216" w14:textId="53FCF3ED" w:rsidR="00907CD5" w:rsidRPr="00E97211" w:rsidRDefault="00907CD5" w:rsidP="006547FE">
      <w:pPr>
        <w:pStyle w:val="Corpodetexto"/>
        <w:spacing w:after="0" w:line="276" w:lineRule="auto"/>
        <w:ind w:left="0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</w:p>
    <w:p w14:paraId="2A26AF6E" w14:textId="6021A6DA" w:rsidR="00E81970" w:rsidRDefault="00E81970">
      <w:pPr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  <w:r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  <w:br w:type="page"/>
      </w:r>
    </w:p>
    <w:p w14:paraId="060ADFDA" w14:textId="77777777" w:rsidR="006A46DE" w:rsidRPr="00E97211" w:rsidRDefault="006A46DE" w:rsidP="006547FE">
      <w:pPr>
        <w:pStyle w:val="Corpodetexto"/>
        <w:spacing w:after="0" w:line="276" w:lineRule="auto"/>
        <w:ind w:left="0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6"/>
        <w:gridCol w:w="1134"/>
        <w:gridCol w:w="4536"/>
      </w:tblGrid>
      <w:tr w:rsidR="009410EA" w:rsidRPr="00E97211" w14:paraId="2399B019" w14:textId="77777777" w:rsidTr="00072C60">
        <w:trPr>
          <w:jc w:val="center"/>
        </w:trPr>
        <w:tc>
          <w:tcPr>
            <w:tcW w:w="4536" w:type="dxa"/>
          </w:tcPr>
          <w:p w14:paraId="364817C9" w14:textId="1B7764EA" w:rsidR="009410EA" w:rsidRPr="00E97211" w:rsidRDefault="009410EA" w:rsidP="00072C60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12"/>
                <w:szCs w:val="12"/>
              </w:rPr>
            </w:pPr>
            <w:r w:rsidRPr="00E97211">
              <w:rPr>
                <w:rFonts w:ascii="Times New Roman" w:hAnsi="Times New Roman"/>
                <w:color w:val="07106A"/>
                <w:sz w:val="18"/>
                <w:szCs w:val="18"/>
              </w:rPr>
              <w:br w:type="page"/>
            </w: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FF453F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3</w:t>
            </w:r>
          </w:p>
        </w:tc>
        <w:tc>
          <w:tcPr>
            <w:tcW w:w="1134" w:type="dxa"/>
          </w:tcPr>
          <w:p w14:paraId="06C53E48" w14:textId="77777777" w:rsidR="009410EA" w:rsidRPr="00E97211" w:rsidRDefault="009410EA" w:rsidP="00072C60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7F315D7" w14:textId="6F03A1CE" w:rsidR="009410EA" w:rsidRPr="00E97211" w:rsidRDefault="009410EA" w:rsidP="00072C60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FF453F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4</w:t>
            </w:r>
          </w:p>
        </w:tc>
      </w:tr>
      <w:tr w:rsidR="009410EA" w:rsidRPr="00E97211" w14:paraId="38B74812" w14:textId="77777777" w:rsidTr="00072C60">
        <w:trPr>
          <w:jc w:val="center"/>
        </w:trPr>
        <w:tc>
          <w:tcPr>
            <w:tcW w:w="4536" w:type="dxa"/>
          </w:tcPr>
          <w:p w14:paraId="741CE29E" w14:textId="77777777" w:rsidR="009410EA" w:rsidRPr="00E97211" w:rsidRDefault="009410EA" w:rsidP="00FF453F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134" w:type="dxa"/>
          </w:tcPr>
          <w:p w14:paraId="132ECC40" w14:textId="77777777" w:rsidR="009410EA" w:rsidRPr="00E97211" w:rsidRDefault="009410EA" w:rsidP="00072C60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806288B" w14:textId="77777777" w:rsidR="007F7F8C" w:rsidRPr="00E97211" w:rsidRDefault="007F7F8C" w:rsidP="00411541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11"/>
              </w:rPr>
            </w:pPr>
            <w:r w:rsidRPr="00E97211">
              <w:rPr>
                <w:rStyle w:val="Forte"/>
                <w:color w:val="006600"/>
                <w:sz w:val="20"/>
                <w:szCs w:val="22"/>
              </w:rPr>
              <w:t>Albino Martins</w:t>
            </w:r>
            <w:r w:rsidRPr="00E97211">
              <w:rPr>
                <w:rStyle w:val="Forte"/>
                <w:color w:val="07106A"/>
                <w:sz w:val="20"/>
                <w:szCs w:val="22"/>
              </w:rPr>
              <w:t xml:space="preserve"> – </w:t>
            </w:r>
            <w:r w:rsidRPr="00E97211">
              <w:rPr>
                <w:rStyle w:val="Forte"/>
                <w:color w:val="FF3300"/>
                <w:sz w:val="20"/>
                <w:szCs w:val="22"/>
              </w:rPr>
              <w:t>Júlio C. Patrício</w:t>
            </w:r>
          </w:p>
          <w:p w14:paraId="11E27BE2" w14:textId="200BF0F5" w:rsidR="009410EA" w:rsidRPr="00E97211" w:rsidRDefault="007F7F8C" w:rsidP="00411541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Cs w:val="15"/>
              </w:rPr>
            </w:pPr>
            <w:r w:rsidRPr="00E97211">
              <w:rPr>
                <w:rStyle w:val="Forte"/>
                <w:i/>
                <w:color w:val="0000CC"/>
                <w:sz w:val="20"/>
                <w:szCs w:val="20"/>
              </w:rPr>
              <w:t>Lisboa, 1942</w:t>
            </w:r>
          </w:p>
        </w:tc>
      </w:tr>
      <w:tr w:rsidR="009410EA" w:rsidRPr="00E97211" w14:paraId="7C3FB46C" w14:textId="77777777" w:rsidTr="00072C60">
        <w:trPr>
          <w:jc w:val="center"/>
        </w:trPr>
        <w:tc>
          <w:tcPr>
            <w:tcW w:w="4536" w:type="dxa"/>
          </w:tcPr>
          <w:p w14:paraId="6A54B281" w14:textId="7F2DE0C1" w:rsidR="009410EA" w:rsidRPr="00E97211" w:rsidRDefault="00FF453F" w:rsidP="00072C6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rPr>
                <w:color w:val="07106A"/>
                <w:sz w:val="16"/>
                <w:szCs w:val="16"/>
              </w:rPr>
            </w:pPr>
            <w:r w:rsidRPr="00E97211">
              <w:rPr>
                <w:rStyle w:val="Forte"/>
                <w:color w:val="993300"/>
                <w:sz w:val="16"/>
                <w:szCs w:val="16"/>
              </w:rPr>
              <w:t>1)10-14, 24-20; 2)12-16, 22-19; 3)05-10, 19-15; 4)01-05, 21-17; 5)14-18, 26-21; 6)11-14</w:t>
            </w:r>
          </w:p>
        </w:tc>
        <w:tc>
          <w:tcPr>
            <w:tcW w:w="1134" w:type="dxa"/>
          </w:tcPr>
          <w:p w14:paraId="4E50E225" w14:textId="77777777" w:rsidR="009410EA" w:rsidRPr="00E97211" w:rsidRDefault="009410EA" w:rsidP="00072C60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100072C5" w14:textId="6F909F07" w:rsidR="009410EA" w:rsidRPr="00E97211" w:rsidRDefault="00411541" w:rsidP="00072C60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>1)10-13, 23-19; 2)05-10, 21-17; 3)01-05, 19-14; 4)11x18, 28-23; 5)12-15</w:t>
            </w:r>
          </w:p>
        </w:tc>
      </w:tr>
      <w:tr w:rsidR="009410EA" w:rsidRPr="00E97211" w14:paraId="0DFA2E49" w14:textId="77777777" w:rsidTr="00072C60">
        <w:trPr>
          <w:jc w:val="center"/>
        </w:trPr>
        <w:tc>
          <w:tcPr>
            <w:tcW w:w="4536" w:type="dxa"/>
          </w:tcPr>
          <w:p w14:paraId="32F990AA" w14:textId="68773268" w:rsidR="009410EA" w:rsidRPr="00E97211" w:rsidRDefault="00FF453F" w:rsidP="00072C6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rStyle w:val="Forte"/>
                <w:color w:val="006600"/>
                <w:sz w:val="18"/>
                <w:szCs w:val="18"/>
              </w:rPr>
            </w:pPr>
            <w:r w:rsidRPr="00E97211">
              <w:rPr>
                <w:color w:val="07106A"/>
                <w:szCs w:val="15"/>
              </w:rPr>
              <w:fldChar w:fldCharType="begin"/>
            </w:r>
            <w:r w:rsidRPr="00E97211">
              <w:rPr>
                <w:color w:val="07106A"/>
                <w:szCs w:val="15"/>
              </w:rPr>
              <w:instrText xml:space="preserve"> INCLUDEPICTURE "http://damas.blogs.sapo.pt/arquivo/cm-minha-3.jpg" \* MERGEFORMATINET </w:instrText>
            </w:r>
            <w:r w:rsidRPr="00E97211">
              <w:rPr>
                <w:color w:val="07106A"/>
                <w:szCs w:val="15"/>
              </w:rPr>
              <w:fldChar w:fldCharType="separate"/>
            </w:r>
            <w:r w:rsidR="000A0A2D" w:rsidRPr="00E97211">
              <w:rPr>
                <w:color w:val="07106A"/>
                <w:szCs w:val="15"/>
              </w:rPr>
              <w:fldChar w:fldCharType="begin"/>
            </w:r>
            <w:r w:rsidR="000A0A2D" w:rsidRPr="00E97211">
              <w:rPr>
                <w:color w:val="07106A"/>
                <w:szCs w:val="15"/>
              </w:rPr>
              <w:instrText xml:space="preserve"> INCLUDEPICTURE  "http://damas.blogs.sapo.pt/arquivo/cm-minha-3.jpg" \* MERGEFORMATINET </w:instrText>
            </w:r>
            <w:r w:rsidR="000A0A2D" w:rsidRPr="00E97211">
              <w:rPr>
                <w:color w:val="07106A"/>
                <w:szCs w:val="15"/>
              </w:rPr>
              <w:fldChar w:fldCharType="separate"/>
            </w:r>
            <w:r w:rsidR="002021FD" w:rsidRPr="00E97211">
              <w:rPr>
                <w:color w:val="07106A"/>
                <w:szCs w:val="15"/>
              </w:rPr>
              <w:fldChar w:fldCharType="begin"/>
            </w:r>
            <w:r w:rsidR="002021FD" w:rsidRPr="00E97211">
              <w:rPr>
                <w:color w:val="07106A"/>
                <w:szCs w:val="15"/>
              </w:rPr>
              <w:instrText xml:space="preserve"> INCLUDEPICTURE  "http://damas.blogs.sapo.pt/arquivo/cm-minha-3.jpg" \* MERGEFORMATINET </w:instrText>
            </w:r>
            <w:r w:rsidR="002021FD" w:rsidRPr="00E97211">
              <w:rPr>
                <w:color w:val="07106A"/>
                <w:szCs w:val="15"/>
              </w:rPr>
              <w:fldChar w:fldCharType="separate"/>
            </w:r>
            <w:r w:rsidR="00000000">
              <w:rPr>
                <w:color w:val="07106A"/>
                <w:szCs w:val="15"/>
              </w:rPr>
              <w:fldChar w:fldCharType="begin"/>
            </w:r>
            <w:r w:rsidR="00000000">
              <w:rPr>
                <w:color w:val="07106A"/>
                <w:szCs w:val="15"/>
              </w:rPr>
              <w:instrText xml:space="preserve"> INCLUDEPICTURE  "http://damas.blogs.sapo.pt/arquivo/cm-minha-3.jpg" \* MERGEFORMATINET </w:instrText>
            </w:r>
            <w:r w:rsidR="00000000">
              <w:rPr>
                <w:color w:val="07106A"/>
                <w:szCs w:val="15"/>
              </w:rPr>
              <w:fldChar w:fldCharType="separate"/>
            </w:r>
            <w:r w:rsidR="00000000">
              <w:rPr>
                <w:color w:val="07106A"/>
                <w:szCs w:val="15"/>
              </w:rPr>
              <w:pict w14:anchorId="420582C9">
                <v:shape id="_x0000_i1029" type="#_x0000_t75" alt="cm-minha-3.jpg" style="width:164.4pt;height:164.4pt">
                  <v:imagedata r:id="rId16" r:href="rId17"/>
                </v:shape>
              </w:pict>
            </w:r>
            <w:r w:rsidR="00000000">
              <w:rPr>
                <w:color w:val="07106A"/>
                <w:szCs w:val="15"/>
              </w:rPr>
              <w:fldChar w:fldCharType="end"/>
            </w:r>
            <w:r w:rsidR="002021FD" w:rsidRPr="00E97211">
              <w:rPr>
                <w:color w:val="07106A"/>
                <w:szCs w:val="15"/>
              </w:rPr>
              <w:fldChar w:fldCharType="end"/>
            </w:r>
            <w:r w:rsidR="000A0A2D" w:rsidRPr="00E97211">
              <w:rPr>
                <w:color w:val="07106A"/>
                <w:szCs w:val="15"/>
              </w:rPr>
              <w:fldChar w:fldCharType="end"/>
            </w:r>
            <w:r w:rsidRPr="00E97211">
              <w:rPr>
                <w:color w:val="07106A"/>
                <w:szCs w:val="15"/>
              </w:rPr>
              <w:fldChar w:fldCharType="end"/>
            </w:r>
          </w:p>
          <w:p w14:paraId="2B2FA64C" w14:textId="77777777" w:rsidR="009410EA" w:rsidRPr="00E97211" w:rsidRDefault="009410EA" w:rsidP="00072C6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  <w:r w:rsidRPr="00E97211">
              <w:rPr>
                <w:rStyle w:val="Forte"/>
                <w:color w:val="006600"/>
                <w:sz w:val="18"/>
                <w:szCs w:val="18"/>
              </w:rPr>
              <w:t>Jogam as Negras e Ganham</w:t>
            </w:r>
          </w:p>
          <w:p w14:paraId="5E0B7199" w14:textId="77777777" w:rsidR="009410EA" w:rsidRPr="00E97211" w:rsidRDefault="009410EA" w:rsidP="00072C6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811D910" w14:textId="77777777" w:rsidR="009410EA" w:rsidRPr="00E97211" w:rsidRDefault="009410EA" w:rsidP="00072C60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FC13CE3" w14:textId="16D3C0B1" w:rsidR="009410EA" w:rsidRPr="00E97211" w:rsidRDefault="00411541" w:rsidP="00072C60">
            <w:pPr>
              <w:pStyle w:val="Corpodetexto"/>
              <w:spacing w:after="0"/>
              <w:ind w:left="0"/>
              <w:jc w:val="center"/>
              <w:rPr>
                <w:rFonts w:ascii="Times New Roman" w:hAnsi="Times New Roman"/>
                <w:color w:val="07106A"/>
                <w:sz w:val="18"/>
                <w:szCs w:val="18"/>
              </w:rPr>
            </w:pP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"http://damas.blogs.sapo.pt/arquivo/curta-metragem-4.jpg" \* MERGEFORMATINET </w:instrText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0A0A2D"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="000A0A2D"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"http://damas.blogs.sapo.pt/arquivo/curta-metragem-4.jpg" \* MERGEFORMATINET </w:instrText>
            </w:r>
            <w:r w:rsidR="000A0A2D"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2021FD"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="002021FD"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"http://damas.blogs.sapo.pt/arquivo/curta-metragem-4.jpg" \* MERGEFORMATINET </w:instrText>
            </w:r>
            <w:r w:rsidR="002021FD"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"http://damas.blogs.sapo.pt/arquivo/curta-metragem-4.jpg" \* MERGEFORMATINET </w:instrText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pict w14:anchorId="1CCD9B83">
                <v:shape id="_x0000_i1030" type="#_x0000_t75" alt="curta-metragem-4.jpg" style="width:164.4pt;height:164.4pt">
                  <v:imagedata r:id="rId18" r:href="rId19"/>
                </v:shape>
              </w:pict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="002021FD"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="000A0A2D"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</w:p>
          <w:p w14:paraId="1349B6E5" w14:textId="77777777" w:rsidR="009410EA" w:rsidRPr="00E97211" w:rsidRDefault="009410EA" w:rsidP="00072C60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006600"/>
                <w:sz w:val="18"/>
                <w:szCs w:val="18"/>
              </w:rPr>
              <w:t>Jogam as Negras e Ganham</w:t>
            </w:r>
          </w:p>
        </w:tc>
      </w:tr>
    </w:tbl>
    <w:p w14:paraId="7DD68443" w14:textId="6A3A5BD3" w:rsidR="009756EE" w:rsidRDefault="009756EE" w:rsidP="009756EE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Times New Roman" w:hAnsi="Times New Roman"/>
          <w:color w:val="07106A"/>
          <w:sz w:val="18"/>
          <w:szCs w:val="18"/>
        </w:rPr>
      </w:pPr>
    </w:p>
    <w:p w14:paraId="7BBB1E84" w14:textId="77777777" w:rsidR="0082237E" w:rsidRDefault="0082237E" w:rsidP="0082237E">
      <w:pPr>
        <w:pStyle w:val="Ttulo3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i/>
          <w:iCs/>
          <w:color w:val="B25100"/>
          <w:sz w:val="28"/>
          <w:u w:val="single"/>
        </w:rPr>
      </w:pPr>
      <w:r>
        <w:rPr>
          <w:i/>
          <w:iCs/>
          <w:color w:val="B25100"/>
          <w:sz w:val="28"/>
          <w:u w:val="single"/>
        </w:rPr>
        <w:t>Curta-Metragem 13</w:t>
      </w:r>
    </w:p>
    <w:p w14:paraId="548EB2E0" w14:textId="77777777" w:rsidR="0082237E" w:rsidRDefault="0082237E" w:rsidP="0082237E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Cs w:val="18"/>
        </w:rPr>
      </w:pPr>
      <w:r>
        <w:rPr>
          <w:rStyle w:val="Forte"/>
          <w:rFonts w:ascii="Arial" w:hAnsi="Arial" w:cs="Arial"/>
          <w:color w:val="000066"/>
          <w:szCs w:val="18"/>
        </w:rPr>
        <w:t xml:space="preserve">Por </w:t>
      </w:r>
      <w:proofErr w:type="spellStart"/>
      <w:r>
        <w:rPr>
          <w:rStyle w:val="Forte"/>
          <w:rFonts w:ascii="Arial" w:hAnsi="Arial" w:cs="Arial"/>
          <w:color w:val="000066"/>
          <w:szCs w:val="18"/>
        </w:rPr>
        <w:t>Ludoxer</w:t>
      </w:r>
      <w:proofErr w:type="spellEnd"/>
    </w:p>
    <w:p w14:paraId="01711E36" w14:textId="77777777" w:rsidR="0082237E" w:rsidRDefault="0082237E" w:rsidP="0082237E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center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/>
          <w:color w:val="006600"/>
        </w:rPr>
        <w:t>Fernando Gonçalves</w:t>
      </w:r>
      <w:r>
        <w:rPr>
          <w:rStyle w:val="Forte"/>
          <w:rFonts w:ascii="Times" w:hAnsi="Times"/>
          <w:color w:val="07106A"/>
        </w:rPr>
        <w:t xml:space="preserve"> </w:t>
      </w:r>
      <w:r>
        <w:rPr>
          <w:rStyle w:val="Forte"/>
          <w:rFonts w:ascii="Times" w:hAnsi="Times"/>
          <w:color w:val="000066"/>
        </w:rPr>
        <w:t>–</w:t>
      </w:r>
      <w:r>
        <w:rPr>
          <w:rStyle w:val="Forte"/>
          <w:rFonts w:ascii="Times" w:hAnsi="Times"/>
          <w:color w:val="07106A"/>
        </w:rPr>
        <w:t xml:space="preserve"> </w:t>
      </w:r>
      <w:r>
        <w:rPr>
          <w:rStyle w:val="Forte"/>
          <w:rFonts w:ascii="Times" w:hAnsi="Times"/>
          <w:color w:val="FF0000"/>
        </w:rPr>
        <w:t>João Oliveira</w:t>
      </w:r>
    </w:p>
    <w:p w14:paraId="6BA0A122" w14:textId="77777777" w:rsidR="0082237E" w:rsidRDefault="0082237E" w:rsidP="0082237E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center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/>
          <w:i/>
          <w:color w:val="0000FF"/>
          <w:szCs w:val="20"/>
        </w:rPr>
        <w:t>XVII CNI - Almada, 07.06.97</w:t>
      </w:r>
    </w:p>
    <w:p w14:paraId="0C5272F1" w14:textId="77777777" w:rsidR="0082237E" w:rsidRDefault="0082237E" w:rsidP="0082237E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/>
          <w:color w:val="CC9900"/>
          <w:szCs w:val="20"/>
        </w:rPr>
        <w:t xml:space="preserve">1)12-16,  21-17; 2)10-14, 23-20; 3)16x23,  28x10; 4)05x14,  24-20; 5)01-05, 32-28 </w:t>
      </w:r>
    </w:p>
    <w:p w14:paraId="5210419F" w14:textId="77777777" w:rsidR="0082237E" w:rsidRDefault="0082237E" w:rsidP="0082237E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center"/>
        <w:rPr>
          <w:rFonts w:ascii="Times" w:hAnsi="Times" w:cs="Arial"/>
          <w:color w:val="07106A"/>
          <w:szCs w:val="18"/>
        </w:rPr>
      </w:pPr>
      <w:r>
        <w:rPr>
          <w:rFonts w:ascii="Times" w:hAnsi="Times" w:cs="Arial"/>
          <w:color w:val="07106A"/>
          <w:szCs w:val="18"/>
        </w:rPr>
        <w:fldChar w:fldCharType="begin"/>
      </w:r>
      <w:r>
        <w:rPr>
          <w:rFonts w:ascii="Times" w:hAnsi="Times" w:cs="Arial"/>
          <w:color w:val="07106A"/>
          <w:szCs w:val="18"/>
        </w:rPr>
        <w:instrText xml:space="preserve"> INCLUDEPICTURE "http://damas.blogs.sapo.pt/arquivo/curta-metragem-13.jpg" \* MERGEFORMATINET </w:instrText>
      </w:r>
      <w:r>
        <w:rPr>
          <w:rFonts w:ascii="Times" w:hAnsi="Times" w:cs="Arial"/>
          <w:color w:val="07106A"/>
          <w:szCs w:val="18"/>
        </w:rPr>
        <w:fldChar w:fldCharType="separate"/>
      </w:r>
      <w:r>
        <w:rPr>
          <w:rFonts w:ascii="Times" w:hAnsi="Times" w:cs="Arial"/>
          <w:color w:val="07106A"/>
          <w:szCs w:val="18"/>
        </w:rPr>
        <w:pict w14:anchorId="5F2DD116">
          <v:shape id="_x0000_i1045" type="#_x0000_t75" alt="curta-metragem-13.jpg" style="width:164.4pt;height:164.4pt">
            <v:imagedata r:id="rId20" r:href="rId21"/>
          </v:shape>
        </w:pict>
      </w:r>
      <w:r>
        <w:rPr>
          <w:rFonts w:ascii="Times" w:hAnsi="Times" w:cs="Arial"/>
          <w:color w:val="07106A"/>
          <w:szCs w:val="18"/>
        </w:rPr>
        <w:fldChar w:fldCharType="end"/>
      </w:r>
    </w:p>
    <w:p w14:paraId="54B241D5" w14:textId="77777777" w:rsidR="0082237E" w:rsidRDefault="0082237E" w:rsidP="0082237E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center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 w:cs="Arial"/>
          <w:color w:val="006600"/>
          <w:szCs w:val="18"/>
        </w:rPr>
        <w:lastRenderedPageBreak/>
        <w:t>Jogam as Brancas e Ganham</w:t>
      </w:r>
    </w:p>
    <w:p w14:paraId="559476BF" w14:textId="77777777" w:rsidR="0082237E" w:rsidRDefault="0082237E" w:rsidP="0082237E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 w:cs="Arial"/>
          <w:color w:val="CC9900"/>
          <w:szCs w:val="18"/>
        </w:rPr>
        <w:t>Solução da Curta-Metragem 13</w:t>
      </w:r>
    </w:p>
    <w:p w14:paraId="3B9C6C95" w14:textId="77777777" w:rsidR="0082237E" w:rsidRDefault="0082237E" w:rsidP="0082237E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both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/>
          <w:color w:val="0000FF"/>
          <w:szCs w:val="20"/>
        </w:rPr>
        <w:t xml:space="preserve">6) 09-13, 17x01; 7)11-15, 01x12; 8)07x32, 22-18; 9)32-01, 26-22 </w:t>
      </w:r>
      <w:r>
        <w:rPr>
          <w:rStyle w:val="Forte"/>
          <w:rFonts w:ascii="Times" w:hAnsi="Times"/>
          <w:color w:val="FF0000"/>
          <w:szCs w:val="20"/>
        </w:rPr>
        <w:t>(A)</w:t>
      </w:r>
      <w:r>
        <w:rPr>
          <w:rStyle w:val="Forte"/>
          <w:rFonts w:ascii="Times" w:hAnsi="Times"/>
          <w:color w:val="0000FF"/>
          <w:szCs w:val="20"/>
        </w:rPr>
        <w:t>; 10)06-10, 27-23; 11)04-07, 31-27; 12)07-11, 23-20; 13)01-05, 25-21; 14)05-01</w:t>
      </w:r>
      <w:r>
        <w:rPr>
          <w:rStyle w:val="Forte"/>
          <w:rFonts w:ascii="Times" w:hAnsi="Times"/>
          <w:color w:val="07106A"/>
          <w:szCs w:val="20"/>
        </w:rPr>
        <w:t xml:space="preserve"> </w:t>
      </w:r>
      <w:r>
        <w:rPr>
          <w:rStyle w:val="Forte"/>
          <w:rFonts w:ascii="Times" w:hAnsi="Times"/>
          <w:color w:val="000066"/>
          <w:szCs w:val="20"/>
        </w:rPr>
        <w:t>e a vitória das brancas foi uma questão de paciência mais do que de ciência...</w:t>
      </w:r>
    </w:p>
    <w:p w14:paraId="7AFE58E2" w14:textId="77777777" w:rsidR="0082237E" w:rsidRDefault="0082237E" w:rsidP="0082237E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both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/>
          <w:color w:val="FF0000"/>
          <w:szCs w:val="20"/>
        </w:rPr>
        <w:t xml:space="preserve">(A) </w:t>
      </w:r>
      <w:r>
        <w:rPr>
          <w:rStyle w:val="Forte"/>
          <w:rFonts w:ascii="Times" w:hAnsi="Times"/>
          <w:color w:val="000066"/>
          <w:szCs w:val="20"/>
        </w:rPr>
        <w:t>O golpe que se seguirá voltou a suceder neste jogo.</w:t>
      </w:r>
    </w:p>
    <w:p w14:paraId="0AA4BE41" w14:textId="77777777" w:rsidR="0082237E" w:rsidRDefault="0082237E" w:rsidP="0082237E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both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/>
          <w:color w:val="000066"/>
          <w:szCs w:val="20"/>
        </w:rPr>
        <w:t>Se, em vez de 26-22, as Negras jogam 31-28 para comerem a dama Br., aconteceria como neste jogo (Curta-metragem 14):</w:t>
      </w:r>
    </w:p>
    <w:p w14:paraId="5BE19F3E" w14:textId="79A6F572" w:rsidR="00E81970" w:rsidRDefault="00E81970" w:rsidP="00E81970">
      <w:pPr>
        <w:pStyle w:val="Corpodetexto"/>
      </w:pPr>
    </w:p>
    <w:p w14:paraId="15231426" w14:textId="7DC8A17C" w:rsidR="00E81970" w:rsidRDefault="00E81970" w:rsidP="00E81970">
      <w:pPr>
        <w:pStyle w:val="Corpodetexto"/>
      </w:pPr>
    </w:p>
    <w:p w14:paraId="61B07B1F" w14:textId="77777777" w:rsidR="00BA2973" w:rsidRDefault="00BA2973" w:rsidP="00BA2973">
      <w:pPr>
        <w:pStyle w:val="Ttulo3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before="375" w:line="360" w:lineRule="auto"/>
        <w:rPr>
          <w:i/>
          <w:iCs/>
          <w:color w:val="B25100"/>
          <w:sz w:val="28"/>
          <w:u w:val="single"/>
        </w:rPr>
      </w:pPr>
      <w:r>
        <w:rPr>
          <w:i/>
          <w:iCs/>
          <w:color w:val="B25100"/>
          <w:sz w:val="28"/>
          <w:u w:val="single"/>
        </w:rPr>
        <w:t>Curta-Metragem 14</w:t>
      </w:r>
    </w:p>
    <w:p w14:paraId="4A70445B" w14:textId="77777777" w:rsidR="00BA2973" w:rsidRDefault="00BA2973" w:rsidP="00BA2973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Cs w:val="18"/>
        </w:rPr>
      </w:pPr>
      <w:r>
        <w:rPr>
          <w:rStyle w:val="Forte"/>
          <w:rFonts w:ascii="Arial" w:hAnsi="Arial" w:cs="Arial"/>
          <w:color w:val="000066"/>
          <w:szCs w:val="18"/>
        </w:rPr>
        <w:t xml:space="preserve">Por </w:t>
      </w:r>
      <w:proofErr w:type="spellStart"/>
      <w:r>
        <w:rPr>
          <w:rStyle w:val="Forte"/>
          <w:rFonts w:ascii="Arial" w:hAnsi="Arial" w:cs="Arial"/>
          <w:color w:val="000066"/>
          <w:szCs w:val="18"/>
        </w:rPr>
        <w:t>Ludoxer</w:t>
      </w:r>
      <w:proofErr w:type="spellEnd"/>
    </w:p>
    <w:p w14:paraId="4FFB26B5" w14:textId="77777777" w:rsidR="00BA2973" w:rsidRDefault="00BA2973" w:rsidP="00BA2973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center"/>
        <w:rPr>
          <w:rFonts w:ascii="Times" w:hAnsi="Times" w:cs="Arial"/>
          <w:b/>
          <w:bCs/>
          <w:color w:val="07106A"/>
          <w:szCs w:val="18"/>
        </w:rPr>
      </w:pPr>
      <w:r>
        <w:rPr>
          <w:rFonts w:ascii="Times" w:hAnsi="Times"/>
          <w:b/>
          <w:bCs/>
          <w:color w:val="006600"/>
          <w:szCs w:val="28"/>
        </w:rPr>
        <w:t>Fernando Gonçalves</w:t>
      </w:r>
      <w:r>
        <w:rPr>
          <w:rFonts w:ascii="Times" w:hAnsi="Times"/>
          <w:b/>
          <w:bCs/>
          <w:color w:val="07106A"/>
          <w:szCs w:val="28"/>
        </w:rPr>
        <w:t xml:space="preserve"> – </w:t>
      </w:r>
      <w:r>
        <w:rPr>
          <w:rFonts w:ascii="Times" w:hAnsi="Times"/>
          <w:b/>
          <w:bCs/>
          <w:color w:val="FF0000"/>
          <w:szCs w:val="28"/>
        </w:rPr>
        <w:t>Manuel Custódio</w:t>
      </w:r>
    </w:p>
    <w:p w14:paraId="7108CAD0" w14:textId="77777777" w:rsidR="00BA2973" w:rsidRDefault="00BA2973" w:rsidP="00BA2973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center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/>
          <w:i/>
          <w:color w:val="0000FF"/>
        </w:rPr>
        <w:t>XVII CNI - Almada, 10.06.97</w:t>
      </w:r>
    </w:p>
    <w:p w14:paraId="79597E54" w14:textId="77777777" w:rsidR="00BA2973" w:rsidRDefault="00BA2973" w:rsidP="00BA2973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/>
          <w:color w:val="CC9900"/>
          <w:szCs w:val="20"/>
        </w:rPr>
        <w:t>o qual continuou: 9) ..., 31-28; 10)01x32, 27-23; 11)32x21, 25x18</w:t>
      </w:r>
    </w:p>
    <w:p w14:paraId="79504496" w14:textId="77777777" w:rsidR="00BA2973" w:rsidRDefault="00BA2973" w:rsidP="00BA2973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center"/>
        <w:rPr>
          <w:rFonts w:ascii="Times" w:hAnsi="Times" w:cs="Arial"/>
          <w:color w:val="07106A"/>
          <w:szCs w:val="18"/>
        </w:rPr>
      </w:pPr>
      <w:r>
        <w:rPr>
          <w:rFonts w:ascii="Times" w:hAnsi="Times" w:cs="Arial"/>
          <w:color w:val="07106A"/>
          <w:szCs w:val="18"/>
        </w:rPr>
        <w:fldChar w:fldCharType="begin"/>
      </w:r>
      <w:r>
        <w:rPr>
          <w:rFonts w:ascii="Times" w:hAnsi="Times" w:cs="Arial"/>
          <w:color w:val="07106A"/>
          <w:szCs w:val="18"/>
        </w:rPr>
        <w:instrText xml:space="preserve"> INCLUDEPICTURE "http://damas.blogs.sapo.pt/arquivo/curta-metragem-14.jpg" \* MERGEFORMATINET </w:instrText>
      </w:r>
      <w:r>
        <w:rPr>
          <w:rFonts w:ascii="Times" w:hAnsi="Times" w:cs="Arial"/>
          <w:color w:val="07106A"/>
          <w:szCs w:val="18"/>
        </w:rPr>
        <w:fldChar w:fldCharType="separate"/>
      </w:r>
      <w:r>
        <w:rPr>
          <w:rFonts w:ascii="Times" w:hAnsi="Times" w:cs="Arial"/>
          <w:color w:val="07106A"/>
          <w:szCs w:val="18"/>
        </w:rPr>
        <w:pict w14:anchorId="39A09CE9">
          <v:shape id="_x0000_i1043" type="#_x0000_t75" alt="curta-metragem-14.jpg" style="width:164.4pt;height:164.4pt">
            <v:imagedata r:id="rId22" r:href="rId23"/>
          </v:shape>
        </w:pict>
      </w:r>
      <w:r>
        <w:rPr>
          <w:rFonts w:ascii="Times" w:hAnsi="Times" w:cs="Arial"/>
          <w:color w:val="07106A"/>
          <w:szCs w:val="18"/>
        </w:rPr>
        <w:fldChar w:fldCharType="end"/>
      </w:r>
    </w:p>
    <w:p w14:paraId="17643A3C" w14:textId="77777777" w:rsidR="00BA2973" w:rsidRDefault="00BA2973" w:rsidP="00BA2973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center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 w:cs="Arial"/>
          <w:color w:val="006600"/>
          <w:szCs w:val="18"/>
        </w:rPr>
        <w:t>Jogam as Brancas e Ganham</w:t>
      </w:r>
    </w:p>
    <w:p w14:paraId="7B1AE07E" w14:textId="77777777" w:rsidR="00BA2973" w:rsidRDefault="00BA2973" w:rsidP="00BA2973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 w:cs="Arial"/>
          <w:color w:val="CC9900"/>
          <w:szCs w:val="18"/>
        </w:rPr>
        <w:t>Solução da Curta-Metragem 12</w:t>
      </w:r>
    </w:p>
    <w:p w14:paraId="512333AA" w14:textId="77777777" w:rsidR="00BA2973" w:rsidRDefault="00BA2973" w:rsidP="00BA2973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rPr>
          <w:rFonts w:ascii="Times" w:hAnsi="Times" w:cs="Arial"/>
          <w:color w:val="07106A"/>
          <w:szCs w:val="18"/>
        </w:rPr>
      </w:pPr>
      <w:r>
        <w:rPr>
          <w:rStyle w:val="Forte"/>
          <w:rFonts w:ascii="Times" w:hAnsi="Times" w:cs="Arial"/>
          <w:color w:val="0000FF"/>
          <w:szCs w:val="18"/>
        </w:rPr>
        <w:lastRenderedPageBreak/>
        <w:t>8) ..., 23-20; 9)10x19, 18-14; 10)11x27, 20x04</w:t>
      </w:r>
      <w:r>
        <w:rPr>
          <w:rStyle w:val="Forte"/>
          <w:rFonts w:ascii="Times" w:hAnsi="Times" w:cs="Arial"/>
          <w:color w:val="07106A"/>
          <w:szCs w:val="18"/>
        </w:rPr>
        <w:t xml:space="preserve"> </w:t>
      </w:r>
      <w:r>
        <w:rPr>
          <w:rStyle w:val="Forte"/>
          <w:rFonts w:ascii="Times" w:hAnsi="Times" w:cs="Arial"/>
          <w:color w:val="000066"/>
          <w:szCs w:val="18"/>
        </w:rPr>
        <w:t>Ganham Negras</w:t>
      </w:r>
    </w:p>
    <w:p w14:paraId="14E80E48" w14:textId="257899EE" w:rsidR="00E81970" w:rsidRDefault="00E81970" w:rsidP="00E81970">
      <w:pPr>
        <w:pStyle w:val="Corpodetexto"/>
      </w:pPr>
    </w:p>
    <w:p w14:paraId="1EB5F4AA" w14:textId="77777777" w:rsidR="00E81970" w:rsidRPr="00E81970" w:rsidRDefault="00E81970" w:rsidP="00E81970">
      <w:pPr>
        <w:pStyle w:val="Corpodetexto"/>
      </w:pP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6"/>
        <w:gridCol w:w="1134"/>
        <w:gridCol w:w="4536"/>
      </w:tblGrid>
      <w:tr w:rsidR="0086554C" w:rsidRPr="00E97211" w14:paraId="32AFFD66" w14:textId="77777777" w:rsidTr="00D22564">
        <w:trPr>
          <w:jc w:val="center"/>
        </w:trPr>
        <w:tc>
          <w:tcPr>
            <w:tcW w:w="4536" w:type="dxa"/>
          </w:tcPr>
          <w:p w14:paraId="15D9321F" w14:textId="13796C94" w:rsidR="0086554C" w:rsidRPr="00E97211" w:rsidRDefault="0086554C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12"/>
                <w:szCs w:val="12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CM - 5</w:t>
            </w:r>
          </w:p>
        </w:tc>
        <w:tc>
          <w:tcPr>
            <w:tcW w:w="1134" w:type="dxa"/>
          </w:tcPr>
          <w:p w14:paraId="48648CED" w14:textId="77777777" w:rsidR="0086554C" w:rsidRPr="00E97211" w:rsidRDefault="0086554C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47F4CBE" w14:textId="2A58C13F" w:rsidR="0086554C" w:rsidRPr="00E97211" w:rsidRDefault="0086554C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CM - 6</w:t>
            </w:r>
          </w:p>
        </w:tc>
      </w:tr>
      <w:tr w:rsidR="0086554C" w:rsidRPr="00E97211" w14:paraId="525B1774" w14:textId="77777777" w:rsidTr="00D22564">
        <w:trPr>
          <w:jc w:val="center"/>
        </w:trPr>
        <w:tc>
          <w:tcPr>
            <w:tcW w:w="4536" w:type="dxa"/>
          </w:tcPr>
          <w:p w14:paraId="349100E6" w14:textId="77777777" w:rsidR="0086554C" w:rsidRPr="00E97211" w:rsidRDefault="0086554C" w:rsidP="0086554C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11"/>
              </w:rPr>
            </w:pPr>
            <w:r w:rsidRPr="00E97211">
              <w:rPr>
                <w:rStyle w:val="Forte"/>
                <w:color w:val="006600"/>
                <w:sz w:val="20"/>
                <w:szCs w:val="22"/>
              </w:rPr>
              <w:t>Eduardo Castelo</w:t>
            </w:r>
            <w:r w:rsidRPr="00E97211">
              <w:rPr>
                <w:rStyle w:val="Forte"/>
                <w:color w:val="07106A"/>
                <w:sz w:val="20"/>
                <w:szCs w:val="22"/>
              </w:rPr>
              <w:t xml:space="preserve"> </w:t>
            </w:r>
            <w:r w:rsidRPr="00E97211">
              <w:rPr>
                <w:rStyle w:val="Forte"/>
                <w:color w:val="000033"/>
                <w:sz w:val="20"/>
                <w:szCs w:val="22"/>
              </w:rPr>
              <w:t>–</w:t>
            </w:r>
            <w:r w:rsidRPr="00E97211">
              <w:rPr>
                <w:rStyle w:val="Forte"/>
                <w:color w:val="07106A"/>
                <w:sz w:val="20"/>
                <w:szCs w:val="22"/>
              </w:rPr>
              <w:t xml:space="preserve"> </w:t>
            </w:r>
            <w:r w:rsidRPr="00E97211">
              <w:rPr>
                <w:rStyle w:val="Forte"/>
                <w:color w:val="FF0000"/>
                <w:sz w:val="20"/>
                <w:szCs w:val="22"/>
              </w:rPr>
              <w:t>Pereira Baptista</w:t>
            </w:r>
          </w:p>
          <w:p w14:paraId="24990CDF" w14:textId="46361DEA" w:rsidR="0086554C" w:rsidRPr="00E97211" w:rsidRDefault="0086554C" w:rsidP="0086554C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Cs w:val="15"/>
              </w:rPr>
            </w:pPr>
            <w:r w:rsidRPr="00E97211">
              <w:rPr>
                <w:rStyle w:val="Forte"/>
                <w:i/>
                <w:iCs/>
                <w:color w:val="0000CC"/>
                <w:sz w:val="20"/>
                <w:szCs w:val="20"/>
              </w:rPr>
              <w:t>Lisboa, 1983</w:t>
            </w:r>
          </w:p>
        </w:tc>
        <w:tc>
          <w:tcPr>
            <w:tcW w:w="1134" w:type="dxa"/>
          </w:tcPr>
          <w:p w14:paraId="1E8F802F" w14:textId="77777777" w:rsidR="0086554C" w:rsidRPr="00E97211" w:rsidRDefault="0086554C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31471B5" w14:textId="2126EE1D" w:rsidR="0086554C" w:rsidRPr="00E97211" w:rsidRDefault="0086554C" w:rsidP="00D22564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Cs w:val="15"/>
              </w:rPr>
            </w:pPr>
          </w:p>
        </w:tc>
      </w:tr>
      <w:tr w:rsidR="0086554C" w:rsidRPr="00E97211" w14:paraId="232D5111" w14:textId="77777777" w:rsidTr="00D22564">
        <w:trPr>
          <w:jc w:val="center"/>
        </w:trPr>
        <w:tc>
          <w:tcPr>
            <w:tcW w:w="4536" w:type="dxa"/>
          </w:tcPr>
          <w:p w14:paraId="0B9FA0CC" w14:textId="3B3E8F36" w:rsidR="0086554C" w:rsidRPr="00E97211" w:rsidRDefault="0086554C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rPr>
                <w:color w:val="07106A"/>
                <w:sz w:val="16"/>
                <w:szCs w:val="16"/>
              </w:rPr>
            </w:pPr>
            <w:r w:rsidRPr="00E97211">
              <w:rPr>
                <w:rStyle w:val="Forte"/>
                <w:color w:val="993300"/>
                <w:sz w:val="16"/>
                <w:szCs w:val="16"/>
              </w:rPr>
              <w:t>1)10-14, 22-18; 2)05-10, 23-20; 3)12-15, 27-23; 4)07-12, 20-16; 5)03-07, 23-20; 6)01-05, 26-22; 7)15-19 (?), 22x15; 8)12x19</w:t>
            </w:r>
          </w:p>
        </w:tc>
        <w:tc>
          <w:tcPr>
            <w:tcW w:w="1134" w:type="dxa"/>
          </w:tcPr>
          <w:p w14:paraId="05E87BEB" w14:textId="77777777" w:rsidR="0086554C" w:rsidRPr="00E97211" w:rsidRDefault="0086554C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42E696A0" w14:textId="36ADEC0C" w:rsidR="0086554C" w:rsidRPr="00E97211" w:rsidRDefault="0086554C" w:rsidP="0086554C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 xml:space="preserve">1)10-14, 24-20; 2)12-16, 22-19; 3)05-10, 19-15; 4)01-05, 21-17; 5)14-18, 26-21; 6)10-14, 15-12   </w:t>
            </w:r>
          </w:p>
        </w:tc>
      </w:tr>
      <w:tr w:rsidR="0086554C" w:rsidRPr="00E97211" w14:paraId="3EB70497" w14:textId="77777777" w:rsidTr="00D22564">
        <w:trPr>
          <w:jc w:val="center"/>
        </w:trPr>
        <w:tc>
          <w:tcPr>
            <w:tcW w:w="4536" w:type="dxa"/>
          </w:tcPr>
          <w:p w14:paraId="1C8BC3F5" w14:textId="16A33C99" w:rsidR="0086554C" w:rsidRPr="00E97211" w:rsidRDefault="0086554C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rStyle w:val="Forte"/>
                <w:color w:val="006600"/>
                <w:sz w:val="18"/>
                <w:szCs w:val="18"/>
              </w:rPr>
            </w:pPr>
            <w:r w:rsidRPr="00E97211">
              <w:rPr>
                <w:color w:val="07106A"/>
                <w:szCs w:val="15"/>
              </w:rPr>
              <w:fldChar w:fldCharType="begin"/>
            </w:r>
            <w:r w:rsidRPr="00E97211">
              <w:rPr>
                <w:color w:val="07106A"/>
                <w:szCs w:val="15"/>
              </w:rPr>
              <w:instrText xml:space="preserve"> INCLUDEPICTURE "http://damas.blogs.sapo.pt/arquivo/curta-metragem-5.jpg" \* MERGEFORMATINET </w:instrText>
            </w:r>
            <w:r w:rsidRPr="00E97211">
              <w:rPr>
                <w:color w:val="07106A"/>
                <w:szCs w:val="15"/>
              </w:rPr>
              <w:fldChar w:fldCharType="separate"/>
            </w:r>
            <w:r w:rsidRPr="00E97211">
              <w:rPr>
                <w:color w:val="07106A"/>
                <w:szCs w:val="15"/>
              </w:rPr>
              <w:fldChar w:fldCharType="begin"/>
            </w:r>
            <w:r w:rsidRPr="00E97211">
              <w:rPr>
                <w:color w:val="07106A"/>
                <w:szCs w:val="15"/>
              </w:rPr>
              <w:instrText xml:space="preserve"> INCLUDEPICTURE  "http://damas.blogs.sapo.pt/arquivo/curta-metragem-5.jpg" \* MERGEFORMATINET </w:instrText>
            </w:r>
            <w:r w:rsidRPr="00E97211">
              <w:rPr>
                <w:color w:val="07106A"/>
                <w:szCs w:val="15"/>
              </w:rPr>
              <w:fldChar w:fldCharType="separate"/>
            </w:r>
            <w:r w:rsidR="002021FD" w:rsidRPr="00E97211">
              <w:rPr>
                <w:color w:val="07106A"/>
                <w:szCs w:val="15"/>
              </w:rPr>
              <w:fldChar w:fldCharType="begin"/>
            </w:r>
            <w:r w:rsidR="002021FD" w:rsidRPr="00E97211">
              <w:rPr>
                <w:color w:val="07106A"/>
                <w:szCs w:val="15"/>
              </w:rPr>
              <w:instrText xml:space="preserve"> INCLUDEPICTURE  "http://damas.blogs.sapo.pt/arquivo/curta-metragem-5.jpg" \* MERGEFORMATINET </w:instrText>
            </w:r>
            <w:r w:rsidR="002021FD" w:rsidRPr="00E97211">
              <w:rPr>
                <w:color w:val="07106A"/>
                <w:szCs w:val="15"/>
              </w:rPr>
              <w:fldChar w:fldCharType="separate"/>
            </w:r>
            <w:r w:rsidR="00000000">
              <w:rPr>
                <w:color w:val="07106A"/>
                <w:szCs w:val="15"/>
              </w:rPr>
              <w:fldChar w:fldCharType="begin"/>
            </w:r>
            <w:r w:rsidR="00000000">
              <w:rPr>
                <w:color w:val="07106A"/>
                <w:szCs w:val="15"/>
              </w:rPr>
              <w:instrText xml:space="preserve"> INCLUDEPICTURE  "http://damas.blogs.sapo.pt/arquivo/curta-metragem-5.jpg" \* MERGEFORMATINET </w:instrText>
            </w:r>
            <w:r w:rsidR="00000000">
              <w:rPr>
                <w:color w:val="07106A"/>
                <w:szCs w:val="15"/>
              </w:rPr>
              <w:fldChar w:fldCharType="separate"/>
            </w:r>
            <w:r w:rsidR="00000000">
              <w:rPr>
                <w:color w:val="07106A"/>
                <w:szCs w:val="15"/>
              </w:rPr>
              <w:pict w14:anchorId="41A94AB1">
                <v:shape id="_x0000_i1031" type="#_x0000_t75" alt="curta-metragem-5.jpg" style="width:164.4pt;height:164.4pt">
                  <v:imagedata r:id="rId24" r:href="rId25"/>
                </v:shape>
              </w:pict>
            </w:r>
            <w:r w:rsidR="00000000">
              <w:rPr>
                <w:color w:val="07106A"/>
                <w:szCs w:val="15"/>
              </w:rPr>
              <w:fldChar w:fldCharType="end"/>
            </w:r>
            <w:r w:rsidR="002021FD" w:rsidRPr="00E97211">
              <w:rPr>
                <w:color w:val="07106A"/>
                <w:szCs w:val="15"/>
              </w:rPr>
              <w:fldChar w:fldCharType="end"/>
            </w:r>
            <w:r w:rsidRPr="00E97211">
              <w:rPr>
                <w:color w:val="07106A"/>
                <w:szCs w:val="15"/>
              </w:rPr>
              <w:fldChar w:fldCharType="end"/>
            </w:r>
            <w:r w:rsidRPr="00E97211">
              <w:rPr>
                <w:color w:val="07106A"/>
                <w:szCs w:val="15"/>
              </w:rPr>
              <w:fldChar w:fldCharType="end"/>
            </w:r>
          </w:p>
          <w:p w14:paraId="38E94C1F" w14:textId="77777777" w:rsidR="0086554C" w:rsidRPr="00E97211" w:rsidRDefault="0086554C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  <w:r w:rsidRPr="00E97211">
              <w:rPr>
                <w:rStyle w:val="Forte"/>
                <w:color w:val="006600"/>
                <w:sz w:val="18"/>
                <w:szCs w:val="18"/>
              </w:rPr>
              <w:t>Jogam as Negras e Ganham</w:t>
            </w:r>
          </w:p>
          <w:p w14:paraId="691A0AFD" w14:textId="77777777" w:rsidR="0086554C" w:rsidRPr="00E97211" w:rsidRDefault="0086554C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2481ED" w14:textId="77777777" w:rsidR="0086554C" w:rsidRPr="00E97211" w:rsidRDefault="0086554C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3E9917CC" w14:textId="67038489" w:rsidR="0086554C" w:rsidRPr="00E97211" w:rsidRDefault="0086554C" w:rsidP="00D22564">
            <w:pPr>
              <w:pStyle w:val="Corpodetexto"/>
              <w:spacing w:after="0"/>
              <w:ind w:left="0"/>
              <w:jc w:val="center"/>
              <w:rPr>
                <w:rFonts w:ascii="Times New Roman" w:hAnsi="Times New Roman"/>
                <w:color w:val="07106A"/>
                <w:sz w:val="18"/>
                <w:szCs w:val="18"/>
              </w:rPr>
            </w:pP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"http://damas.blogs.sapo.pt/arquivo/cm-minha-6.jpg" \* MERGEFORMATINET </w:instrText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"http://damas.blogs.sapo.pt/arquivo/cm-minha-6.jpg" \* MERGEFORMATINET </w:instrText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2021FD" w:rsidRPr="00E97211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="002021FD" w:rsidRPr="00E97211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"http://damas.blogs.sapo.pt/arquivo/cm-minha-6.jpg" \* MERGEFORMATINET </w:instrText>
            </w:r>
            <w:r w:rsidR="002021FD" w:rsidRPr="00E97211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begin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instrText xml:space="preserve"> INCLUDEPICTURE  "http://damas.blogs.sapo.pt/arquivo/cm-minha-6.jpg" \* MERGEFORMATINET </w:instrText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5"/>
              </w:rPr>
              <w:pict w14:anchorId="403C5E89">
                <v:shape id="_x0000_i1032" type="#_x0000_t75" alt="cm-minha-6.jpg" style="width:164.4pt;height:164.4pt">
                  <v:imagedata r:id="rId26" r:href="rId27"/>
                </v:shape>
              </w:pict>
            </w:r>
            <w:r w:rsidR="00000000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="002021FD"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5"/>
              </w:rPr>
              <w:fldChar w:fldCharType="end"/>
            </w:r>
          </w:p>
          <w:p w14:paraId="1232B784" w14:textId="77777777" w:rsidR="0086554C" w:rsidRPr="00E97211" w:rsidRDefault="0086554C" w:rsidP="00D22564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006600"/>
                <w:sz w:val="18"/>
                <w:szCs w:val="18"/>
              </w:rPr>
              <w:t>Jogam as Negras e Ganham</w:t>
            </w:r>
          </w:p>
        </w:tc>
      </w:tr>
    </w:tbl>
    <w:p w14:paraId="01D907EC" w14:textId="51C63DBC" w:rsidR="009F4973" w:rsidRPr="00E97211" w:rsidRDefault="009F4973" w:rsidP="009756EE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Times New Roman" w:hAnsi="Times New Roman"/>
          <w:color w:val="07106A"/>
          <w:sz w:val="18"/>
          <w:szCs w:val="18"/>
        </w:rPr>
      </w:pPr>
    </w:p>
    <w:p w14:paraId="2438B2F2" w14:textId="77777777" w:rsidR="00F90FB5" w:rsidRDefault="009F4973" w:rsidP="00F90FB5">
      <w:pPr>
        <w:pStyle w:val="Ttulo3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i/>
          <w:iCs/>
          <w:color w:val="B25100"/>
          <w:sz w:val="28"/>
          <w:u w:val="single"/>
        </w:rPr>
      </w:pPr>
      <w:r w:rsidRPr="00E97211">
        <w:rPr>
          <w:rFonts w:ascii="Times New Roman" w:hAnsi="Times New Roman"/>
        </w:rPr>
        <w:br w:type="page"/>
      </w:r>
      <w:r w:rsidR="00F90FB5">
        <w:rPr>
          <w:i/>
          <w:iCs/>
          <w:color w:val="B25100"/>
          <w:sz w:val="28"/>
          <w:u w:val="single"/>
        </w:rPr>
        <w:lastRenderedPageBreak/>
        <w:t>Curta-Metragem 15</w:t>
      </w:r>
    </w:p>
    <w:p w14:paraId="2E35B9AB" w14:textId="77777777" w:rsidR="00F90FB5" w:rsidRDefault="00F90FB5" w:rsidP="00F90FB5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Cs w:val="18"/>
        </w:rPr>
      </w:pPr>
      <w:r>
        <w:rPr>
          <w:rStyle w:val="Forte"/>
          <w:rFonts w:ascii="Arial" w:hAnsi="Arial" w:cs="Arial"/>
          <w:color w:val="000066"/>
          <w:szCs w:val="18"/>
        </w:rPr>
        <w:t xml:space="preserve">Por </w:t>
      </w:r>
      <w:proofErr w:type="spellStart"/>
      <w:r>
        <w:rPr>
          <w:rStyle w:val="Forte"/>
          <w:rFonts w:ascii="Arial" w:hAnsi="Arial" w:cs="Arial"/>
          <w:color w:val="000066"/>
          <w:szCs w:val="18"/>
        </w:rPr>
        <w:t>Lusodama</w:t>
      </w:r>
      <w:proofErr w:type="spellEnd"/>
    </w:p>
    <w:p w14:paraId="5E20A119" w14:textId="77777777" w:rsidR="00F90FB5" w:rsidRDefault="00F90FB5" w:rsidP="00F90FB5">
      <w:pPr>
        <w:pStyle w:val="Corpodetexto"/>
        <w:rPr>
          <w:rFonts w:ascii="Times" w:hAnsi="Times"/>
          <w:color w:val="07106A"/>
        </w:rPr>
      </w:pPr>
      <w:r>
        <w:rPr>
          <w:rStyle w:val="Forte"/>
          <w:rFonts w:ascii="Times" w:hAnsi="Times" w:cs="Arial"/>
          <w:color w:val="006600"/>
          <w:szCs w:val="18"/>
        </w:rPr>
        <w:t xml:space="preserve">Resolvido por </w:t>
      </w:r>
      <w:proofErr w:type="spellStart"/>
      <w:r>
        <w:rPr>
          <w:rStyle w:val="Forte"/>
          <w:rFonts w:ascii="Times" w:hAnsi="Times" w:cs="Arial"/>
          <w:color w:val="00CC00"/>
          <w:szCs w:val="18"/>
        </w:rPr>
        <w:t>Lusodama</w:t>
      </w:r>
      <w:proofErr w:type="spellEnd"/>
      <w:r>
        <w:rPr>
          <w:rStyle w:val="Forte"/>
          <w:rFonts w:ascii="Times" w:hAnsi="Times" w:cs="Arial"/>
          <w:color w:val="006600"/>
          <w:szCs w:val="18"/>
        </w:rPr>
        <w:t xml:space="preserve"> em jogo prático ao vivo.</w:t>
      </w:r>
    </w:p>
    <w:p w14:paraId="24D11CF7" w14:textId="77777777" w:rsidR="00F90FB5" w:rsidRDefault="00F90FB5" w:rsidP="00F90FB5">
      <w:pPr>
        <w:pStyle w:val="Corpodetexto"/>
        <w:rPr>
          <w:rFonts w:ascii="Times" w:hAnsi="Times"/>
          <w:color w:val="07106A"/>
        </w:rPr>
      </w:pPr>
      <w:r>
        <w:rPr>
          <w:rStyle w:val="Forte"/>
          <w:rFonts w:ascii="Times" w:hAnsi="Times" w:cs="Arial"/>
          <w:color w:val="CC9900"/>
          <w:szCs w:val="18"/>
        </w:rPr>
        <w:t xml:space="preserve">1)12-15, 23-19; 2)07-12, 28-23; 3)11-14, 31-28 </w:t>
      </w:r>
    </w:p>
    <w:p w14:paraId="05510441" w14:textId="77777777" w:rsidR="00F90FB5" w:rsidRDefault="00F90FB5" w:rsidP="00F90FB5">
      <w:pPr>
        <w:pStyle w:val="Corpodetexto"/>
        <w:jc w:val="center"/>
        <w:rPr>
          <w:rFonts w:ascii="Times" w:hAnsi="Times"/>
          <w:color w:val="07106A"/>
        </w:rPr>
      </w:pPr>
      <w:r>
        <w:rPr>
          <w:rFonts w:ascii="Times" w:hAnsi="Times"/>
          <w:color w:val="07106A"/>
        </w:rPr>
        <w:fldChar w:fldCharType="begin"/>
      </w:r>
      <w:r>
        <w:rPr>
          <w:rFonts w:ascii="Times" w:hAnsi="Times"/>
          <w:color w:val="07106A"/>
        </w:rPr>
        <w:instrText xml:space="preserve"> INCLUDEPICTURE "http://damas.blogs.sapo.pt/arquivo/cm-minha-15.jpg" \* MERGEFORMATINET </w:instrText>
      </w:r>
      <w:r>
        <w:rPr>
          <w:rFonts w:ascii="Times" w:hAnsi="Times"/>
          <w:color w:val="07106A"/>
        </w:rPr>
        <w:fldChar w:fldCharType="separate"/>
      </w:r>
      <w:r>
        <w:rPr>
          <w:rFonts w:ascii="Times" w:hAnsi="Times"/>
          <w:color w:val="07106A"/>
        </w:rPr>
        <w:pict w14:anchorId="592CBC17">
          <v:shape id="_x0000_i1047" type="#_x0000_t75" alt="cm-minha-15.jpg" style="width:164.4pt;height:164.4pt">
            <v:imagedata r:id="rId28" r:href="rId29"/>
          </v:shape>
        </w:pict>
      </w:r>
      <w:r>
        <w:rPr>
          <w:rFonts w:ascii="Times" w:hAnsi="Times"/>
          <w:color w:val="07106A"/>
        </w:rPr>
        <w:fldChar w:fldCharType="end"/>
      </w:r>
    </w:p>
    <w:p w14:paraId="101CE0E5" w14:textId="77777777" w:rsidR="00F90FB5" w:rsidRDefault="00F90FB5" w:rsidP="00F90FB5">
      <w:pPr>
        <w:pStyle w:val="Corpodetexto"/>
        <w:jc w:val="center"/>
        <w:rPr>
          <w:rFonts w:ascii="Times" w:hAnsi="Times"/>
          <w:color w:val="07106A"/>
        </w:rPr>
      </w:pPr>
      <w:r>
        <w:rPr>
          <w:rStyle w:val="Forte"/>
          <w:rFonts w:ascii="Times" w:hAnsi="Times" w:cs="Arial"/>
          <w:color w:val="006600"/>
          <w:szCs w:val="18"/>
        </w:rPr>
        <w:t>Jogam as Brancas e Ganham</w:t>
      </w:r>
    </w:p>
    <w:p w14:paraId="3EEC7C45" w14:textId="77777777" w:rsidR="00F90FB5" w:rsidRDefault="00F90FB5" w:rsidP="00F90FB5">
      <w:pPr>
        <w:pStyle w:val="Corpodetexto"/>
        <w:rPr>
          <w:rFonts w:ascii="Times" w:hAnsi="Times"/>
          <w:color w:val="07106A"/>
        </w:rPr>
      </w:pPr>
      <w:r>
        <w:rPr>
          <w:rStyle w:val="Forte"/>
          <w:rFonts w:ascii="Times" w:hAnsi="Times" w:cs="Arial"/>
          <w:color w:val="CC9900"/>
          <w:szCs w:val="18"/>
        </w:rPr>
        <w:t>Solução da Curta-Metragem 14</w:t>
      </w:r>
      <w:r>
        <w:rPr>
          <w:rStyle w:val="Forte"/>
          <w:rFonts w:ascii="Times" w:hAnsi="Times" w:cs="Arial"/>
          <w:color w:val="CC9900"/>
          <w:szCs w:val="18"/>
        </w:rPr>
        <w:tab/>
      </w:r>
    </w:p>
    <w:p w14:paraId="11683D0F" w14:textId="77777777" w:rsidR="00F90FB5" w:rsidRDefault="00F90FB5" w:rsidP="00F90FB5">
      <w:pPr>
        <w:pStyle w:val="Corpodetexto"/>
        <w:rPr>
          <w:rFonts w:ascii="Times" w:hAnsi="Times"/>
          <w:color w:val="07106A"/>
          <w:lang w:val="en-US"/>
        </w:rPr>
      </w:pPr>
      <w:r>
        <w:rPr>
          <w:rStyle w:val="Forte"/>
          <w:rFonts w:ascii="Times" w:hAnsi="Times"/>
          <w:color w:val="0000FF"/>
          <w:lang w:val="en-US"/>
        </w:rPr>
        <w:t>12)08-12, 30-27; 13)12-16, 27-23; 14)06-11, 18-13; 15)11-15 etc. GB.</w:t>
      </w:r>
    </w:p>
    <w:p w14:paraId="3D3B2685" w14:textId="0FFC8B52" w:rsidR="009F4973" w:rsidRDefault="009F4973" w:rsidP="009F4973">
      <w:pPr>
        <w:pStyle w:val="Corpodetexto"/>
        <w:rPr>
          <w:rFonts w:ascii="Times New Roman" w:hAnsi="Times New Roman"/>
        </w:rPr>
      </w:pPr>
    </w:p>
    <w:p w14:paraId="3FA3B8EB" w14:textId="77777777" w:rsidR="00313B74" w:rsidRDefault="00313B74" w:rsidP="00313B74">
      <w:pPr>
        <w:pStyle w:val="Ttulo3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i/>
          <w:iCs/>
          <w:color w:val="B25100"/>
          <w:sz w:val="28"/>
          <w:u w:val="single"/>
        </w:rPr>
      </w:pPr>
      <w:r>
        <w:rPr>
          <w:i/>
          <w:iCs/>
          <w:color w:val="B25100"/>
          <w:sz w:val="28"/>
          <w:u w:val="single"/>
        </w:rPr>
        <w:t>Curta-Metragem 16</w:t>
      </w:r>
    </w:p>
    <w:p w14:paraId="06F9D462" w14:textId="77777777" w:rsidR="00313B74" w:rsidRDefault="00313B74" w:rsidP="00313B7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Cs w:val="18"/>
        </w:rPr>
      </w:pPr>
      <w:r>
        <w:rPr>
          <w:rStyle w:val="Forte"/>
          <w:rFonts w:ascii="Arial" w:hAnsi="Arial" w:cs="Arial"/>
          <w:color w:val="000066"/>
          <w:szCs w:val="18"/>
        </w:rPr>
        <w:t xml:space="preserve">Por </w:t>
      </w:r>
      <w:proofErr w:type="spellStart"/>
      <w:r>
        <w:rPr>
          <w:rStyle w:val="Forte"/>
          <w:rFonts w:ascii="Arial" w:hAnsi="Arial" w:cs="Arial"/>
          <w:color w:val="000066"/>
          <w:szCs w:val="18"/>
        </w:rPr>
        <w:t>Ludoxer</w:t>
      </w:r>
      <w:proofErr w:type="spellEnd"/>
    </w:p>
    <w:p w14:paraId="3955723E" w14:textId="77777777" w:rsidR="00313B74" w:rsidRDefault="00313B74" w:rsidP="00313B7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iCs/>
          <w:color w:val="07106A"/>
          <w:szCs w:val="18"/>
        </w:rPr>
      </w:pPr>
      <w:r>
        <w:rPr>
          <w:rStyle w:val="Forte"/>
          <w:iCs/>
          <w:color w:val="006600"/>
        </w:rPr>
        <w:t xml:space="preserve">Amadeu </w:t>
      </w:r>
      <w:proofErr w:type="spellStart"/>
      <w:r>
        <w:rPr>
          <w:rStyle w:val="Forte"/>
          <w:iCs/>
          <w:color w:val="006600"/>
        </w:rPr>
        <w:t>M.Coelho</w:t>
      </w:r>
      <w:proofErr w:type="spellEnd"/>
      <w:r>
        <w:rPr>
          <w:rStyle w:val="Forte"/>
          <w:iCs/>
          <w:color w:val="000066"/>
        </w:rPr>
        <w:t xml:space="preserve"> - </w:t>
      </w:r>
      <w:r>
        <w:rPr>
          <w:rStyle w:val="Forte"/>
          <w:iCs/>
          <w:color w:val="FF0000"/>
        </w:rPr>
        <w:t xml:space="preserve">Carlos </w:t>
      </w:r>
      <w:proofErr w:type="spellStart"/>
      <w:r>
        <w:rPr>
          <w:rStyle w:val="Forte"/>
          <w:iCs/>
          <w:color w:val="FF0000"/>
        </w:rPr>
        <w:t>M.Alves</w:t>
      </w:r>
      <w:proofErr w:type="spellEnd"/>
    </w:p>
    <w:p w14:paraId="1E0C88AC" w14:textId="77777777" w:rsidR="00313B74" w:rsidRDefault="00313B74" w:rsidP="00313B7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rStyle w:val="Forte"/>
          <w:iCs/>
          <w:color w:val="0000FF"/>
        </w:rPr>
        <w:t>Coimbra, 1971</w:t>
      </w:r>
    </w:p>
    <w:p w14:paraId="61E3E149" w14:textId="77777777" w:rsidR="00313B74" w:rsidRDefault="00313B74" w:rsidP="00313B7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rStyle w:val="Forte"/>
          <w:color w:val="CC9900"/>
        </w:rPr>
      </w:pPr>
      <w:r>
        <w:rPr>
          <w:rStyle w:val="Forte"/>
          <w:color w:val="CC9900"/>
          <w:szCs w:val="18"/>
        </w:rPr>
        <w:t>1)10-14, 23-19; 2)14X23, 28X19; 3)11-15, 21-17; 4)06-10, 27-23; 5)02-06, 25-21; 6)07-11, 21-18; 7)04-07, 32-28</w:t>
      </w:r>
    </w:p>
    <w:p w14:paraId="7E468D33" w14:textId="77777777" w:rsidR="00313B74" w:rsidRDefault="00313B74" w:rsidP="00313B7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b/>
          <w:bCs/>
          <w:color w:val="07106A"/>
          <w:szCs w:val="18"/>
        </w:rPr>
        <w:lastRenderedPageBreak/>
        <w:fldChar w:fldCharType="begin"/>
      </w:r>
      <w:r>
        <w:rPr>
          <w:b/>
          <w:bCs/>
          <w:color w:val="07106A"/>
          <w:szCs w:val="18"/>
        </w:rPr>
        <w:instrText xml:space="preserve"> INCLUDEPICTURE "http://damas.blogs.sapo.pt/arquivo/curta-metragem-16.jpg" \* MERGEFORMATINET </w:instrText>
      </w:r>
      <w:r>
        <w:rPr>
          <w:b/>
          <w:bCs/>
          <w:color w:val="07106A"/>
          <w:szCs w:val="18"/>
        </w:rPr>
        <w:fldChar w:fldCharType="separate"/>
      </w:r>
      <w:r>
        <w:rPr>
          <w:b/>
          <w:bCs/>
          <w:color w:val="07106A"/>
          <w:szCs w:val="18"/>
        </w:rPr>
        <w:pict w14:anchorId="75B1C371">
          <v:shape id="_x0000_i1049" type="#_x0000_t75" alt="curta-metragem-16.jpg" style="width:164.4pt;height:181.35pt">
            <v:imagedata r:id="rId30" r:href="rId31"/>
          </v:shape>
        </w:pict>
      </w:r>
      <w:r>
        <w:rPr>
          <w:b/>
          <w:bCs/>
          <w:color w:val="07106A"/>
          <w:szCs w:val="18"/>
        </w:rPr>
        <w:fldChar w:fldCharType="end"/>
      </w:r>
    </w:p>
    <w:p w14:paraId="73A3DC01" w14:textId="77777777" w:rsidR="00313B74" w:rsidRDefault="00313B74" w:rsidP="00313B7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rStyle w:val="Forte"/>
          <w:color w:val="006600"/>
          <w:szCs w:val="20"/>
        </w:rPr>
        <w:t>Jogam brancas e ganham</w:t>
      </w:r>
    </w:p>
    <w:p w14:paraId="703C0394" w14:textId="77777777" w:rsidR="00313B74" w:rsidRDefault="00313B74" w:rsidP="00313B7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color w:val="07106A"/>
          <w:szCs w:val="18"/>
        </w:rPr>
      </w:pPr>
      <w:r>
        <w:rPr>
          <w:rStyle w:val="Forte"/>
          <w:color w:val="CC9900"/>
          <w:szCs w:val="20"/>
        </w:rPr>
        <w:t>Solução da Curta-Metragem 15</w:t>
      </w:r>
    </w:p>
    <w:p w14:paraId="4962304A" w14:textId="77777777" w:rsidR="00313B74" w:rsidRDefault="00313B74" w:rsidP="00313B7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rFonts w:ascii="Arial" w:hAnsi="Arial" w:cs="Arial"/>
          <w:color w:val="07106A"/>
          <w:szCs w:val="18"/>
        </w:rPr>
      </w:pPr>
      <w:r>
        <w:rPr>
          <w:rStyle w:val="Forte"/>
          <w:color w:val="0000FF"/>
          <w:szCs w:val="20"/>
        </w:rPr>
        <w:t>4) 14-18, 21x14; 5) 09-13</w:t>
      </w:r>
      <w:r>
        <w:rPr>
          <w:rStyle w:val="Forte"/>
          <w:color w:val="000066"/>
          <w:szCs w:val="20"/>
        </w:rPr>
        <w:t xml:space="preserve"> e as Negras não conseguem evitar o </w:t>
      </w:r>
      <w:r>
        <w:rPr>
          <w:rStyle w:val="Forte"/>
          <w:color w:val="0000FF"/>
          <w:szCs w:val="20"/>
        </w:rPr>
        <w:t>13-18</w:t>
      </w:r>
      <w:r>
        <w:rPr>
          <w:rStyle w:val="Forte"/>
          <w:color w:val="000066"/>
          <w:szCs w:val="20"/>
        </w:rPr>
        <w:t xml:space="preserve"> e a consequente promoção das Brancas em 31, ficando o jogo ganho por estas.</w:t>
      </w:r>
    </w:p>
    <w:p w14:paraId="66799032" w14:textId="77777777" w:rsidR="00F90FB5" w:rsidRPr="00E97211" w:rsidRDefault="00F90FB5" w:rsidP="009F4973">
      <w:pPr>
        <w:pStyle w:val="Corpodetexto"/>
        <w:rPr>
          <w:rFonts w:ascii="Times New Roman" w:hAnsi="Times New Roman"/>
        </w:rPr>
      </w:pP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6"/>
        <w:gridCol w:w="1134"/>
        <w:gridCol w:w="4536"/>
      </w:tblGrid>
      <w:tr w:rsidR="009F4973" w:rsidRPr="00E97211" w14:paraId="420A2ACB" w14:textId="77777777" w:rsidTr="00D22564">
        <w:trPr>
          <w:jc w:val="center"/>
        </w:trPr>
        <w:tc>
          <w:tcPr>
            <w:tcW w:w="4536" w:type="dxa"/>
          </w:tcPr>
          <w:p w14:paraId="47B977F7" w14:textId="6A3CA273" w:rsidR="009F4973" w:rsidRPr="00E97211" w:rsidRDefault="009F4973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12"/>
                <w:szCs w:val="12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9B0E48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7</w:t>
            </w:r>
          </w:p>
        </w:tc>
        <w:tc>
          <w:tcPr>
            <w:tcW w:w="1134" w:type="dxa"/>
          </w:tcPr>
          <w:p w14:paraId="313C1FEA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AA11E09" w14:textId="7D41CE8F" w:rsidR="009F4973" w:rsidRPr="00E97211" w:rsidRDefault="009F4973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9B0E48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8</w:t>
            </w:r>
          </w:p>
        </w:tc>
      </w:tr>
      <w:tr w:rsidR="009F4973" w:rsidRPr="00E97211" w14:paraId="567371D8" w14:textId="77777777" w:rsidTr="00D22564">
        <w:trPr>
          <w:jc w:val="center"/>
        </w:trPr>
        <w:tc>
          <w:tcPr>
            <w:tcW w:w="4536" w:type="dxa"/>
          </w:tcPr>
          <w:p w14:paraId="7C5F8498" w14:textId="77777777" w:rsidR="009B0E48" w:rsidRPr="00E97211" w:rsidRDefault="009B0E48" w:rsidP="009B0E48">
            <w:pPr>
              <w:pStyle w:val="NormalWeb"/>
              <w:pBdr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20"/>
              </w:rPr>
            </w:pPr>
            <w:r w:rsidRPr="00E97211">
              <w:rPr>
                <w:rStyle w:val="Forte"/>
                <w:color w:val="006600"/>
                <w:sz w:val="20"/>
                <w:szCs w:val="20"/>
              </w:rPr>
              <w:t>Leopoldo Lopes</w:t>
            </w:r>
            <w:r w:rsidRPr="00E97211">
              <w:rPr>
                <w:rStyle w:val="Forte"/>
                <w:color w:val="07106A"/>
                <w:sz w:val="20"/>
                <w:szCs w:val="20"/>
              </w:rPr>
              <w:t xml:space="preserve"> </w:t>
            </w:r>
            <w:r w:rsidRPr="00E97211">
              <w:rPr>
                <w:rStyle w:val="Forte"/>
                <w:color w:val="000099"/>
                <w:sz w:val="20"/>
                <w:szCs w:val="20"/>
              </w:rPr>
              <w:t>–</w:t>
            </w:r>
            <w:r w:rsidRPr="00E97211">
              <w:rPr>
                <w:rStyle w:val="Forte"/>
                <w:color w:val="07106A"/>
                <w:sz w:val="20"/>
                <w:szCs w:val="20"/>
              </w:rPr>
              <w:t xml:space="preserve"> </w:t>
            </w:r>
            <w:r w:rsidRPr="00E97211">
              <w:rPr>
                <w:rStyle w:val="Forte"/>
                <w:color w:val="FF0000"/>
                <w:sz w:val="20"/>
                <w:szCs w:val="20"/>
              </w:rPr>
              <w:t>Medalha da Silva</w:t>
            </w:r>
          </w:p>
          <w:p w14:paraId="15198E0F" w14:textId="0F9EFFC2" w:rsidR="009F4973" w:rsidRPr="00E97211" w:rsidRDefault="009B0E48" w:rsidP="009B0E48">
            <w:pPr>
              <w:pStyle w:val="NormalWeb"/>
              <w:pBdr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</w:rPr>
            </w:pPr>
            <w:r w:rsidRPr="00E97211">
              <w:rPr>
                <w:rStyle w:val="Forte"/>
                <w:i/>
                <w:color w:val="0000FF"/>
                <w:sz w:val="20"/>
                <w:szCs w:val="16"/>
              </w:rPr>
              <w:t>XVII CNI - Almada, 07.06.97</w:t>
            </w:r>
          </w:p>
        </w:tc>
        <w:tc>
          <w:tcPr>
            <w:tcW w:w="1134" w:type="dxa"/>
          </w:tcPr>
          <w:p w14:paraId="106B8901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30CD1EB1" w14:textId="77777777" w:rsidR="009B0E48" w:rsidRPr="00E97211" w:rsidRDefault="009B0E48" w:rsidP="009B0E48">
            <w:pPr>
              <w:pStyle w:val="NormalWeb"/>
              <w:pBdr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20"/>
              </w:rPr>
            </w:pPr>
            <w:r w:rsidRPr="00E97211">
              <w:rPr>
                <w:rStyle w:val="Forte"/>
                <w:color w:val="006600"/>
                <w:sz w:val="20"/>
                <w:szCs w:val="20"/>
              </w:rPr>
              <w:t>Leopoldo Lopes</w:t>
            </w:r>
            <w:r w:rsidRPr="00E97211">
              <w:rPr>
                <w:rStyle w:val="Forte"/>
                <w:color w:val="07106A"/>
                <w:sz w:val="20"/>
                <w:szCs w:val="20"/>
              </w:rPr>
              <w:t xml:space="preserve"> </w:t>
            </w:r>
            <w:r w:rsidRPr="00E97211">
              <w:rPr>
                <w:rStyle w:val="Forte"/>
                <w:color w:val="000066"/>
                <w:sz w:val="20"/>
                <w:szCs w:val="20"/>
              </w:rPr>
              <w:t>–</w:t>
            </w:r>
            <w:r w:rsidRPr="00E97211">
              <w:rPr>
                <w:rStyle w:val="Forte"/>
                <w:color w:val="07106A"/>
                <w:sz w:val="20"/>
                <w:szCs w:val="20"/>
              </w:rPr>
              <w:t xml:space="preserve"> </w:t>
            </w:r>
            <w:r w:rsidRPr="00E97211">
              <w:rPr>
                <w:rStyle w:val="Forte"/>
                <w:color w:val="FF0000"/>
                <w:sz w:val="20"/>
                <w:szCs w:val="20"/>
              </w:rPr>
              <w:t>Fernando Gonçalves</w:t>
            </w:r>
          </w:p>
          <w:p w14:paraId="08739DA5" w14:textId="30E5D4F3" w:rsidR="009F4973" w:rsidRPr="00E97211" w:rsidRDefault="009B0E48" w:rsidP="009B0E48">
            <w:pPr>
              <w:pStyle w:val="NormalWeb"/>
              <w:pBdr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20"/>
                <w:szCs w:val="20"/>
              </w:rPr>
            </w:pPr>
            <w:r w:rsidRPr="00E97211">
              <w:rPr>
                <w:rStyle w:val="Forte"/>
                <w:i/>
                <w:color w:val="0000FF"/>
                <w:sz w:val="20"/>
                <w:szCs w:val="16"/>
              </w:rPr>
              <w:t>XVII CNI - Almada, 09.06.97</w:t>
            </w:r>
          </w:p>
        </w:tc>
      </w:tr>
      <w:tr w:rsidR="009F4973" w:rsidRPr="00E97211" w14:paraId="1FC9B78C" w14:textId="77777777" w:rsidTr="00D22564">
        <w:trPr>
          <w:jc w:val="center"/>
        </w:trPr>
        <w:tc>
          <w:tcPr>
            <w:tcW w:w="4536" w:type="dxa"/>
          </w:tcPr>
          <w:p w14:paraId="25E3606F" w14:textId="31CBE1B9" w:rsidR="009F4973" w:rsidRPr="00E97211" w:rsidRDefault="009B0E48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rPr>
                <w:color w:val="07106A"/>
                <w:sz w:val="16"/>
                <w:szCs w:val="16"/>
              </w:rPr>
            </w:pPr>
            <w:r w:rsidRPr="00E97211">
              <w:rPr>
                <w:rStyle w:val="Forte"/>
                <w:color w:val="993300"/>
                <w:sz w:val="16"/>
                <w:szCs w:val="16"/>
              </w:rPr>
              <w:t>1)11-14, 21-17; 2)14-18, 22x13; 3)09x18, 23-19; 4)12-15, 19x12; 5)08x15, 28-23; 6)10-14, 23-20; 7)07-11, 20-16; 8)05-10, 16-12; 9)01-05 (?)</w:t>
            </w:r>
          </w:p>
        </w:tc>
        <w:tc>
          <w:tcPr>
            <w:tcW w:w="1134" w:type="dxa"/>
          </w:tcPr>
          <w:p w14:paraId="1EF74A8F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0FF40753" w14:textId="515C80B0" w:rsidR="009F4973" w:rsidRPr="00E97211" w:rsidRDefault="009B0E48" w:rsidP="00D22564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>1)12-16, 22-19; 2)09-13, 27-22; 3)13-18, 22x13; 4)10x17, 21-18; 5)11-14, 18x11; 6)06x22, 26x19; 7)05-10, 31-27; 8)01-05, 29-26; 9)08-12, 27-22; 10)07-11, 24-20</w:t>
            </w:r>
          </w:p>
        </w:tc>
      </w:tr>
      <w:tr w:rsidR="009F4973" w:rsidRPr="00E97211" w14:paraId="30289177" w14:textId="77777777" w:rsidTr="00D22564">
        <w:trPr>
          <w:jc w:val="center"/>
        </w:trPr>
        <w:tc>
          <w:tcPr>
            <w:tcW w:w="4536" w:type="dxa"/>
          </w:tcPr>
          <w:p w14:paraId="189338C6" w14:textId="77A4C39B" w:rsidR="009F4973" w:rsidRPr="00E97211" w:rsidRDefault="009B0E48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rStyle w:val="Forte"/>
                <w:color w:val="006600"/>
                <w:sz w:val="18"/>
                <w:szCs w:val="18"/>
              </w:rPr>
            </w:pPr>
            <w:r w:rsidRPr="00E97211">
              <w:rPr>
                <w:b/>
                <w:bCs/>
                <w:color w:val="07106A"/>
              </w:rPr>
              <w:fldChar w:fldCharType="begin"/>
            </w:r>
            <w:r w:rsidRPr="00E97211">
              <w:rPr>
                <w:b/>
                <w:bCs/>
                <w:color w:val="07106A"/>
              </w:rPr>
              <w:instrText xml:space="preserve"> INCLUDEPICTURE "http://damas.blogs.sapo.pt/arquivo/curta-metragem-7.jpg" \* MERGEFORMATINET </w:instrText>
            </w:r>
            <w:r w:rsidRPr="00E97211">
              <w:rPr>
                <w:b/>
                <w:bCs/>
                <w:color w:val="07106A"/>
              </w:rPr>
              <w:fldChar w:fldCharType="separate"/>
            </w:r>
            <w:r w:rsidR="002021FD" w:rsidRPr="00E97211">
              <w:rPr>
                <w:b/>
                <w:bCs/>
                <w:color w:val="07106A"/>
              </w:rPr>
              <w:fldChar w:fldCharType="begin"/>
            </w:r>
            <w:r w:rsidR="002021FD" w:rsidRPr="00E97211">
              <w:rPr>
                <w:b/>
                <w:bCs/>
                <w:color w:val="07106A"/>
              </w:rPr>
              <w:instrText xml:space="preserve"> INCLUDEPICTURE  "http://damas.blogs.sapo.pt/arquivo/curta-metragem-7.jpg" \* MERGEFORMATINET </w:instrText>
            </w:r>
            <w:r w:rsidR="002021FD" w:rsidRPr="00E97211">
              <w:rPr>
                <w:b/>
                <w:bCs/>
                <w:color w:val="07106A"/>
              </w:rPr>
              <w:fldChar w:fldCharType="separate"/>
            </w:r>
            <w:r w:rsidR="00000000">
              <w:rPr>
                <w:b/>
                <w:bCs/>
                <w:color w:val="07106A"/>
              </w:rPr>
              <w:fldChar w:fldCharType="begin"/>
            </w:r>
            <w:r w:rsidR="00000000">
              <w:rPr>
                <w:b/>
                <w:bCs/>
                <w:color w:val="07106A"/>
              </w:rPr>
              <w:instrText xml:space="preserve"> INCLUDEPICTURE  "http://damas.blogs.sapo.pt/arquivo/curta-metragem-7.jpg" \* MERGEFORMATINET </w:instrText>
            </w:r>
            <w:r w:rsidR="00000000">
              <w:rPr>
                <w:b/>
                <w:bCs/>
                <w:color w:val="07106A"/>
              </w:rPr>
              <w:fldChar w:fldCharType="separate"/>
            </w:r>
            <w:r w:rsidR="00000000">
              <w:rPr>
                <w:b/>
                <w:bCs/>
                <w:color w:val="07106A"/>
              </w:rPr>
              <w:pict w14:anchorId="395471F6">
                <v:shape id="_x0000_i1033" type="#_x0000_t75" alt="curta-metragem-7.jpg" style="width:164.4pt;height:164.4pt">
                  <v:imagedata r:id="rId32" r:href="rId33"/>
                </v:shape>
              </w:pict>
            </w:r>
            <w:r w:rsidR="00000000">
              <w:rPr>
                <w:b/>
                <w:bCs/>
                <w:color w:val="07106A"/>
              </w:rPr>
              <w:fldChar w:fldCharType="end"/>
            </w:r>
            <w:r w:rsidR="002021FD" w:rsidRPr="00E97211">
              <w:rPr>
                <w:b/>
                <w:bCs/>
                <w:color w:val="07106A"/>
              </w:rPr>
              <w:fldChar w:fldCharType="end"/>
            </w:r>
            <w:r w:rsidRPr="00E97211">
              <w:rPr>
                <w:b/>
                <w:bCs/>
                <w:color w:val="07106A"/>
              </w:rPr>
              <w:fldChar w:fldCharType="end"/>
            </w:r>
          </w:p>
          <w:p w14:paraId="62F5BF45" w14:textId="77777777" w:rsidR="009F4973" w:rsidRPr="00E97211" w:rsidRDefault="009F4973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  <w:r w:rsidRPr="00E97211">
              <w:rPr>
                <w:rStyle w:val="Forte"/>
                <w:color w:val="006600"/>
                <w:sz w:val="18"/>
                <w:szCs w:val="18"/>
              </w:rPr>
              <w:t>Jogam as Negras e Ganham</w:t>
            </w:r>
          </w:p>
          <w:p w14:paraId="08B7B4E1" w14:textId="77777777" w:rsidR="009F4973" w:rsidRPr="00E97211" w:rsidRDefault="009F4973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AA2C40E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147F5ED" w14:textId="5EC62D1A" w:rsidR="009F4973" w:rsidRPr="00E97211" w:rsidRDefault="009B0E48" w:rsidP="00D22564">
            <w:pPr>
              <w:pStyle w:val="Corpodetexto"/>
              <w:spacing w:after="0"/>
              <w:ind w:left="0"/>
              <w:jc w:val="center"/>
              <w:rPr>
                <w:rFonts w:ascii="Times New Roman" w:hAnsi="Times New Roman"/>
                <w:color w:val="07106A"/>
                <w:sz w:val="18"/>
                <w:szCs w:val="18"/>
              </w:rPr>
            </w:pPr>
            <w:r w:rsidRPr="00E97211">
              <w:rPr>
                <w:rFonts w:ascii="Times New Roman" w:hAnsi="Times New Roman"/>
                <w:b/>
                <w:bCs/>
                <w:color w:val="07106A"/>
              </w:rPr>
              <w:fldChar w:fldCharType="begin"/>
            </w:r>
            <w:r w:rsidRPr="00E97211">
              <w:rPr>
                <w:rFonts w:ascii="Times New Roman" w:hAnsi="Times New Roman"/>
                <w:b/>
                <w:bCs/>
                <w:color w:val="07106A"/>
              </w:rPr>
              <w:instrText xml:space="preserve"> INCLUDEPICTURE "http://damas.blogs.sapo.pt/arquivo/curta-metragem-8.jpg" \* MERGEFORMATINET </w:instrText>
            </w:r>
            <w:r w:rsidRPr="00E97211">
              <w:rPr>
                <w:rFonts w:ascii="Times New Roman" w:hAnsi="Times New Roman"/>
                <w:b/>
                <w:bCs/>
                <w:color w:val="07106A"/>
              </w:rPr>
              <w:fldChar w:fldCharType="separate"/>
            </w:r>
            <w:r w:rsidR="002021FD" w:rsidRPr="00E97211">
              <w:rPr>
                <w:rFonts w:ascii="Times New Roman" w:hAnsi="Times New Roman"/>
                <w:b/>
                <w:bCs/>
                <w:color w:val="07106A"/>
              </w:rPr>
              <w:fldChar w:fldCharType="begin"/>
            </w:r>
            <w:r w:rsidR="002021FD" w:rsidRPr="00E97211">
              <w:rPr>
                <w:rFonts w:ascii="Times New Roman" w:hAnsi="Times New Roman"/>
                <w:b/>
                <w:bCs/>
                <w:color w:val="07106A"/>
              </w:rPr>
              <w:instrText xml:space="preserve"> INCLUDEPICTURE  "http://damas.blogs.sapo.pt/arquivo/curta-metragem-8.jpg" \* MERGEFORMATINET </w:instrText>
            </w:r>
            <w:r w:rsidR="002021FD" w:rsidRPr="00E97211">
              <w:rPr>
                <w:rFonts w:ascii="Times New Roman" w:hAnsi="Times New Roman"/>
                <w:b/>
                <w:bCs/>
                <w:color w:val="07106A"/>
              </w:rPr>
              <w:fldChar w:fldCharType="separate"/>
            </w:r>
            <w:r w:rsidR="00000000">
              <w:rPr>
                <w:rFonts w:ascii="Times New Roman" w:hAnsi="Times New Roman"/>
                <w:b/>
                <w:bCs/>
                <w:color w:val="07106A"/>
              </w:rPr>
              <w:fldChar w:fldCharType="begin"/>
            </w:r>
            <w:r w:rsidR="00000000">
              <w:rPr>
                <w:rFonts w:ascii="Times New Roman" w:hAnsi="Times New Roman"/>
                <w:b/>
                <w:bCs/>
                <w:color w:val="07106A"/>
              </w:rPr>
              <w:instrText xml:space="preserve"> INCLUDEPICTURE  "http://damas.blogs.sapo.pt/arquivo/curta-metragem-8.jpg" \* MERGEFORMATINET </w:instrText>
            </w:r>
            <w:r w:rsidR="00000000">
              <w:rPr>
                <w:rFonts w:ascii="Times New Roman" w:hAnsi="Times New Roman"/>
                <w:b/>
                <w:bCs/>
                <w:color w:val="07106A"/>
              </w:rPr>
              <w:fldChar w:fldCharType="separate"/>
            </w:r>
            <w:r w:rsidR="00000000">
              <w:rPr>
                <w:rFonts w:ascii="Times New Roman" w:hAnsi="Times New Roman"/>
                <w:b/>
                <w:bCs/>
                <w:color w:val="07106A"/>
              </w:rPr>
              <w:pict w14:anchorId="2FC97625">
                <v:shape id="_x0000_i1034" type="#_x0000_t75" alt="curta-metragem-8.jpg" style="width:164.4pt;height:164.4pt">
                  <v:imagedata r:id="rId34" r:href="rId35"/>
                </v:shape>
              </w:pict>
            </w:r>
            <w:r w:rsidR="00000000">
              <w:rPr>
                <w:rFonts w:ascii="Times New Roman" w:hAnsi="Times New Roman"/>
                <w:b/>
                <w:bCs/>
                <w:color w:val="07106A"/>
              </w:rPr>
              <w:fldChar w:fldCharType="end"/>
            </w:r>
            <w:r w:rsidR="002021FD" w:rsidRPr="00E97211">
              <w:rPr>
                <w:rFonts w:ascii="Times New Roman" w:hAnsi="Times New Roman"/>
                <w:b/>
                <w:bCs/>
                <w:color w:val="07106A"/>
              </w:rPr>
              <w:fldChar w:fldCharType="end"/>
            </w:r>
            <w:r w:rsidRPr="00E97211">
              <w:rPr>
                <w:rFonts w:ascii="Times New Roman" w:hAnsi="Times New Roman"/>
                <w:b/>
                <w:bCs/>
                <w:color w:val="07106A"/>
              </w:rPr>
              <w:fldChar w:fldCharType="end"/>
            </w:r>
          </w:p>
          <w:p w14:paraId="60B23859" w14:textId="21A923C5" w:rsidR="009F4973" w:rsidRPr="00E97211" w:rsidRDefault="009B0E48" w:rsidP="00D22564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006600"/>
                <w:sz w:val="18"/>
                <w:szCs w:val="18"/>
              </w:rPr>
              <w:t>Jogam as Brancas e Ganham</w:t>
            </w:r>
          </w:p>
        </w:tc>
      </w:tr>
    </w:tbl>
    <w:p w14:paraId="22F2A590" w14:textId="46E709D9" w:rsidR="009756EE" w:rsidRDefault="009756EE" w:rsidP="009756EE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Times New Roman" w:hAnsi="Times New Roman"/>
          <w:color w:val="07106A"/>
          <w:sz w:val="18"/>
          <w:szCs w:val="18"/>
        </w:rPr>
      </w:pPr>
    </w:p>
    <w:p w14:paraId="2871991C" w14:textId="290B8165" w:rsidR="00DE55DC" w:rsidRDefault="00DE55DC" w:rsidP="00DE55DC">
      <w:pPr>
        <w:pStyle w:val="Corpodetexto"/>
      </w:pPr>
    </w:p>
    <w:p w14:paraId="0887ADBD" w14:textId="77777777" w:rsidR="00512B24" w:rsidRDefault="00512B24" w:rsidP="00512B24">
      <w:pPr>
        <w:pStyle w:val="Ttulo3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i/>
          <w:iCs/>
          <w:color w:val="B25100"/>
          <w:sz w:val="28"/>
          <w:u w:val="single"/>
        </w:rPr>
      </w:pPr>
      <w:r>
        <w:rPr>
          <w:i/>
          <w:iCs/>
          <w:color w:val="B25100"/>
          <w:sz w:val="28"/>
          <w:u w:val="single"/>
        </w:rPr>
        <w:t>Curta-Metragem 17</w:t>
      </w:r>
    </w:p>
    <w:p w14:paraId="5820D65E" w14:textId="77777777" w:rsidR="00512B24" w:rsidRDefault="00512B24" w:rsidP="00512B2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Cs w:val="18"/>
        </w:rPr>
      </w:pPr>
      <w:r>
        <w:rPr>
          <w:rStyle w:val="Forte"/>
          <w:rFonts w:ascii="Arial" w:hAnsi="Arial" w:cs="Arial"/>
          <w:color w:val="000066"/>
          <w:szCs w:val="18"/>
        </w:rPr>
        <w:t xml:space="preserve">Por </w:t>
      </w:r>
      <w:proofErr w:type="spellStart"/>
      <w:r>
        <w:rPr>
          <w:rStyle w:val="Forte"/>
          <w:rFonts w:ascii="Arial" w:hAnsi="Arial" w:cs="Arial"/>
          <w:color w:val="000066"/>
          <w:szCs w:val="18"/>
        </w:rPr>
        <w:t>Ludoxer</w:t>
      </w:r>
      <w:proofErr w:type="spellEnd"/>
    </w:p>
    <w:p w14:paraId="7ECCC284" w14:textId="77777777" w:rsidR="00512B24" w:rsidRDefault="00512B24" w:rsidP="00512B2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rStyle w:val="Forte"/>
          <w:color w:val="006600"/>
        </w:rPr>
        <w:t>Luís Carvalho</w:t>
      </w:r>
      <w:r>
        <w:rPr>
          <w:rStyle w:val="Forte"/>
          <w:color w:val="000066"/>
        </w:rPr>
        <w:t xml:space="preserve"> –</w:t>
      </w:r>
      <w:r>
        <w:rPr>
          <w:rStyle w:val="Forte"/>
          <w:color w:val="07106A"/>
        </w:rPr>
        <w:t xml:space="preserve"> </w:t>
      </w:r>
      <w:r>
        <w:rPr>
          <w:rStyle w:val="Forte"/>
          <w:color w:val="FF3300"/>
        </w:rPr>
        <w:t>N.N.</w:t>
      </w:r>
    </w:p>
    <w:p w14:paraId="104F3126" w14:textId="77777777" w:rsidR="00512B24" w:rsidRDefault="00512B24" w:rsidP="00512B2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rStyle w:val="Forte"/>
          <w:color w:val="0000FF"/>
          <w:szCs w:val="18"/>
        </w:rPr>
        <w:t>Lisboa, 2005</w:t>
      </w:r>
    </w:p>
    <w:p w14:paraId="491D478F" w14:textId="77777777" w:rsidR="00512B24" w:rsidRDefault="00512B24" w:rsidP="00512B2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color w:val="07106A"/>
          <w:szCs w:val="18"/>
        </w:rPr>
      </w:pPr>
      <w:r>
        <w:rPr>
          <w:rStyle w:val="Forte"/>
          <w:color w:val="CC9900"/>
          <w:szCs w:val="18"/>
        </w:rPr>
        <w:t xml:space="preserve">1) 11-15, 23-20; 2) 06-11, 20-16; 3) 11-14, 22-18; 4) 14-19, 27-22; 5) 02-06, 21-17; 6) 19-23 </w:t>
      </w:r>
      <w:r>
        <w:rPr>
          <w:rStyle w:val="Forte"/>
          <w:color w:val="990000"/>
        </w:rPr>
        <w:t>(especulativo!)</w:t>
      </w:r>
      <w:r>
        <w:rPr>
          <w:rStyle w:val="Forte"/>
          <w:color w:val="CC9900"/>
          <w:szCs w:val="18"/>
        </w:rPr>
        <w:t>, 28x19; 7) 10-13, 17x10; 8) 05x23, 31-28</w:t>
      </w:r>
      <w:r>
        <w:rPr>
          <w:rStyle w:val="Forte"/>
          <w:color w:val="990000"/>
          <w:szCs w:val="18"/>
        </w:rPr>
        <w:t> </w:t>
      </w:r>
      <w:r>
        <w:rPr>
          <w:rStyle w:val="Forte"/>
          <w:color w:val="990000"/>
        </w:rPr>
        <w:t>(e resultou)</w:t>
      </w:r>
    </w:p>
    <w:p w14:paraId="034F211B" w14:textId="77777777" w:rsidR="00512B24" w:rsidRDefault="00512B24" w:rsidP="00512B2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b/>
          <w:bCs/>
          <w:color w:val="07106A"/>
          <w:szCs w:val="18"/>
        </w:rPr>
        <w:fldChar w:fldCharType="begin"/>
      </w:r>
      <w:r>
        <w:rPr>
          <w:b/>
          <w:bCs/>
          <w:color w:val="07106A"/>
          <w:szCs w:val="18"/>
        </w:rPr>
        <w:instrText xml:space="preserve"> INCLUDEPICTURE "http://damas.blogs.sapo.pt/arquivo/curta-metragem-17.jpg" \* MERGEFORMATINET </w:instrText>
      </w:r>
      <w:r>
        <w:rPr>
          <w:b/>
          <w:bCs/>
          <w:color w:val="07106A"/>
          <w:szCs w:val="18"/>
        </w:rPr>
        <w:fldChar w:fldCharType="separate"/>
      </w:r>
      <w:r>
        <w:rPr>
          <w:b/>
          <w:bCs/>
          <w:color w:val="07106A"/>
          <w:szCs w:val="18"/>
        </w:rPr>
        <w:pict w14:anchorId="316EF3B1">
          <v:shape id="_x0000_i1051" type="#_x0000_t75" alt="curta-metragem-17.jpg" style="width:164.4pt;height:181.35pt">
            <v:imagedata r:id="rId36" r:href="rId37"/>
          </v:shape>
        </w:pict>
      </w:r>
      <w:r>
        <w:rPr>
          <w:b/>
          <w:bCs/>
          <w:color w:val="07106A"/>
          <w:szCs w:val="18"/>
        </w:rPr>
        <w:fldChar w:fldCharType="end"/>
      </w:r>
    </w:p>
    <w:p w14:paraId="0DB5A85B" w14:textId="77777777" w:rsidR="00512B24" w:rsidRDefault="00512B24" w:rsidP="00512B2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rStyle w:val="Forte"/>
          <w:color w:val="006600"/>
          <w:szCs w:val="20"/>
        </w:rPr>
        <w:t>Jogam brancas e ganham</w:t>
      </w:r>
    </w:p>
    <w:p w14:paraId="0D087099" w14:textId="77777777" w:rsidR="00512B24" w:rsidRDefault="00512B24" w:rsidP="00512B2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color w:val="07106A"/>
          <w:szCs w:val="18"/>
        </w:rPr>
      </w:pPr>
      <w:r>
        <w:rPr>
          <w:rStyle w:val="Forte"/>
          <w:color w:val="CC9900"/>
          <w:szCs w:val="20"/>
        </w:rPr>
        <w:t>Solução da Curta-Metragem 16</w:t>
      </w:r>
    </w:p>
    <w:p w14:paraId="17D45748" w14:textId="77777777" w:rsidR="00512B24" w:rsidRDefault="00512B24" w:rsidP="00512B2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Cs w:val="18"/>
        </w:rPr>
      </w:pPr>
      <w:r>
        <w:rPr>
          <w:rStyle w:val="Forte"/>
          <w:color w:val="0000FF"/>
          <w:szCs w:val="20"/>
        </w:rPr>
        <w:t>8)15-20, 24x15</w:t>
      </w:r>
      <w:r>
        <w:rPr>
          <w:rStyle w:val="Forte"/>
          <w:color w:val="000066"/>
          <w:szCs w:val="20"/>
        </w:rPr>
        <w:t xml:space="preserve"> (ou 23x16, 10-13 e 5x32, tiro, etc.GB)</w:t>
      </w:r>
      <w:r>
        <w:rPr>
          <w:rStyle w:val="Forte"/>
          <w:color w:val="0000FF"/>
          <w:szCs w:val="20"/>
        </w:rPr>
        <w:t xml:space="preserve">; 9)11x27, 30x23; 10)10-13, 17x10;  </w:t>
      </w:r>
      <w:proofErr w:type="spellStart"/>
      <w:r>
        <w:rPr>
          <w:rStyle w:val="Forte"/>
          <w:color w:val="0000FF"/>
          <w:szCs w:val="20"/>
        </w:rPr>
        <w:t>etc</w:t>
      </w:r>
      <w:proofErr w:type="spellEnd"/>
      <w:r>
        <w:rPr>
          <w:rStyle w:val="Forte"/>
          <w:color w:val="0000FF"/>
          <w:szCs w:val="20"/>
        </w:rPr>
        <w:t xml:space="preserve"> GB.</w:t>
      </w:r>
    </w:p>
    <w:p w14:paraId="1E761543" w14:textId="77777777" w:rsidR="00A7399F" w:rsidRDefault="00A7399F" w:rsidP="00A7399F">
      <w:pPr>
        <w:pStyle w:val="Ttulo3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i/>
          <w:iCs/>
          <w:color w:val="B25100"/>
          <w:sz w:val="28"/>
          <w:u w:val="single"/>
        </w:rPr>
      </w:pPr>
      <w:r>
        <w:rPr>
          <w:i/>
          <w:iCs/>
          <w:color w:val="B25100"/>
          <w:sz w:val="28"/>
          <w:u w:val="single"/>
        </w:rPr>
        <w:t>Curta-Metragem 18</w:t>
      </w:r>
    </w:p>
    <w:p w14:paraId="331A5C1F" w14:textId="77777777" w:rsidR="00A7399F" w:rsidRDefault="00A7399F" w:rsidP="00A7399F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Cs w:val="18"/>
        </w:rPr>
      </w:pPr>
      <w:r>
        <w:rPr>
          <w:rStyle w:val="Forte"/>
          <w:rFonts w:ascii="Arial" w:hAnsi="Arial" w:cs="Arial"/>
          <w:color w:val="000066"/>
          <w:szCs w:val="18"/>
        </w:rPr>
        <w:t xml:space="preserve">Por </w:t>
      </w:r>
      <w:proofErr w:type="spellStart"/>
      <w:r>
        <w:rPr>
          <w:rStyle w:val="Forte"/>
          <w:rFonts w:ascii="Arial" w:hAnsi="Arial" w:cs="Arial"/>
          <w:color w:val="000066"/>
          <w:szCs w:val="18"/>
        </w:rPr>
        <w:t>Lusodama</w:t>
      </w:r>
      <w:proofErr w:type="spellEnd"/>
    </w:p>
    <w:p w14:paraId="154CCE42" w14:textId="77777777" w:rsidR="00A7399F" w:rsidRDefault="00A7399F" w:rsidP="00A7399F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color w:val="07106A"/>
          <w:szCs w:val="18"/>
        </w:rPr>
      </w:pPr>
      <w:r>
        <w:rPr>
          <w:rStyle w:val="Forte"/>
          <w:color w:val="006600"/>
          <w:szCs w:val="18"/>
        </w:rPr>
        <w:lastRenderedPageBreak/>
        <w:t xml:space="preserve">Resolvido por </w:t>
      </w:r>
      <w:proofErr w:type="spellStart"/>
      <w:r>
        <w:rPr>
          <w:rStyle w:val="Forte"/>
          <w:color w:val="00CC00"/>
          <w:szCs w:val="18"/>
        </w:rPr>
        <w:t>Lusodama</w:t>
      </w:r>
      <w:proofErr w:type="spellEnd"/>
      <w:r>
        <w:rPr>
          <w:rStyle w:val="Forte"/>
          <w:color w:val="006600"/>
          <w:szCs w:val="18"/>
        </w:rPr>
        <w:t xml:space="preserve"> em jogo prático ao vivo.</w:t>
      </w:r>
    </w:p>
    <w:p w14:paraId="3E9167E8" w14:textId="77777777" w:rsidR="00A7399F" w:rsidRDefault="00A7399F" w:rsidP="00A7399F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color w:val="07106A"/>
          <w:szCs w:val="18"/>
        </w:rPr>
      </w:pPr>
      <w:r>
        <w:rPr>
          <w:rStyle w:val="Forte"/>
          <w:color w:val="CC9900"/>
          <w:szCs w:val="18"/>
        </w:rPr>
        <w:t xml:space="preserve">1)10-14, 22-18; 2)05-10, 27-22; 3)01-05, 22-19; 4)11-15, 18x11; 5)15x22, 26x19; 6)06x22, 24-20; 7)09-13, 21-18; 8)13-17, 18-13; 9)10-14, 13-10  </w:t>
      </w:r>
    </w:p>
    <w:p w14:paraId="6B4C1661" w14:textId="77777777" w:rsidR="00A7399F" w:rsidRDefault="00A7399F" w:rsidP="00A7399F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color w:val="07106A"/>
          <w:szCs w:val="18"/>
        </w:rPr>
        <w:fldChar w:fldCharType="begin"/>
      </w:r>
      <w:r>
        <w:rPr>
          <w:color w:val="07106A"/>
          <w:szCs w:val="18"/>
        </w:rPr>
        <w:instrText xml:space="preserve"> INCLUDEPICTURE "http://damas.blogs.sapo.pt/arquivo/cm-minha-18.jpg" \* MERGEFORMATINET </w:instrText>
      </w:r>
      <w:r>
        <w:rPr>
          <w:color w:val="07106A"/>
          <w:szCs w:val="18"/>
        </w:rPr>
        <w:fldChar w:fldCharType="separate"/>
      </w:r>
      <w:r>
        <w:rPr>
          <w:color w:val="07106A"/>
          <w:szCs w:val="18"/>
        </w:rPr>
        <w:pict w14:anchorId="0D01F08D">
          <v:shape id="_x0000_i1053" type="#_x0000_t75" alt="cm-minha-18.jpg" style="width:164.4pt;height:164.4pt">
            <v:imagedata r:id="rId38" r:href="rId39"/>
          </v:shape>
        </w:pict>
      </w:r>
      <w:r>
        <w:rPr>
          <w:color w:val="07106A"/>
          <w:szCs w:val="18"/>
        </w:rPr>
        <w:fldChar w:fldCharType="end"/>
      </w:r>
    </w:p>
    <w:p w14:paraId="6103850B" w14:textId="77777777" w:rsidR="00A7399F" w:rsidRDefault="00A7399F" w:rsidP="00A7399F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rStyle w:val="Forte"/>
          <w:color w:val="006600"/>
          <w:szCs w:val="18"/>
        </w:rPr>
        <w:t>Jogam as Brancas e Ganham</w:t>
      </w:r>
    </w:p>
    <w:p w14:paraId="5F13CFEF" w14:textId="77777777" w:rsidR="00A7399F" w:rsidRDefault="00A7399F" w:rsidP="00A7399F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color w:val="07106A"/>
          <w:szCs w:val="18"/>
        </w:rPr>
      </w:pPr>
      <w:r>
        <w:rPr>
          <w:rStyle w:val="Forte"/>
          <w:color w:val="CC9900"/>
          <w:szCs w:val="18"/>
        </w:rPr>
        <w:t>Solução da Curta-Metragem 17</w:t>
      </w:r>
    </w:p>
    <w:p w14:paraId="161CF4F8" w14:textId="77777777" w:rsidR="00A7399F" w:rsidRDefault="00A7399F" w:rsidP="00A7399F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rFonts w:ascii="Arial" w:hAnsi="Arial" w:cs="Arial"/>
          <w:color w:val="07106A"/>
          <w:szCs w:val="18"/>
        </w:rPr>
      </w:pPr>
      <w:r>
        <w:rPr>
          <w:rStyle w:val="Forte"/>
          <w:color w:val="0000FF"/>
          <w:szCs w:val="18"/>
        </w:rPr>
        <w:t>9)23-27, 30x23; 10)09-13, 18x09; 11)15-20, 24x15; 12)12x19, 23x14 </w:t>
      </w:r>
      <w:r>
        <w:rPr>
          <w:rStyle w:val="Forte"/>
          <w:color w:val="000066"/>
          <w:szCs w:val="18"/>
        </w:rPr>
        <w:t xml:space="preserve"> </w:t>
      </w:r>
      <w:r>
        <w:rPr>
          <w:rStyle w:val="Forte"/>
          <w:color w:val="000066"/>
          <w:szCs w:val="20"/>
        </w:rPr>
        <w:t>(ou 22x15; 07-12 e 03x27 GB)</w:t>
      </w:r>
      <w:r>
        <w:rPr>
          <w:rStyle w:val="Forte"/>
          <w:color w:val="0000FF"/>
          <w:szCs w:val="20"/>
        </w:rPr>
        <w:t xml:space="preserve">; </w:t>
      </w:r>
      <w:r>
        <w:rPr>
          <w:rStyle w:val="Forte"/>
          <w:color w:val="0000FF"/>
          <w:szCs w:val="18"/>
        </w:rPr>
        <w:t>13)07-12, 16x07 GB</w:t>
      </w:r>
      <w:r>
        <w:rPr>
          <w:rStyle w:val="Forte"/>
          <w:rFonts w:ascii="Times" w:hAnsi="Times" w:cs="Arial"/>
          <w:color w:val="0000FF"/>
          <w:szCs w:val="18"/>
        </w:rPr>
        <w:t xml:space="preserve">  </w:t>
      </w:r>
    </w:p>
    <w:p w14:paraId="396FB857" w14:textId="1214578A" w:rsidR="00DE55DC" w:rsidRDefault="00DE55DC" w:rsidP="00DE55DC">
      <w:pPr>
        <w:pStyle w:val="Corpodetexto"/>
      </w:pPr>
    </w:p>
    <w:p w14:paraId="22DE8318" w14:textId="77777777" w:rsidR="00DE55DC" w:rsidRPr="00DE55DC" w:rsidRDefault="00DE55DC" w:rsidP="00DE55DC">
      <w:pPr>
        <w:pStyle w:val="Corpodetexto"/>
      </w:pP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36"/>
        <w:gridCol w:w="1134"/>
        <w:gridCol w:w="4536"/>
      </w:tblGrid>
      <w:tr w:rsidR="009F4973" w:rsidRPr="00E97211" w14:paraId="62B8EE07" w14:textId="77777777" w:rsidTr="00D22564">
        <w:trPr>
          <w:jc w:val="center"/>
        </w:trPr>
        <w:tc>
          <w:tcPr>
            <w:tcW w:w="4536" w:type="dxa"/>
          </w:tcPr>
          <w:p w14:paraId="0252BE24" w14:textId="47EA8EF3" w:rsidR="009F4973" w:rsidRPr="00E97211" w:rsidRDefault="009F4973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12"/>
                <w:szCs w:val="12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CC54CA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9</w:t>
            </w:r>
          </w:p>
        </w:tc>
        <w:tc>
          <w:tcPr>
            <w:tcW w:w="1134" w:type="dxa"/>
          </w:tcPr>
          <w:p w14:paraId="3B5527B2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4CE0AF7B" w14:textId="315585DB" w:rsidR="009F4973" w:rsidRPr="00E97211" w:rsidRDefault="009F4973" w:rsidP="00D22564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jc w:val="center"/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</w:pPr>
            <w:r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 xml:space="preserve">CM - </w:t>
            </w:r>
            <w:r w:rsidR="00CC54CA" w:rsidRPr="00E97211">
              <w:rPr>
                <w:rStyle w:val="Forte"/>
                <w:rFonts w:ascii="Times New Roman" w:hAnsi="Times New Roman"/>
                <w:color w:val="002060"/>
                <w:sz w:val="18"/>
                <w:szCs w:val="18"/>
              </w:rPr>
              <w:t>10</w:t>
            </w:r>
          </w:p>
        </w:tc>
      </w:tr>
      <w:tr w:rsidR="009F4973" w:rsidRPr="00E97211" w14:paraId="197425F4" w14:textId="77777777" w:rsidTr="00D22564">
        <w:trPr>
          <w:jc w:val="center"/>
        </w:trPr>
        <w:tc>
          <w:tcPr>
            <w:tcW w:w="4536" w:type="dxa"/>
          </w:tcPr>
          <w:p w14:paraId="1FF50215" w14:textId="02C36D21" w:rsidR="009F4973" w:rsidRPr="00E97211" w:rsidRDefault="00CC54CA" w:rsidP="00D22564">
            <w:pPr>
              <w:pStyle w:val="NormalWeb"/>
              <w:pBdr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Cs w:val="15"/>
              </w:rPr>
            </w:pPr>
            <w:r w:rsidRPr="00E97211">
              <w:rPr>
                <w:rStyle w:val="Forte"/>
                <w:color w:val="006600"/>
                <w:sz w:val="20"/>
                <w:szCs w:val="22"/>
              </w:rPr>
              <w:t>Resolvido por Carlos Farias em jogo prático ao vivo.</w:t>
            </w:r>
          </w:p>
        </w:tc>
        <w:tc>
          <w:tcPr>
            <w:tcW w:w="1134" w:type="dxa"/>
          </w:tcPr>
          <w:p w14:paraId="155D974E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A127F47" w14:textId="77777777" w:rsidR="00CC54CA" w:rsidRPr="00E97211" w:rsidRDefault="00CC54CA" w:rsidP="007449B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/>
              <w:jc w:val="center"/>
              <w:rPr>
                <w:color w:val="07106A"/>
                <w:sz w:val="20"/>
                <w:szCs w:val="14"/>
              </w:rPr>
            </w:pPr>
            <w:r w:rsidRPr="00E97211">
              <w:rPr>
                <w:rStyle w:val="Forte"/>
                <w:color w:val="006600"/>
                <w:sz w:val="20"/>
                <w:szCs w:val="22"/>
              </w:rPr>
              <w:t>José Pedrosa Magalhães</w:t>
            </w:r>
            <w:r w:rsidRPr="00E97211">
              <w:rPr>
                <w:rStyle w:val="Forte"/>
                <w:color w:val="07106A"/>
                <w:sz w:val="20"/>
                <w:szCs w:val="22"/>
              </w:rPr>
              <w:t xml:space="preserve"> </w:t>
            </w:r>
            <w:r w:rsidRPr="00E97211">
              <w:rPr>
                <w:rStyle w:val="Forte"/>
                <w:color w:val="000066"/>
                <w:sz w:val="20"/>
                <w:szCs w:val="22"/>
              </w:rPr>
              <w:t>–</w:t>
            </w:r>
            <w:r w:rsidRPr="00E97211">
              <w:rPr>
                <w:rStyle w:val="Forte"/>
                <w:color w:val="07106A"/>
                <w:sz w:val="20"/>
                <w:szCs w:val="22"/>
              </w:rPr>
              <w:t xml:space="preserve"> </w:t>
            </w:r>
            <w:r w:rsidRPr="00E97211">
              <w:rPr>
                <w:rStyle w:val="Forte"/>
                <w:color w:val="FF0000"/>
                <w:sz w:val="20"/>
                <w:szCs w:val="22"/>
              </w:rPr>
              <w:t>Amadeu Almeida</w:t>
            </w:r>
          </w:p>
          <w:p w14:paraId="42823D3D" w14:textId="6B4B78CE" w:rsidR="009F4973" w:rsidRPr="00E97211" w:rsidRDefault="00CC54CA" w:rsidP="007449B0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/>
              <w:jc w:val="center"/>
              <w:rPr>
                <w:color w:val="07106A"/>
                <w:szCs w:val="18"/>
              </w:rPr>
            </w:pPr>
            <w:r w:rsidRPr="00E97211">
              <w:rPr>
                <w:rStyle w:val="Forte"/>
                <w:i/>
                <w:color w:val="0000FF"/>
                <w:sz w:val="20"/>
                <w:szCs w:val="16"/>
              </w:rPr>
              <w:t>Porto, 21.04.42</w:t>
            </w:r>
          </w:p>
        </w:tc>
      </w:tr>
      <w:tr w:rsidR="009F4973" w:rsidRPr="00E97211" w14:paraId="270D5E89" w14:textId="77777777" w:rsidTr="00D22564">
        <w:trPr>
          <w:jc w:val="center"/>
        </w:trPr>
        <w:tc>
          <w:tcPr>
            <w:tcW w:w="4536" w:type="dxa"/>
          </w:tcPr>
          <w:p w14:paraId="17E0BE7C" w14:textId="60AA6B56" w:rsidR="009F4973" w:rsidRPr="00E97211" w:rsidRDefault="00CC54CA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line="360" w:lineRule="auto"/>
              <w:rPr>
                <w:color w:val="07106A"/>
                <w:sz w:val="16"/>
                <w:szCs w:val="16"/>
              </w:rPr>
            </w:pPr>
            <w:r w:rsidRPr="00E97211">
              <w:rPr>
                <w:rStyle w:val="Forte"/>
                <w:color w:val="993300"/>
                <w:sz w:val="16"/>
                <w:szCs w:val="16"/>
              </w:rPr>
              <w:t>1)10-14, 22-18; 2)05-10, 26-22; 3)01-05, 22-19; 4)12-15, 19x12; 5)08x15, 23-20; 6)14-19, 27-23; 7)10-14, 20-16; 8)06-10, 23-20; 9)03-06</w:t>
            </w:r>
          </w:p>
        </w:tc>
        <w:tc>
          <w:tcPr>
            <w:tcW w:w="1134" w:type="dxa"/>
          </w:tcPr>
          <w:p w14:paraId="23F86168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B7A39A2" w14:textId="77777777" w:rsidR="007449B0" w:rsidRPr="00E97211" w:rsidRDefault="007449B0" w:rsidP="00B4706E">
            <w:pPr>
              <w:pStyle w:val="Corpodetexto"/>
              <w:ind w:left="0"/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>1)11-14, 22-18; 2)06-11, 23-20; 3)12-15, 20-16; 4)02-06, 28-23; 5)14-19, 23x14; 6)10x19, 32-28;  7)05-10</w:t>
            </w:r>
          </w:p>
          <w:p w14:paraId="0ABD9BC4" w14:textId="0B01D445" w:rsidR="009F4973" w:rsidRPr="00E97211" w:rsidRDefault="007449B0" w:rsidP="007449B0">
            <w:pPr>
              <w:pStyle w:val="Corpodetexto"/>
              <w:spacing w:after="0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990000"/>
                <w:sz w:val="16"/>
                <w:szCs w:val="16"/>
              </w:rPr>
              <w:t>(golpe de Evaristo Borges, que assistia ao jogo)</w:t>
            </w:r>
          </w:p>
        </w:tc>
      </w:tr>
      <w:tr w:rsidR="009F4973" w:rsidRPr="00E97211" w14:paraId="139B83E9" w14:textId="77777777" w:rsidTr="00D22564">
        <w:trPr>
          <w:jc w:val="center"/>
        </w:trPr>
        <w:tc>
          <w:tcPr>
            <w:tcW w:w="4536" w:type="dxa"/>
          </w:tcPr>
          <w:p w14:paraId="46F06750" w14:textId="33FF8B91" w:rsidR="009F4973" w:rsidRPr="00E97211" w:rsidRDefault="00CC54CA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rStyle w:val="Forte"/>
                <w:color w:val="006600"/>
                <w:sz w:val="18"/>
                <w:szCs w:val="18"/>
              </w:rPr>
            </w:pPr>
            <w:r w:rsidRPr="00E97211">
              <w:rPr>
                <w:color w:val="07106A"/>
              </w:rPr>
              <w:lastRenderedPageBreak/>
              <w:fldChar w:fldCharType="begin"/>
            </w:r>
            <w:r w:rsidRPr="00E97211">
              <w:rPr>
                <w:color w:val="07106A"/>
              </w:rPr>
              <w:instrText xml:space="preserve"> INCLUDEPICTURE "http://damas.blogs.sapo.pt/arquivo/cm-minha-9.jpg" \* MERGEFORMATINET </w:instrText>
            </w:r>
            <w:r w:rsidRPr="00E97211">
              <w:rPr>
                <w:color w:val="07106A"/>
              </w:rPr>
              <w:fldChar w:fldCharType="separate"/>
            </w:r>
            <w:r w:rsidRPr="00E97211">
              <w:rPr>
                <w:color w:val="07106A"/>
              </w:rPr>
              <w:fldChar w:fldCharType="begin"/>
            </w:r>
            <w:r w:rsidRPr="00E97211">
              <w:rPr>
                <w:color w:val="07106A"/>
              </w:rPr>
              <w:instrText xml:space="preserve"> INCLUDEPICTURE  "http://damas.blogs.sapo.pt/arquivo/cm-minha-9.jpg" \* MERGEFORMATINET </w:instrText>
            </w:r>
            <w:r w:rsidRPr="00E97211">
              <w:rPr>
                <w:color w:val="07106A"/>
              </w:rPr>
              <w:fldChar w:fldCharType="separate"/>
            </w:r>
            <w:r w:rsidR="00000000">
              <w:rPr>
                <w:color w:val="07106A"/>
              </w:rPr>
              <w:fldChar w:fldCharType="begin"/>
            </w:r>
            <w:r w:rsidR="00000000">
              <w:rPr>
                <w:color w:val="07106A"/>
              </w:rPr>
              <w:instrText xml:space="preserve"> INCLUDEPICTURE  "http://damas.blogs.sapo.pt/arquivo/cm-minha-9.jpg" \* MERGEFORMATINET </w:instrText>
            </w:r>
            <w:r w:rsidR="00000000">
              <w:rPr>
                <w:color w:val="07106A"/>
              </w:rPr>
              <w:fldChar w:fldCharType="separate"/>
            </w:r>
            <w:r w:rsidR="00000000">
              <w:rPr>
                <w:color w:val="07106A"/>
              </w:rPr>
              <w:pict w14:anchorId="4D0AD7A4">
                <v:shape id="_x0000_i1035" type="#_x0000_t75" alt="cm-minha-9.jpg" style="width:164.4pt;height:164.4pt">
                  <v:imagedata r:id="rId40" r:href="rId41"/>
                </v:shape>
              </w:pict>
            </w:r>
            <w:r w:rsidR="00000000">
              <w:rPr>
                <w:color w:val="07106A"/>
              </w:rPr>
              <w:fldChar w:fldCharType="end"/>
            </w:r>
            <w:r w:rsidRPr="00E97211">
              <w:rPr>
                <w:color w:val="07106A"/>
              </w:rPr>
              <w:fldChar w:fldCharType="end"/>
            </w:r>
            <w:r w:rsidRPr="00E97211">
              <w:rPr>
                <w:color w:val="07106A"/>
              </w:rPr>
              <w:fldChar w:fldCharType="end"/>
            </w:r>
          </w:p>
          <w:p w14:paraId="0FB85516" w14:textId="77777777" w:rsidR="009F4973" w:rsidRPr="00E97211" w:rsidRDefault="009F4973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  <w:r w:rsidRPr="00E97211">
              <w:rPr>
                <w:rStyle w:val="Forte"/>
                <w:color w:val="006600"/>
                <w:sz w:val="18"/>
                <w:szCs w:val="18"/>
              </w:rPr>
              <w:t>Jogam as Negras e Ganham</w:t>
            </w:r>
          </w:p>
          <w:p w14:paraId="2DA4EB7C" w14:textId="77777777" w:rsidR="009F4973" w:rsidRPr="00E97211" w:rsidRDefault="009F4973" w:rsidP="00D22564">
            <w:pPr>
              <w:pStyle w:val="NormalWeb"/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shd w:val="clear" w:color="auto" w:fill="FFFFFF"/>
              <w:spacing w:before="0" w:beforeAutospacing="0" w:after="0" w:afterAutospacing="0" w:line="360" w:lineRule="auto"/>
              <w:jc w:val="center"/>
              <w:rPr>
                <w:color w:val="07106A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AEABA42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536" w:type="dxa"/>
          </w:tcPr>
          <w:p w14:paraId="09F83106" w14:textId="1D8902CB" w:rsidR="009F4973" w:rsidRPr="00E97211" w:rsidRDefault="007449B0" w:rsidP="00D22564">
            <w:pPr>
              <w:pStyle w:val="Corpodetexto"/>
              <w:spacing w:after="0"/>
              <w:ind w:left="0"/>
              <w:jc w:val="center"/>
              <w:rPr>
                <w:rFonts w:ascii="Times New Roman" w:hAnsi="Times New Roman"/>
                <w:color w:val="07106A"/>
                <w:sz w:val="18"/>
                <w:szCs w:val="18"/>
              </w:rPr>
            </w:pP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instrText xml:space="preserve"> INCLUDEPICTURE "http://damas.blogs.sapo.pt/arquivo/curta-metragem-10.jpg" \* MERGEFORMATINET </w:instrText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separate"/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begin"/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instrText xml:space="preserve"> INCLUDEPICTURE  "http://damas.blogs.sapo.pt/arquivo/curta-metragem-10.jpg" \* MERGEFORMATINET </w:instrText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8"/>
              </w:rPr>
              <w:fldChar w:fldCharType="begin"/>
            </w:r>
            <w:r w:rsidR="00000000">
              <w:rPr>
                <w:rFonts w:ascii="Times New Roman" w:hAnsi="Times New Roman"/>
                <w:color w:val="07106A"/>
                <w:szCs w:val="18"/>
              </w:rPr>
              <w:instrText xml:space="preserve"> INCLUDEPICTURE  "http://damas.blogs.sapo.pt/arquivo/curta-metragem-10.jpg" \* MERGEFORMATINET </w:instrText>
            </w:r>
            <w:r w:rsidR="00000000">
              <w:rPr>
                <w:rFonts w:ascii="Times New Roman" w:hAnsi="Times New Roman"/>
                <w:color w:val="07106A"/>
                <w:szCs w:val="18"/>
              </w:rPr>
              <w:fldChar w:fldCharType="separate"/>
            </w:r>
            <w:r w:rsidR="00000000">
              <w:rPr>
                <w:rFonts w:ascii="Times New Roman" w:hAnsi="Times New Roman"/>
                <w:color w:val="07106A"/>
                <w:szCs w:val="18"/>
              </w:rPr>
              <w:pict w14:anchorId="185F5D3F">
                <v:shape id="_x0000_i1036" type="#_x0000_t75" alt="curta-metragem-10.jpg" style="width:164.4pt;height:164.4pt">
                  <v:imagedata r:id="rId42" r:href="rId43"/>
                </v:shape>
              </w:pict>
            </w:r>
            <w:r w:rsidR="00000000">
              <w:rPr>
                <w:rFonts w:ascii="Times New Roman" w:hAnsi="Times New Roman"/>
                <w:color w:val="07106A"/>
                <w:szCs w:val="18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end"/>
            </w:r>
            <w:r w:rsidRPr="00E97211">
              <w:rPr>
                <w:rFonts w:ascii="Times New Roman" w:hAnsi="Times New Roman"/>
                <w:color w:val="07106A"/>
                <w:szCs w:val="18"/>
              </w:rPr>
              <w:fldChar w:fldCharType="end"/>
            </w:r>
          </w:p>
          <w:p w14:paraId="117D6BC1" w14:textId="77777777" w:rsidR="009F4973" w:rsidRPr="00E97211" w:rsidRDefault="009F4973" w:rsidP="00D22564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 w:rsidRPr="00E97211">
              <w:rPr>
                <w:rStyle w:val="Forte"/>
                <w:rFonts w:ascii="Times New Roman" w:hAnsi="Times New Roman"/>
                <w:color w:val="006600"/>
                <w:sz w:val="18"/>
                <w:szCs w:val="18"/>
              </w:rPr>
              <w:t>Jogam as Negras e Ganham</w:t>
            </w:r>
          </w:p>
        </w:tc>
      </w:tr>
    </w:tbl>
    <w:p w14:paraId="711F3DDC" w14:textId="4000CF8A" w:rsidR="009F4973" w:rsidRDefault="009F4973" w:rsidP="009F4973">
      <w:pPr>
        <w:pStyle w:val="Corpodetexto"/>
        <w:rPr>
          <w:rFonts w:ascii="Times New Roman" w:hAnsi="Times New Roman"/>
        </w:rPr>
      </w:pPr>
    </w:p>
    <w:p w14:paraId="7A26C3CF" w14:textId="3C32E4DE" w:rsidR="00A7399F" w:rsidRDefault="00A7399F" w:rsidP="009F4973">
      <w:pPr>
        <w:pStyle w:val="Corpodetexto"/>
        <w:rPr>
          <w:rFonts w:ascii="Times New Roman" w:hAnsi="Times New Roman"/>
        </w:rPr>
      </w:pPr>
    </w:p>
    <w:p w14:paraId="0782FE7B" w14:textId="47696264" w:rsidR="00A7399F" w:rsidRDefault="00A7399F" w:rsidP="009F4973">
      <w:pPr>
        <w:pStyle w:val="Corpodetexto"/>
        <w:rPr>
          <w:rFonts w:ascii="Times New Roman" w:hAnsi="Times New Roman"/>
        </w:rPr>
      </w:pPr>
    </w:p>
    <w:p w14:paraId="30F06887" w14:textId="11E6C07D" w:rsidR="00A7399F" w:rsidRDefault="00A7399F" w:rsidP="009F4973">
      <w:pPr>
        <w:pStyle w:val="Corpodetexto"/>
        <w:rPr>
          <w:rFonts w:ascii="Times New Roman" w:hAnsi="Times New Roman"/>
        </w:rPr>
      </w:pPr>
    </w:p>
    <w:p w14:paraId="273A191F" w14:textId="77777777" w:rsidR="003B106D" w:rsidRDefault="003B106D" w:rsidP="003B106D">
      <w:pPr>
        <w:pStyle w:val="Ttulo3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i/>
          <w:iCs/>
          <w:color w:val="B25100"/>
          <w:sz w:val="28"/>
          <w:u w:val="single"/>
        </w:rPr>
      </w:pPr>
      <w:r>
        <w:rPr>
          <w:i/>
          <w:iCs/>
          <w:color w:val="B25100"/>
          <w:sz w:val="28"/>
          <w:u w:val="single"/>
        </w:rPr>
        <w:t>Curta-Metragem 19</w:t>
      </w:r>
    </w:p>
    <w:p w14:paraId="7AE28B55" w14:textId="77777777" w:rsidR="003B106D" w:rsidRDefault="003B106D" w:rsidP="003B106D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Cs w:val="18"/>
        </w:rPr>
      </w:pPr>
      <w:r>
        <w:rPr>
          <w:rStyle w:val="Forte"/>
          <w:rFonts w:ascii="Arial" w:hAnsi="Arial" w:cs="Arial"/>
          <w:color w:val="000066"/>
          <w:szCs w:val="18"/>
        </w:rPr>
        <w:t xml:space="preserve">Por </w:t>
      </w:r>
      <w:proofErr w:type="spellStart"/>
      <w:r>
        <w:rPr>
          <w:rStyle w:val="Forte"/>
          <w:rFonts w:ascii="Arial" w:hAnsi="Arial" w:cs="Arial"/>
          <w:color w:val="000066"/>
          <w:szCs w:val="18"/>
        </w:rPr>
        <w:t>Ludoxer</w:t>
      </w:r>
      <w:proofErr w:type="spellEnd"/>
    </w:p>
    <w:p w14:paraId="60082A3F" w14:textId="77777777" w:rsidR="003B106D" w:rsidRDefault="003B106D" w:rsidP="003B106D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iCs/>
          <w:color w:val="07106A"/>
          <w:szCs w:val="18"/>
        </w:rPr>
      </w:pPr>
      <w:r>
        <w:rPr>
          <w:rStyle w:val="Forte"/>
          <w:iCs/>
          <w:color w:val="006600"/>
        </w:rPr>
        <w:t>Eduardo Castelo</w:t>
      </w:r>
      <w:r>
        <w:rPr>
          <w:rStyle w:val="Forte"/>
          <w:iCs/>
          <w:color w:val="07106A"/>
        </w:rPr>
        <w:t xml:space="preserve"> </w:t>
      </w:r>
      <w:r>
        <w:rPr>
          <w:rStyle w:val="Forte"/>
          <w:iCs/>
          <w:color w:val="000066"/>
        </w:rPr>
        <w:t>–</w:t>
      </w:r>
      <w:r>
        <w:rPr>
          <w:rStyle w:val="Forte"/>
          <w:iCs/>
          <w:color w:val="07106A"/>
        </w:rPr>
        <w:t xml:space="preserve"> </w:t>
      </w:r>
      <w:r>
        <w:rPr>
          <w:rStyle w:val="Forte"/>
          <w:iCs/>
          <w:color w:val="FF0000"/>
        </w:rPr>
        <w:t>Manuel Regueira</w:t>
      </w:r>
    </w:p>
    <w:p w14:paraId="3449A228" w14:textId="77777777" w:rsidR="003B106D" w:rsidRDefault="003B106D" w:rsidP="003B106D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iCs/>
          <w:color w:val="07106A"/>
          <w:szCs w:val="18"/>
        </w:rPr>
      </w:pPr>
      <w:r>
        <w:rPr>
          <w:rStyle w:val="Forte"/>
          <w:iCs/>
          <w:color w:val="0000FF"/>
        </w:rPr>
        <w:t>Ovar, 1958</w:t>
      </w:r>
    </w:p>
    <w:p w14:paraId="07DEA842" w14:textId="77777777" w:rsidR="003B106D" w:rsidRDefault="003B106D" w:rsidP="003B106D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color w:val="07106A"/>
          <w:szCs w:val="18"/>
        </w:rPr>
      </w:pPr>
      <w:r>
        <w:rPr>
          <w:rStyle w:val="Forte"/>
          <w:iCs/>
          <w:color w:val="CC9900"/>
        </w:rPr>
        <w:t>1)10-14, 22-18; 2)05-10, 23-20; 3)12-15, 28-23; 4)01-05, 20-16; 5)15-19, 32-28; 6)10-13, 24-20; 7)13x22, 27x18; 8)06-10, 31-27</w:t>
      </w:r>
    </w:p>
    <w:p w14:paraId="03E9A9A6" w14:textId="77777777" w:rsidR="003B106D" w:rsidRDefault="003B106D" w:rsidP="003B106D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b/>
          <w:bCs/>
          <w:color w:val="07106A"/>
          <w:szCs w:val="18"/>
        </w:rPr>
        <w:lastRenderedPageBreak/>
        <w:fldChar w:fldCharType="begin"/>
      </w:r>
      <w:r>
        <w:rPr>
          <w:b/>
          <w:bCs/>
          <w:color w:val="07106A"/>
          <w:szCs w:val="18"/>
        </w:rPr>
        <w:instrText xml:space="preserve"> INCLUDEPICTURE "http://damas.blogs.sapo.pt/arquivo/curta-metragem-19.jpg" \* MERGEFORMATINET </w:instrText>
      </w:r>
      <w:r>
        <w:rPr>
          <w:b/>
          <w:bCs/>
          <w:color w:val="07106A"/>
          <w:szCs w:val="18"/>
        </w:rPr>
        <w:fldChar w:fldCharType="separate"/>
      </w:r>
      <w:r>
        <w:rPr>
          <w:b/>
          <w:bCs/>
          <w:color w:val="07106A"/>
          <w:szCs w:val="18"/>
        </w:rPr>
        <w:pict w14:anchorId="4116EACA">
          <v:shape id="_x0000_i1055" type="#_x0000_t75" alt="curta-metragem-19.jpg" style="width:164.4pt;height:181.35pt">
            <v:imagedata r:id="rId44" r:href="rId45"/>
          </v:shape>
        </w:pict>
      </w:r>
      <w:r>
        <w:rPr>
          <w:b/>
          <w:bCs/>
          <w:color w:val="07106A"/>
          <w:szCs w:val="18"/>
        </w:rPr>
        <w:fldChar w:fldCharType="end"/>
      </w:r>
    </w:p>
    <w:p w14:paraId="361DE53A" w14:textId="77777777" w:rsidR="003B106D" w:rsidRDefault="003B106D" w:rsidP="003B106D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rStyle w:val="Forte"/>
          <w:color w:val="006600"/>
          <w:szCs w:val="20"/>
        </w:rPr>
        <w:t>Jogam brancas e ganham</w:t>
      </w:r>
    </w:p>
    <w:p w14:paraId="33EFA415" w14:textId="77777777" w:rsidR="003B106D" w:rsidRDefault="003B106D" w:rsidP="003B106D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color w:val="07106A"/>
          <w:szCs w:val="18"/>
        </w:rPr>
      </w:pPr>
      <w:r>
        <w:rPr>
          <w:rStyle w:val="Forte"/>
          <w:color w:val="CC9900"/>
          <w:szCs w:val="20"/>
        </w:rPr>
        <w:t>Solução da Curta-Metragem 18</w:t>
      </w:r>
    </w:p>
    <w:p w14:paraId="0B769472" w14:textId="77777777" w:rsidR="003B106D" w:rsidRPr="00E77E34" w:rsidRDefault="003B106D" w:rsidP="003B106D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rFonts w:ascii="Arial" w:hAnsi="Arial" w:cs="Arial"/>
          <w:color w:val="07106A"/>
          <w:szCs w:val="18"/>
        </w:rPr>
      </w:pPr>
      <w:r w:rsidRPr="00E77E34">
        <w:rPr>
          <w:rStyle w:val="Forte"/>
          <w:color w:val="0000FF"/>
          <w:szCs w:val="20"/>
        </w:rPr>
        <w:t>10)22-27, 31x22; 11)07-11, 10x01; 12)12-15, 01x12; 13) 08x31 GB</w:t>
      </w:r>
      <w:r w:rsidRPr="00E77E34">
        <w:rPr>
          <w:rStyle w:val="Forte"/>
          <w:rFonts w:ascii="Times" w:hAnsi="Times"/>
          <w:color w:val="07106A"/>
          <w:szCs w:val="20"/>
        </w:rPr>
        <w:t> </w:t>
      </w:r>
    </w:p>
    <w:p w14:paraId="2477EED4" w14:textId="77777777" w:rsidR="00E77E34" w:rsidRDefault="00E77E34" w:rsidP="00E77E34">
      <w:pPr>
        <w:pStyle w:val="Ttulo3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i/>
          <w:iCs/>
          <w:color w:val="B25100"/>
          <w:sz w:val="28"/>
          <w:u w:val="single"/>
        </w:rPr>
      </w:pPr>
      <w:r>
        <w:rPr>
          <w:i/>
          <w:iCs/>
          <w:color w:val="B25100"/>
          <w:sz w:val="28"/>
          <w:u w:val="single"/>
        </w:rPr>
        <w:t>Curta-Metragem 20</w:t>
      </w:r>
    </w:p>
    <w:p w14:paraId="28120053" w14:textId="77777777" w:rsidR="00E77E34" w:rsidRDefault="00E77E34" w:rsidP="00E77E3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Cs w:val="18"/>
        </w:rPr>
      </w:pPr>
      <w:r>
        <w:rPr>
          <w:rStyle w:val="Forte"/>
          <w:rFonts w:ascii="Arial" w:hAnsi="Arial" w:cs="Arial"/>
          <w:color w:val="000066"/>
          <w:szCs w:val="18"/>
        </w:rPr>
        <w:t xml:space="preserve">Por </w:t>
      </w:r>
      <w:proofErr w:type="spellStart"/>
      <w:r>
        <w:rPr>
          <w:rStyle w:val="Forte"/>
          <w:rFonts w:ascii="Arial" w:hAnsi="Arial" w:cs="Arial"/>
          <w:color w:val="000066"/>
          <w:szCs w:val="18"/>
        </w:rPr>
        <w:t>Ludoxer</w:t>
      </w:r>
      <w:proofErr w:type="spellEnd"/>
    </w:p>
    <w:p w14:paraId="55A34AAA" w14:textId="77777777" w:rsidR="00E77E34" w:rsidRDefault="00E77E34" w:rsidP="00E77E3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rStyle w:val="Forte"/>
          <w:color w:val="006600"/>
        </w:rPr>
        <w:t>Amadeu de Almeida</w:t>
      </w:r>
      <w:r>
        <w:rPr>
          <w:rStyle w:val="Forte"/>
          <w:color w:val="07106A"/>
        </w:rPr>
        <w:t xml:space="preserve"> </w:t>
      </w:r>
      <w:r>
        <w:rPr>
          <w:rStyle w:val="Forte"/>
          <w:color w:val="000066"/>
        </w:rPr>
        <w:t>–</w:t>
      </w:r>
      <w:r>
        <w:rPr>
          <w:rStyle w:val="Forte"/>
          <w:color w:val="07106A"/>
        </w:rPr>
        <w:t xml:space="preserve"> </w:t>
      </w:r>
      <w:r>
        <w:rPr>
          <w:rStyle w:val="Forte"/>
          <w:color w:val="FF0000"/>
        </w:rPr>
        <w:t>José Pedrosa Magalhães</w:t>
      </w:r>
    </w:p>
    <w:p w14:paraId="747445C7" w14:textId="77777777" w:rsidR="00E77E34" w:rsidRDefault="00E77E34" w:rsidP="00E77E3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rStyle w:val="Forte"/>
          <w:color w:val="0000FF"/>
          <w:szCs w:val="18"/>
        </w:rPr>
        <w:t>Porto, 1942</w:t>
      </w:r>
    </w:p>
    <w:p w14:paraId="2BA5E452" w14:textId="77777777" w:rsidR="00E77E34" w:rsidRDefault="00E77E34" w:rsidP="00E77E3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color w:val="07106A"/>
          <w:szCs w:val="18"/>
        </w:rPr>
      </w:pPr>
      <w:r>
        <w:rPr>
          <w:rStyle w:val="Forte"/>
          <w:color w:val="CC9900"/>
          <w:szCs w:val="18"/>
        </w:rPr>
        <w:t>1)11-14, 22-18; 2)06-11, 23-20; 3)12-15, 20-16; 4)02-06, 28-23; 5)14-19, 23x14; 6)10x19, 32-28; 7)05-10</w:t>
      </w:r>
    </w:p>
    <w:p w14:paraId="1634EF8A" w14:textId="77777777" w:rsidR="00E77E34" w:rsidRDefault="00E77E34" w:rsidP="00E77E3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b/>
          <w:bCs/>
          <w:color w:val="07106A"/>
          <w:szCs w:val="18"/>
        </w:rPr>
        <w:lastRenderedPageBreak/>
        <w:fldChar w:fldCharType="begin"/>
      </w:r>
      <w:r>
        <w:rPr>
          <w:b/>
          <w:bCs/>
          <w:color w:val="07106A"/>
          <w:szCs w:val="18"/>
        </w:rPr>
        <w:instrText xml:space="preserve"> INCLUDEPICTURE "http://damas.blogs.sapo.pt/arquivo/curta-metragem-20.jpg" \* MERGEFORMATINET </w:instrText>
      </w:r>
      <w:r>
        <w:rPr>
          <w:b/>
          <w:bCs/>
          <w:color w:val="07106A"/>
          <w:szCs w:val="18"/>
        </w:rPr>
        <w:fldChar w:fldCharType="separate"/>
      </w:r>
      <w:r>
        <w:rPr>
          <w:b/>
          <w:bCs/>
          <w:color w:val="07106A"/>
          <w:szCs w:val="18"/>
        </w:rPr>
        <w:pict w14:anchorId="43EE351A">
          <v:shape id="_x0000_i1057" type="#_x0000_t75" alt="curta-metragem-20.jpg" style="width:164.4pt;height:181.35pt">
            <v:imagedata r:id="rId46" r:href="rId47"/>
          </v:shape>
        </w:pict>
      </w:r>
      <w:r>
        <w:rPr>
          <w:b/>
          <w:bCs/>
          <w:color w:val="07106A"/>
          <w:szCs w:val="18"/>
        </w:rPr>
        <w:fldChar w:fldCharType="end"/>
      </w:r>
    </w:p>
    <w:p w14:paraId="07D63B22" w14:textId="77777777" w:rsidR="00E77E34" w:rsidRDefault="00E77E34" w:rsidP="00E77E3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center"/>
        <w:rPr>
          <w:color w:val="07106A"/>
          <w:szCs w:val="18"/>
        </w:rPr>
      </w:pPr>
      <w:r>
        <w:rPr>
          <w:rStyle w:val="Forte"/>
          <w:color w:val="006600"/>
          <w:szCs w:val="20"/>
        </w:rPr>
        <w:t>Jogam negras e ganham</w:t>
      </w:r>
    </w:p>
    <w:p w14:paraId="40A72B18" w14:textId="77777777" w:rsidR="00E77E34" w:rsidRDefault="00E77E34" w:rsidP="00E77E3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color w:val="07106A"/>
          <w:szCs w:val="18"/>
        </w:rPr>
      </w:pPr>
      <w:r>
        <w:rPr>
          <w:rStyle w:val="Forte"/>
          <w:color w:val="CC9900"/>
          <w:szCs w:val="20"/>
        </w:rPr>
        <w:t>Solução da Curta-Metragem 19</w:t>
      </w:r>
    </w:p>
    <w:p w14:paraId="682D03D8" w14:textId="77777777" w:rsidR="00E77E34" w:rsidRDefault="00E77E34" w:rsidP="00E77E34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jc w:val="both"/>
        <w:rPr>
          <w:rFonts w:ascii="Arial" w:hAnsi="Arial" w:cs="Arial"/>
          <w:color w:val="07106A"/>
          <w:szCs w:val="18"/>
          <w:lang w:val="en-GB"/>
        </w:rPr>
      </w:pPr>
      <w:r>
        <w:rPr>
          <w:rStyle w:val="Forte"/>
          <w:color w:val="0000FF"/>
          <w:szCs w:val="20"/>
          <w:lang w:val="en-GB"/>
        </w:rPr>
        <w:t>9)09-13, 18x09; 10)02-06, 09x02; 11)11-15, 02x18; 12)15x31, 23x05;  13)31x02 GB</w:t>
      </w:r>
    </w:p>
    <w:p w14:paraId="5C732CC9" w14:textId="77777777" w:rsidR="00A7399F" w:rsidRPr="00E97211" w:rsidRDefault="00A7399F" w:rsidP="009F4973">
      <w:pPr>
        <w:pStyle w:val="Corpodetexto"/>
        <w:rPr>
          <w:rFonts w:ascii="Times New Roman" w:hAnsi="Times New Roman"/>
        </w:rPr>
      </w:pPr>
    </w:p>
    <w:p w14:paraId="72B6EF47" w14:textId="77777777" w:rsidR="008028F5" w:rsidRDefault="008028F5" w:rsidP="008028F5">
      <w:pPr>
        <w:pStyle w:val="Ttulo2"/>
        <w:shd w:val="clear" w:color="auto" w:fill="FFFFFF"/>
        <w:rPr>
          <w:rFonts w:ascii="Verdana" w:hAnsi="Verdana"/>
          <w:b w:val="0"/>
          <w:bCs w:val="0"/>
          <w:color w:val="000000"/>
          <w:sz w:val="20"/>
          <w:szCs w:val="24"/>
        </w:rPr>
      </w:pPr>
      <w:r>
        <w:rPr>
          <w:rFonts w:ascii="Verdana" w:hAnsi="Verdana"/>
          <w:b w:val="0"/>
          <w:bCs w:val="0"/>
          <w:color w:val="000000"/>
          <w:sz w:val="20"/>
          <w:szCs w:val="24"/>
        </w:rPr>
        <w:t>março 22, 2005</w:t>
      </w:r>
      <w:r>
        <w:rPr>
          <w:rFonts w:ascii="Verdana" w:hAnsi="Verdana"/>
          <w:b w:val="0"/>
          <w:bCs w:val="0"/>
          <w:color w:val="0000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>Curta-Metragem 13</w:t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rStyle w:val="Forte"/>
          <w:color w:val="000066"/>
          <w:sz w:val="20"/>
          <w:szCs w:val="18"/>
        </w:rPr>
        <w:t xml:space="preserve">Por </w:t>
      </w:r>
      <w:proofErr w:type="spellStart"/>
      <w:r>
        <w:rPr>
          <w:rStyle w:val="Forte"/>
          <w:color w:val="000066"/>
          <w:sz w:val="20"/>
          <w:szCs w:val="18"/>
        </w:rPr>
        <w:t>Ludoxer</w:t>
      </w:r>
      <w:proofErr w:type="spellEnd"/>
    </w:p>
    <w:p w14:paraId="6F066FE0" w14:textId="77777777" w:rsidR="008028F5" w:rsidRDefault="008028F5" w:rsidP="008028F5">
      <w:pPr>
        <w:pStyle w:val="Ttulo2"/>
        <w:shd w:val="clear" w:color="auto" w:fill="FFFFFF"/>
        <w:rPr>
          <w:rFonts w:ascii="Verdana" w:hAnsi="Verdana"/>
          <w:b w:val="0"/>
          <w:bCs w:val="0"/>
          <w:color w:val="000000"/>
          <w:sz w:val="20"/>
          <w:szCs w:val="24"/>
        </w:rPr>
      </w:pPr>
      <w:r>
        <w:rPr>
          <w:rFonts w:ascii="Verdana" w:hAnsi="Verdana"/>
          <w:b w:val="0"/>
          <w:bCs w:val="0"/>
          <w:color w:val="000000"/>
          <w:sz w:val="20"/>
          <w:szCs w:val="24"/>
        </w:rPr>
        <w:t>março 22, 2005</w:t>
      </w:r>
      <w:r>
        <w:rPr>
          <w:rFonts w:ascii="Verdana" w:hAnsi="Verdana"/>
          <w:b w:val="0"/>
          <w:bCs w:val="0"/>
          <w:color w:val="0000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>Curta-Metragem 14</w:t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rStyle w:val="Forte"/>
          <w:color w:val="000066"/>
          <w:sz w:val="20"/>
          <w:szCs w:val="18"/>
        </w:rPr>
        <w:t xml:space="preserve">Por </w:t>
      </w:r>
      <w:proofErr w:type="spellStart"/>
      <w:r>
        <w:rPr>
          <w:rStyle w:val="Forte"/>
          <w:color w:val="000066"/>
          <w:sz w:val="20"/>
          <w:szCs w:val="18"/>
        </w:rPr>
        <w:t>Ludoxer</w:t>
      </w:r>
      <w:proofErr w:type="spellEnd"/>
    </w:p>
    <w:p w14:paraId="64FED298" w14:textId="77777777" w:rsidR="008028F5" w:rsidRDefault="008028F5" w:rsidP="008028F5">
      <w:pPr>
        <w:pStyle w:val="Ttulo2"/>
        <w:shd w:val="clear" w:color="auto" w:fill="FFFFFF"/>
        <w:rPr>
          <w:rFonts w:ascii="Verdana" w:hAnsi="Verdana"/>
          <w:b w:val="0"/>
          <w:bCs w:val="0"/>
          <w:color w:val="000000"/>
          <w:sz w:val="20"/>
          <w:szCs w:val="24"/>
        </w:rPr>
      </w:pPr>
      <w:r>
        <w:rPr>
          <w:rFonts w:ascii="Verdana" w:hAnsi="Verdana"/>
          <w:b w:val="0"/>
          <w:bCs w:val="0"/>
          <w:color w:val="000000"/>
          <w:sz w:val="20"/>
          <w:szCs w:val="24"/>
        </w:rPr>
        <w:t>março 29, 2005</w:t>
      </w:r>
      <w:r>
        <w:rPr>
          <w:rFonts w:ascii="Verdana" w:hAnsi="Verdana"/>
          <w:b w:val="0"/>
          <w:bCs w:val="0"/>
          <w:color w:val="0000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>Curta-Metragem 15</w:t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rStyle w:val="Forte"/>
          <w:color w:val="000066"/>
          <w:sz w:val="20"/>
          <w:szCs w:val="18"/>
        </w:rPr>
        <w:t xml:space="preserve">Por </w:t>
      </w:r>
      <w:proofErr w:type="spellStart"/>
      <w:r>
        <w:rPr>
          <w:rStyle w:val="Forte"/>
          <w:color w:val="000066"/>
          <w:sz w:val="20"/>
          <w:szCs w:val="18"/>
        </w:rPr>
        <w:t>Lusodama</w:t>
      </w:r>
      <w:proofErr w:type="spellEnd"/>
    </w:p>
    <w:p w14:paraId="1EE1F28E" w14:textId="77777777" w:rsidR="008028F5" w:rsidRDefault="008028F5" w:rsidP="008028F5">
      <w:pPr>
        <w:pStyle w:val="Ttulo2"/>
        <w:shd w:val="clear" w:color="auto" w:fill="FFFFFF"/>
        <w:rPr>
          <w:rFonts w:ascii="Verdana" w:hAnsi="Verdana"/>
          <w:b w:val="0"/>
          <w:bCs w:val="0"/>
          <w:color w:val="000000"/>
          <w:sz w:val="20"/>
          <w:szCs w:val="24"/>
        </w:rPr>
      </w:pPr>
      <w:r>
        <w:rPr>
          <w:rFonts w:ascii="Verdana" w:hAnsi="Verdana"/>
          <w:b w:val="0"/>
          <w:bCs w:val="0"/>
          <w:color w:val="000000"/>
          <w:sz w:val="20"/>
          <w:szCs w:val="24"/>
        </w:rPr>
        <w:t>abril 05, 2005</w:t>
      </w:r>
      <w:r>
        <w:rPr>
          <w:rFonts w:ascii="Verdana" w:hAnsi="Verdana"/>
          <w:b w:val="0"/>
          <w:bCs w:val="0"/>
          <w:color w:val="0000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>Curta-Metragem 16</w:t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rStyle w:val="Forte"/>
          <w:color w:val="000066"/>
          <w:sz w:val="20"/>
          <w:szCs w:val="18"/>
        </w:rPr>
        <w:t xml:space="preserve">Por </w:t>
      </w:r>
      <w:proofErr w:type="spellStart"/>
      <w:r>
        <w:rPr>
          <w:rStyle w:val="Forte"/>
          <w:color w:val="000066"/>
          <w:sz w:val="20"/>
          <w:szCs w:val="18"/>
        </w:rPr>
        <w:t>Ludoxer</w:t>
      </w:r>
      <w:proofErr w:type="spellEnd"/>
    </w:p>
    <w:p w14:paraId="5D22E330" w14:textId="77777777" w:rsidR="008028F5" w:rsidRDefault="008028F5" w:rsidP="008028F5">
      <w:pPr>
        <w:pStyle w:val="Ttulo2"/>
        <w:shd w:val="clear" w:color="auto" w:fill="FFFFFF"/>
        <w:rPr>
          <w:rFonts w:ascii="Verdana" w:hAnsi="Verdana"/>
          <w:b w:val="0"/>
          <w:bCs w:val="0"/>
          <w:color w:val="000000"/>
          <w:sz w:val="20"/>
          <w:szCs w:val="24"/>
        </w:rPr>
      </w:pPr>
      <w:r>
        <w:rPr>
          <w:rFonts w:ascii="Verdana" w:hAnsi="Verdana"/>
          <w:b w:val="0"/>
          <w:bCs w:val="0"/>
          <w:color w:val="000000"/>
          <w:sz w:val="20"/>
          <w:szCs w:val="24"/>
        </w:rPr>
        <w:t>abril 12, 2005</w:t>
      </w:r>
      <w:r>
        <w:rPr>
          <w:rFonts w:ascii="Verdana" w:hAnsi="Verdana"/>
          <w:b w:val="0"/>
          <w:bCs w:val="0"/>
          <w:color w:val="0000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>Curta-Metragem 17</w:t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rStyle w:val="Forte"/>
          <w:color w:val="000066"/>
          <w:sz w:val="20"/>
          <w:szCs w:val="18"/>
        </w:rPr>
        <w:t xml:space="preserve">Por </w:t>
      </w:r>
      <w:proofErr w:type="spellStart"/>
      <w:r>
        <w:rPr>
          <w:rStyle w:val="Forte"/>
          <w:color w:val="000066"/>
          <w:sz w:val="20"/>
          <w:szCs w:val="18"/>
        </w:rPr>
        <w:t>Ludoxer</w:t>
      </w:r>
      <w:proofErr w:type="spellEnd"/>
    </w:p>
    <w:p w14:paraId="1E728BB8" w14:textId="77777777" w:rsidR="008028F5" w:rsidRDefault="008028F5" w:rsidP="008028F5">
      <w:pPr>
        <w:pStyle w:val="Ttulo2"/>
        <w:shd w:val="clear" w:color="auto" w:fill="FFFFFF"/>
        <w:rPr>
          <w:rFonts w:ascii="Verdana" w:hAnsi="Verdana"/>
          <w:b w:val="0"/>
          <w:bCs w:val="0"/>
          <w:color w:val="000000"/>
          <w:sz w:val="20"/>
          <w:szCs w:val="24"/>
        </w:rPr>
      </w:pPr>
      <w:r>
        <w:rPr>
          <w:rFonts w:ascii="Verdana" w:hAnsi="Verdana"/>
          <w:b w:val="0"/>
          <w:bCs w:val="0"/>
          <w:color w:val="000000"/>
          <w:sz w:val="20"/>
          <w:szCs w:val="24"/>
        </w:rPr>
        <w:t>abril 19, 2005</w:t>
      </w:r>
      <w:r>
        <w:rPr>
          <w:rFonts w:ascii="Verdana" w:hAnsi="Verdana"/>
          <w:b w:val="0"/>
          <w:bCs w:val="0"/>
          <w:color w:val="0000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>Curta-Metragem 18</w:t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rStyle w:val="Forte"/>
          <w:color w:val="000066"/>
          <w:sz w:val="20"/>
          <w:szCs w:val="18"/>
        </w:rPr>
        <w:t xml:space="preserve">Por </w:t>
      </w:r>
      <w:proofErr w:type="spellStart"/>
      <w:r>
        <w:rPr>
          <w:rStyle w:val="Forte"/>
          <w:color w:val="000066"/>
          <w:sz w:val="20"/>
          <w:szCs w:val="18"/>
        </w:rPr>
        <w:t>Lusodama</w:t>
      </w:r>
      <w:proofErr w:type="spellEnd"/>
    </w:p>
    <w:p w14:paraId="2B66DF2C" w14:textId="77777777" w:rsidR="008028F5" w:rsidRDefault="008028F5" w:rsidP="008028F5">
      <w:pPr>
        <w:pStyle w:val="Ttulo2"/>
        <w:shd w:val="clear" w:color="auto" w:fill="FFFFFF"/>
        <w:rPr>
          <w:rFonts w:ascii="Verdana" w:hAnsi="Verdana"/>
          <w:b w:val="0"/>
          <w:bCs w:val="0"/>
          <w:color w:val="000000"/>
          <w:sz w:val="20"/>
          <w:szCs w:val="24"/>
        </w:rPr>
      </w:pPr>
      <w:r>
        <w:rPr>
          <w:rFonts w:ascii="Verdana" w:hAnsi="Verdana"/>
          <w:b w:val="0"/>
          <w:bCs w:val="0"/>
          <w:color w:val="000000"/>
          <w:sz w:val="20"/>
          <w:szCs w:val="24"/>
        </w:rPr>
        <w:t>abril 26, 2005</w:t>
      </w:r>
      <w:r>
        <w:rPr>
          <w:rFonts w:ascii="Verdana" w:hAnsi="Verdana"/>
          <w:b w:val="0"/>
          <w:bCs w:val="0"/>
          <w:color w:val="0000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>Curta-Metragem 19</w:t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b w:val="0"/>
          <w:bCs w:val="0"/>
          <w:color w:val="B25100"/>
          <w:sz w:val="20"/>
          <w:szCs w:val="24"/>
        </w:rPr>
        <w:tab/>
      </w:r>
      <w:r>
        <w:rPr>
          <w:rStyle w:val="Forte"/>
          <w:color w:val="000066"/>
          <w:sz w:val="20"/>
          <w:szCs w:val="18"/>
        </w:rPr>
        <w:t xml:space="preserve">Por </w:t>
      </w:r>
      <w:proofErr w:type="spellStart"/>
      <w:r>
        <w:rPr>
          <w:rStyle w:val="Forte"/>
          <w:color w:val="000066"/>
          <w:sz w:val="20"/>
          <w:szCs w:val="18"/>
        </w:rPr>
        <w:t>Ludoxer</w:t>
      </w:r>
      <w:proofErr w:type="spellEnd"/>
    </w:p>
    <w:p w14:paraId="248C5FD8" w14:textId="77777777" w:rsidR="008028F5" w:rsidRDefault="008028F5" w:rsidP="008028F5">
      <w:pPr>
        <w:pStyle w:val="Ttulo2"/>
        <w:shd w:val="clear" w:color="auto" w:fill="FFFFFF"/>
        <w:rPr>
          <w:rFonts w:ascii="Verdana" w:hAnsi="Verdana"/>
          <w:b w:val="0"/>
          <w:bCs w:val="0"/>
          <w:color w:val="000000"/>
          <w:sz w:val="20"/>
          <w:szCs w:val="24"/>
        </w:rPr>
      </w:pPr>
      <w:r>
        <w:rPr>
          <w:rFonts w:ascii="Verdana" w:hAnsi="Verdana"/>
          <w:b w:val="0"/>
          <w:bCs w:val="0"/>
          <w:color w:val="000000"/>
          <w:sz w:val="20"/>
          <w:szCs w:val="24"/>
        </w:rPr>
        <w:t>maio 03, 2005</w:t>
      </w:r>
      <w:r>
        <w:rPr>
          <w:rFonts w:ascii="Verdana" w:hAnsi="Verdana"/>
          <w:b w:val="0"/>
          <w:bCs w:val="0"/>
          <w:color w:val="0000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>Curta-Metragem 20</w:t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b w:val="0"/>
          <w:bCs w:val="0"/>
          <w:i w:val="0"/>
          <w:iCs w:val="0"/>
          <w:color w:val="B25100"/>
          <w:sz w:val="20"/>
          <w:szCs w:val="24"/>
        </w:rPr>
        <w:tab/>
      </w:r>
      <w:r>
        <w:rPr>
          <w:rStyle w:val="Forte"/>
          <w:color w:val="000066"/>
          <w:sz w:val="20"/>
          <w:szCs w:val="18"/>
        </w:rPr>
        <w:t xml:space="preserve">Por </w:t>
      </w:r>
      <w:proofErr w:type="spellStart"/>
      <w:r>
        <w:rPr>
          <w:rStyle w:val="Forte"/>
          <w:color w:val="000066"/>
          <w:sz w:val="20"/>
          <w:szCs w:val="18"/>
        </w:rPr>
        <w:t>Ludoxer</w:t>
      </w:r>
      <w:proofErr w:type="spellEnd"/>
    </w:p>
    <w:p w14:paraId="2BE30DAC" w14:textId="314C3F49" w:rsidR="00022FD5" w:rsidRPr="00E97211" w:rsidRDefault="00022FD5" w:rsidP="00022FD5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center"/>
        <w:rPr>
          <w:color w:val="07106A"/>
          <w:szCs w:val="18"/>
        </w:rPr>
      </w:pPr>
    </w:p>
    <w:p w14:paraId="45C0AB0F" w14:textId="77777777" w:rsidR="006A46DE" w:rsidRDefault="006A46DE" w:rsidP="006A46DE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tabs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360" w:lineRule="auto"/>
        <w:ind w:left="284" w:right="-567"/>
        <w:jc w:val="center"/>
        <w:rPr>
          <w:rFonts w:ascii="Arial" w:hAnsi="Arial" w:cs="Arial"/>
          <w:color w:val="07106A"/>
        </w:rPr>
      </w:pPr>
    </w:p>
    <w:p w14:paraId="0B6F306D" w14:textId="77777777" w:rsidR="006A46DE" w:rsidRDefault="006A46DE" w:rsidP="006A46DE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spacing w:line="360" w:lineRule="auto"/>
        <w:rPr>
          <w:rFonts w:ascii="Arial" w:hAnsi="Arial" w:cs="Arial"/>
          <w:color w:val="07106A"/>
          <w:sz w:val="18"/>
          <w:szCs w:val="18"/>
        </w:rPr>
      </w:pPr>
    </w:p>
    <w:p w14:paraId="1C51D856" w14:textId="77777777" w:rsidR="00E81970" w:rsidRPr="00E97211" w:rsidRDefault="00CD1FB8" w:rsidP="00E81970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both"/>
        <w:rPr>
          <w:color w:val="07106A"/>
          <w:szCs w:val="18"/>
        </w:rPr>
      </w:pPr>
      <w:r>
        <w:rPr>
          <w:rFonts w:eastAsia="Comic Sans MS,Arial"/>
        </w:rPr>
        <w:br w:type="page"/>
      </w:r>
      <w:r w:rsidR="00E81970" w:rsidRPr="00E97211">
        <w:rPr>
          <w:rStyle w:val="Forte"/>
          <w:color w:val="CC9900"/>
          <w:szCs w:val="18"/>
        </w:rPr>
        <w:lastRenderedPageBreak/>
        <w:t>Solução da Curta-Metragem 11</w:t>
      </w:r>
    </w:p>
    <w:p w14:paraId="0AE52952" w14:textId="77777777" w:rsidR="00E81970" w:rsidRPr="00E97211" w:rsidRDefault="00E81970" w:rsidP="00E81970">
      <w:pPr>
        <w:pStyle w:val="NormalWeb"/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shd w:val="clear" w:color="auto" w:fill="FFFFFF"/>
        <w:jc w:val="both"/>
        <w:rPr>
          <w:color w:val="07106A"/>
          <w:szCs w:val="18"/>
        </w:rPr>
      </w:pPr>
      <w:r w:rsidRPr="00E97211">
        <w:rPr>
          <w:rStyle w:val="Forte"/>
          <w:color w:val="0000FF"/>
        </w:rPr>
        <w:t xml:space="preserve">8) ..., 31-27 (!); 9)22x31, 23-19 (!!); 10)15x22,  30-27; 11)14x21, 27x18; 12)31x13, 17x01; 13)21-26, 29x22; 14)09-13, 20-15; 15)11x20, 24x15; 16)02-05, 01x17 </w:t>
      </w:r>
      <w:r w:rsidRPr="00E97211">
        <w:rPr>
          <w:rStyle w:val="Forte"/>
          <w:i/>
          <w:color w:val="006600"/>
        </w:rPr>
        <w:t>(a peça volta à casa “17”, mas agora coroada!)</w:t>
      </w:r>
      <w:r w:rsidRPr="00E97211">
        <w:rPr>
          <w:rStyle w:val="Forte"/>
          <w:color w:val="0000FF"/>
        </w:rPr>
        <w:t>; 17)06-10, 17x06; 18)03x10, 25-21 GP</w:t>
      </w:r>
    </w:p>
    <w:p w14:paraId="50668EF9" w14:textId="146EEC9C" w:rsidR="00CD1FB8" w:rsidRDefault="00CD1FB8">
      <w:pPr>
        <w:rPr>
          <w:rFonts w:ascii="Times New Roman" w:eastAsia="Comic Sans MS,Arial" w:hAnsi="Times New Roman"/>
          <w:sz w:val="24"/>
          <w:szCs w:val="24"/>
        </w:rPr>
      </w:pPr>
    </w:p>
    <w:sectPr w:rsidR="00CD1FB8" w:rsidSect="00F97130">
      <w:headerReference w:type="default" r:id="rId48"/>
      <w:footerReference w:type="default" r:id="rId49"/>
      <w:pgSz w:w="11907" w:h="16840" w:code="9"/>
      <w:pgMar w:top="1985" w:right="425" w:bottom="993" w:left="1247" w:header="142" w:footer="5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53BD4" w14:textId="77777777" w:rsidR="003D696A" w:rsidRDefault="003D696A" w:rsidP="00D65E51">
      <w:r>
        <w:separator/>
      </w:r>
    </w:p>
  </w:endnote>
  <w:endnote w:type="continuationSeparator" w:id="0">
    <w:p w14:paraId="62AF2EA6" w14:textId="77777777" w:rsidR="003D696A" w:rsidRDefault="003D696A" w:rsidP="00D65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,Arial">
    <w:altName w:val="Times New Roman"/>
    <w:panose1 w:val="00000000000000000000"/>
    <w:charset w:val="00"/>
    <w:family w:val="roman"/>
    <w:notTrueType/>
    <w:pitch w:val="default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9BFF4" w14:textId="54EFEFA5" w:rsidR="00275697" w:rsidRPr="00D3141E" w:rsidRDefault="00275697" w:rsidP="00275697">
    <w:pPr>
      <w:pStyle w:val="Rodap"/>
      <w:pBdr>
        <w:top w:val="single" w:sz="4" w:space="1" w:color="auto"/>
      </w:pBdr>
      <w:tabs>
        <w:tab w:val="clear" w:pos="8504"/>
        <w:tab w:val="right" w:pos="9781"/>
      </w:tabs>
      <w:ind w:right="40"/>
      <w:rPr>
        <w:rStyle w:val="Nmerodepgina"/>
        <w:rFonts w:ascii="Arial" w:hAnsi="Arial" w:cs="Arial"/>
        <w:sz w:val="12"/>
        <w:szCs w:val="12"/>
      </w:rPr>
    </w:pPr>
    <w:r w:rsidRPr="00D3141E">
      <w:rPr>
        <w:rFonts w:ascii="Arial" w:hAnsi="Arial" w:cs="Arial"/>
        <w:sz w:val="12"/>
        <w:szCs w:val="12"/>
      </w:rPr>
      <w:t>ESC</w:t>
    </w:r>
    <w:r w:rsidR="00E52B4E">
      <w:rPr>
        <w:rFonts w:ascii="Arial" w:hAnsi="Arial" w:cs="Arial"/>
        <w:sz w:val="12"/>
        <w:szCs w:val="12"/>
      </w:rPr>
      <w:t>M</w:t>
    </w:r>
    <w:r w:rsidRPr="00D3141E">
      <w:rPr>
        <w:rFonts w:ascii="Arial" w:hAnsi="Arial" w:cs="Arial"/>
        <w:b/>
        <w:sz w:val="12"/>
        <w:szCs w:val="12"/>
      </w:rPr>
      <w:tab/>
    </w:r>
    <w:r w:rsidRPr="00D3141E">
      <w:rPr>
        <w:rFonts w:ascii="Arial" w:hAnsi="Arial" w:cs="Arial"/>
        <w:b/>
        <w:sz w:val="12"/>
        <w:szCs w:val="12"/>
      </w:rPr>
      <w:tab/>
    </w:r>
    <w:r>
      <w:rPr>
        <w:rFonts w:ascii="Arial" w:hAnsi="Arial" w:cs="Arial"/>
        <w:b/>
        <w:sz w:val="12"/>
        <w:szCs w:val="12"/>
      </w:rPr>
      <w:t xml:space="preserve">Pág. </w:t>
    </w:r>
    <w:r w:rsidRPr="00D3141E">
      <w:rPr>
        <w:rFonts w:ascii="Arial" w:hAnsi="Arial" w:cs="Arial"/>
        <w:b/>
        <w:sz w:val="12"/>
        <w:szCs w:val="12"/>
      </w:rPr>
      <w:fldChar w:fldCharType="begin"/>
    </w:r>
    <w:r w:rsidRPr="00D3141E">
      <w:rPr>
        <w:rFonts w:ascii="Arial" w:hAnsi="Arial" w:cs="Arial"/>
        <w:b/>
        <w:sz w:val="12"/>
        <w:szCs w:val="12"/>
      </w:rPr>
      <w:instrText>PAGE   \* MERGEFORMAT</w:instrText>
    </w:r>
    <w:r w:rsidRPr="00D3141E">
      <w:rPr>
        <w:rFonts w:ascii="Arial" w:hAnsi="Arial" w:cs="Arial"/>
        <w:b/>
        <w:sz w:val="12"/>
        <w:szCs w:val="12"/>
      </w:rPr>
      <w:fldChar w:fldCharType="separate"/>
    </w:r>
    <w:r>
      <w:rPr>
        <w:rFonts w:ascii="Arial" w:hAnsi="Arial" w:cs="Arial"/>
        <w:b/>
        <w:noProof/>
        <w:sz w:val="12"/>
        <w:szCs w:val="12"/>
      </w:rPr>
      <w:t>1</w:t>
    </w:r>
    <w:r w:rsidRPr="00D3141E">
      <w:rPr>
        <w:rFonts w:ascii="Arial" w:hAnsi="Arial" w:cs="Arial"/>
        <w:b/>
        <w:sz w:val="12"/>
        <w:szCs w:val="12"/>
      </w:rPr>
      <w:fldChar w:fldCharType="end"/>
    </w:r>
  </w:p>
  <w:p w14:paraId="4955AEE9" w14:textId="77777777" w:rsidR="00275697" w:rsidRDefault="00275697" w:rsidP="00275697">
    <w:pPr>
      <w:pStyle w:val="Rodap"/>
      <w:pBdr>
        <w:top w:val="single" w:sz="4" w:space="1" w:color="auto"/>
      </w:pBdr>
      <w:tabs>
        <w:tab w:val="clear" w:pos="8504"/>
        <w:tab w:val="right" w:pos="7797"/>
      </w:tabs>
      <w:ind w:right="40"/>
      <w:rPr>
        <w:rStyle w:val="Nmerodepgina"/>
        <w:rFonts w:ascii="Tw Cen MT" w:hAnsi="Tw Cen MT"/>
        <w:szCs w:val="18"/>
      </w:rPr>
    </w:pPr>
  </w:p>
  <w:p w14:paraId="02CB9764" w14:textId="3B7BCC2C" w:rsidR="00675855" w:rsidRPr="00275697" w:rsidRDefault="00275697" w:rsidP="00275697">
    <w:pPr>
      <w:pStyle w:val="Rodap"/>
      <w:jc w:val="right"/>
    </w:pPr>
    <w:r>
      <w:rPr>
        <w:rFonts w:ascii="Tw Cen MT" w:hAnsi="Tw Cen MT"/>
        <w:noProof/>
        <w:sz w:val="18"/>
        <w:szCs w:val="18"/>
        <w:lang w:eastAsia="pt-PT"/>
      </w:rPr>
      <w:drawing>
        <wp:inline distT="0" distB="0" distL="0" distR="0" wp14:anchorId="17548FED" wp14:editId="222225B5">
          <wp:extent cx="3370699" cy="494426"/>
          <wp:effectExtent l="0" t="0" r="1270" b="127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69"/>
                  <a:stretch/>
                </pic:blipFill>
                <pic:spPr bwMode="auto">
                  <a:xfrm>
                    <a:off x="0" y="0"/>
                    <a:ext cx="3405214" cy="49948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AB54D" w14:textId="77777777" w:rsidR="003D696A" w:rsidRDefault="003D696A" w:rsidP="00D65E51">
      <w:r>
        <w:separator/>
      </w:r>
    </w:p>
  </w:footnote>
  <w:footnote w:type="continuationSeparator" w:id="0">
    <w:p w14:paraId="4A2F4D69" w14:textId="77777777" w:rsidR="003D696A" w:rsidRDefault="003D696A" w:rsidP="00D65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0E6B2" w14:textId="77777777" w:rsidR="00275697" w:rsidRPr="007361C0" w:rsidRDefault="00275697" w:rsidP="00275697">
    <w:pPr>
      <w:pStyle w:val="Cabealho"/>
      <w:ind w:right="170"/>
      <w:jc w:val="center"/>
      <w:rPr>
        <w:sz w:val="16"/>
        <w:szCs w:val="16"/>
      </w:rPr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66944" behindDoc="0" locked="0" layoutInCell="1" allowOverlap="1" wp14:anchorId="0030D5F1" wp14:editId="6C8C20DE">
              <wp:simplePos x="0" y="0"/>
              <wp:positionH relativeFrom="column">
                <wp:posOffset>5234940</wp:posOffset>
              </wp:positionH>
              <wp:positionV relativeFrom="paragraph">
                <wp:posOffset>99060</wp:posOffset>
              </wp:positionV>
              <wp:extent cx="1071880" cy="876935"/>
              <wp:effectExtent l="0" t="0" r="0" b="0"/>
              <wp:wrapNone/>
              <wp:docPr id="12" name="Group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71880" cy="876935"/>
                        <a:chOff x="4582" y="3835"/>
                        <a:chExt cx="1803" cy="1475"/>
                      </a:xfrm>
                    </wpg:grpSpPr>
                    <pic:pic xmlns:pic="http://schemas.openxmlformats.org/drawingml/2006/picture">
                      <pic:nvPicPr>
                        <pic:cNvPr id="13" name="Picture 130" descr="cm_texto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82" y="4731"/>
                          <a:ext cx="1803" cy="5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4" name="Picture 131" descr="logo_escm_2014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040" y="3835"/>
                          <a:ext cx="888" cy="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25EA74" id="Group 129" o:spid="_x0000_s1026" style="position:absolute;margin-left:412.2pt;margin-top:7.8pt;width:84.4pt;height:69.05pt;z-index:251666944" coordorigin="4582,3835" coordsize="1803,14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AAAAAAAAAAAAAAAAAAAAQMEBQYICQoLDQ4P&#10;ERITFBYXGBobHB0fICEiJCUmKCkqKy0uLzAyMzQ2Nzg5Ozw9PkBBQkRFRkdJSktNTk9QUlNUVVdY&#10;WVtcXV5gYWJjZWZnaWprbG5vcHFzdHV3eHl6fH1+gIGCg4WGh4iKi4yOj5CRk5SVlpiZmpydnp+h&#10;oqOkpqeoqqusra+wsbO0tba4ubq7vb6/wcLDxMbHyMnLzM3P0NHS1NXW19na293e3+Di4+Tm5+jp&#10;6+zt7vDx8vT19vf5+vv8/v//////////////////////////////////////////////////////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GAn/sSMe/64xOv+pPlntokt52Zpcl8iVcrDFlX21w5eFuMGXi7u/k4y9vo+OwLyMj8K7iZLE&#10;uoaUxbmDlsa5gZnHuICbyLh+nsm3faLKt3ynyrR7qcq0e6nKtHupyrR7qcq0e6nKtHupyrR7qcq0&#10;e6nKtHupyrR7qcq0e6nKtHupyv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/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4oHwSUNDX1BST0ZJTEUACQn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T/////////////////////////////////////////69H/////////////////////////////&#10;////////////9+n+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4c3X////////////////////////////////&#10;///////dr5a39P/////////////////////////////////////FjGin5///////////////////&#10;///////////////////MnImk5//////////////////////////////////////6zrvG9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3MW99f////////////////////////////////////+/k3qFxf//////////////////////&#10;/////////////9uQWz1lqPb//////////////////////////////////rx1NABUm+v/////////&#10;////////////////////////05R+SSxOmuz////////////////////////////////Y1MqzfmVt&#10;pfn////////////////////////////////////0xa6vy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L/2wCEAAwICAgJCAwJCQwRCwoLERUPDAwPFRgTExUTExgRDAwMDAwMEQwMDAwMDAwMDAwMDAwM&#10;DAwMDAwMDAwMDAwMDAwBDQsLDQ4NEA4OEBQODg4UFA4ODg4UEQwMDAwMEREMDAwMDAwRDAwMDAwM&#10;DAwMDAwMDAwMDAwMDAwMDAwMDAwMDP/AABQIAJoB4AQBIgACEQEDEQEEIgD/3QAEAB7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NMAAAAAUmdodGxvbmcAAADU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AjhCSU0EDAAAAAAiZAAAAAEAAACgAAAAnwAA&#10;AeAAASogAAAiSAAYAAH/2P/tAAxBZG9iZV9DTQAC/+4ADkFkb2JlAGSAAAAAAf/bAIQADAgICAkI&#10;DAkJDBELCgsRFQ8MDA8VGBMTFRMTGBEMDAwMDAwRDAwMDAwMDAwMDAwMDAwMDAwMDAwMDAwMDAwM&#10;DAENCwsNDg0QDg4QFA4ODhQUDg4ODhQRDAwMDAwREQwMDAwMDBEMDAwMDAwMDAwMDAwMDAwMDAwM&#10;DAwMDAwMDAwM/8AAEQgAnw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9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/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oHwSUNDX1BST0ZJTEUACQn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T/////////////////////////////////////&#10;////69H/////////////////////////////////////////9+n+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4c3X///////////////////////////////////////dr5a39P//////////////////////////&#10;///////////FjGin5//////////////////////////////////////MnImk5///////////////&#10;///////////////////////6zrvG9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3MW99f//////////////////////////////&#10;//////+/k3qFxf///////////////////////////////////9uQWz1lqPb/////////////////&#10;/////////////////rx1NABUm+v/////////////////////////////////05R+SSxOmuz/////&#10;///////////////////////////Y1MqzfmVtpfn////////////////////////////////////0&#10;xa6vy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t5ePj5Obo7fH5//////////////////////////////2xlJKS&#10;lZmdo6myvNDt//////////////////////////+dU0dJTVFWYHOKr9b8////////////////////&#10;//////+yVgAaNVBti67S9//////////////////////////////Nbz5fe5m31/n/////////////&#10;///////////////////un4OmwuH/////////////////////////////////////487r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0" o:spid="_x0000_s1027" type="#_x0000_t75" alt="cm_texto_1" style="position:absolute;left:4582;top:4731;width:1803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">
                <v:imagedata r:id="rId3" o:title="cm_texto_1"/>
              </v:shape>
              <v:shape id="Picture 131" o:spid="_x0000_s1028" type="#_x0000_t75" alt="logo_escm_2014_1" style="position:absolute;left:5040;top:3835;width:8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">
                <v:imagedata r:id="rId4" o:title="logo_escm_2014_1"/>
              </v:shape>
            </v:group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56D5C5D5" wp14:editId="621354DE">
              <wp:simplePos x="0" y="0"/>
              <wp:positionH relativeFrom="column">
                <wp:posOffset>643848</wp:posOffset>
              </wp:positionH>
              <wp:positionV relativeFrom="paragraph">
                <wp:posOffset>320028</wp:posOffset>
              </wp:positionV>
              <wp:extent cx="4800600" cy="495959"/>
              <wp:effectExtent l="0" t="0" r="0" b="0"/>
              <wp:wrapNone/>
              <wp:docPr id="11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00600" cy="4959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B8EDE" w14:textId="77777777" w:rsidR="00275697" w:rsidRPr="00C87772" w:rsidRDefault="00275697" w:rsidP="00275697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b/>
                              <w:smallCaps/>
                              <w:color w:val="404040"/>
                              <w:sz w:val="24"/>
                              <w:szCs w:val="24"/>
                            </w:rPr>
                          </w:pPr>
                          <w:r w:rsidRPr="00C87772">
                            <w:rPr>
                              <w:rFonts w:ascii="Arial" w:hAnsi="Arial" w:cs="Arial"/>
                              <w:b/>
                              <w:smallCaps/>
                              <w:color w:val="404040"/>
                              <w:sz w:val="24"/>
                              <w:szCs w:val="24"/>
                            </w:rPr>
                            <w:t>Direção-Geral dos Estabelecimentos Escolares</w:t>
                          </w:r>
                        </w:p>
                        <w:p w14:paraId="72D4A127" w14:textId="77777777" w:rsidR="00275697" w:rsidRPr="00C87772" w:rsidRDefault="00275697" w:rsidP="003F1563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 w:rsidRPr="00C87772">
                            <w:rPr>
                              <w:rFonts w:ascii="Arial" w:hAnsi="Arial" w:cs="Arial"/>
                              <w:b/>
                              <w:smallCaps/>
                              <w:color w:val="404040"/>
                              <w:sz w:val="24"/>
                              <w:szCs w:val="24"/>
                            </w:rPr>
                            <w:t>Direção de Serviços da Região Centro</w:t>
                          </w:r>
                        </w:p>
                        <w:p w14:paraId="62375272" w14:textId="77777777" w:rsidR="00275697" w:rsidRDefault="00275697" w:rsidP="00275697">
                          <w:pPr>
                            <w:jc w:val="center"/>
                            <w:rPr>
                              <w:b/>
                              <w:smallCaps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D5C5D5" id="_x0000_t202" coordsize="21600,21600" o:spt="202" path="m,l,21600r21600,l21600,xe">
              <v:stroke joinstyle="miter"/>
              <v:path gradientshapeok="t" o:connecttype="rect"/>
            </v:shapetype>
            <v:shape id="Text Box 99" o:spid="_x0000_s1026" type="#_x0000_t202" style="position:absolute;left:0;text-align:left;margin-left:50.7pt;margin-top:25.2pt;width:378pt;height:39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" filled="f" stroked="f">
              <v:textbox>
                <w:txbxContent>
                  <w:p w14:paraId="07EB8EDE" w14:textId="77777777" w:rsidR="00275697" w:rsidRPr="00C87772" w:rsidRDefault="00275697" w:rsidP="00275697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b/>
                        <w:smallCaps/>
                        <w:color w:val="404040"/>
                        <w:sz w:val="24"/>
                        <w:szCs w:val="24"/>
                      </w:rPr>
                    </w:pPr>
                    <w:r w:rsidRPr="00C87772">
                      <w:rPr>
                        <w:rFonts w:ascii="Arial" w:hAnsi="Arial" w:cs="Arial"/>
                        <w:b/>
                        <w:smallCaps/>
                        <w:color w:val="404040"/>
                        <w:sz w:val="24"/>
                        <w:szCs w:val="24"/>
                      </w:rPr>
                      <w:t>Direção-Geral dos Estabelecimentos Escolares</w:t>
                    </w:r>
                  </w:p>
                  <w:p w14:paraId="72D4A127" w14:textId="77777777" w:rsidR="00275697" w:rsidRPr="00C87772" w:rsidRDefault="00275697" w:rsidP="003F1563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87772">
                      <w:rPr>
                        <w:rFonts w:ascii="Arial" w:hAnsi="Arial" w:cs="Arial"/>
                        <w:b/>
                        <w:smallCaps/>
                        <w:color w:val="404040"/>
                        <w:sz w:val="24"/>
                        <w:szCs w:val="24"/>
                      </w:rPr>
                      <w:t>Direção de Serviços da Região Centro</w:t>
                    </w:r>
                  </w:p>
                  <w:p w14:paraId="62375272" w14:textId="77777777" w:rsidR="00275697" w:rsidRDefault="00275697" w:rsidP="00275697">
                    <w:pPr>
                      <w:jc w:val="center"/>
                      <w:rPr>
                        <w:b/>
                        <w:smallCaps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b/>
        <w:bCs/>
        <w:noProof/>
        <w:color w:val="000000"/>
        <w:sz w:val="24"/>
        <w:szCs w:val="24"/>
        <w:lang w:eastAsia="pt-PT"/>
      </w:rPr>
      <w:drawing>
        <wp:inline distT="0" distB="0" distL="0" distR="0" wp14:anchorId="1AABB659" wp14:editId="487F24CF">
          <wp:extent cx="1390650" cy="471557"/>
          <wp:effectExtent l="0" t="0" r="0" b="0"/>
          <wp:docPr id="1" name="Imagem 1" descr="H:\2016\Assessoria\Logo_ME_2016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:\2016\Assessoria\Logo_ME_2016 (2).pn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660" cy="474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BF2A9B" w14:textId="77777777" w:rsidR="00275697" w:rsidRDefault="00275697" w:rsidP="00275697">
    <w:pPr>
      <w:pStyle w:val="Corpodetexto"/>
      <w:spacing w:after="0" w:line="240" w:lineRule="auto"/>
      <w:ind w:left="0"/>
      <w:jc w:val="right"/>
      <w:rPr>
        <w:rFonts w:ascii="Arial" w:hAnsi="Arial" w:cs="Arial"/>
        <w:b/>
        <w:bCs/>
        <w:color w:val="000000"/>
        <w:sz w:val="24"/>
        <w:szCs w:val="24"/>
      </w:rPr>
    </w:pPr>
  </w:p>
  <w:p w14:paraId="67D26462" w14:textId="77777777" w:rsidR="00275697" w:rsidRDefault="00275697" w:rsidP="00275697">
    <w:pPr>
      <w:pStyle w:val="Corpodetexto"/>
      <w:spacing w:after="0" w:line="240" w:lineRule="auto"/>
      <w:ind w:left="0"/>
      <w:jc w:val="right"/>
      <w:rPr>
        <w:rFonts w:ascii="Arial" w:hAnsi="Arial" w:cs="Arial"/>
        <w:b/>
        <w:bCs/>
        <w:color w:val="000000"/>
        <w:sz w:val="24"/>
        <w:szCs w:val="24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50B4070B" wp14:editId="257F15C7">
              <wp:simplePos x="0" y="0"/>
              <wp:positionH relativeFrom="column">
                <wp:posOffset>-58420</wp:posOffset>
              </wp:positionH>
              <wp:positionV relativeFrom="paragraph">
                <wp:posOffset>182880</wp:posOffset>
              </wp:positionV>
              <wp:extent cx="913130" cy="228600"/>
              <wp:effectExtent l="0" t="0" r="0" b="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2D439" w14:textId="48A056EA" w:rsidR="00275697" w:rsidRPr="00EE766F" w:rsidRDefault="003F1563" w:rsidP="00275697">
                          <w:pPr>
                            <w:rPr>
                              <w:b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ascii="Arial" w:hAnsi="Arial" w:cs="Arial"/>
                              <w:smallCaps/>
                              <w:sz w:val="18"/>
                              <w:szCs w:val="18"/>
                            </w:rPr>
                            <w:t>2022</w:t>
                          </w:r>
                          <w:r w:rsidR="00275697">
                            <w:rPr>
                              <w:rFonts w:ascii="Arial" w:hAnsi="Arial" w:cs="Arial"/>
                              <w:smallCaps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mallCaps/>
                              <w:sz w:val="18"/>
                              <w:szCs w:val="18"/>
                            </w:rPr>
                            <w:t>2023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4070B" id="Text Box 6" o:spid="_x0000_s1027" type="#_x0000_t202" style="position:absolute;left:0;text-align:left;margin-left:-4.6pt;margin-top:14.4pt;width:71.9pt;height:1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" filled="f" stroked="f">
              <v:textbox>
                <w:txbxContent>
                  <w:p w14:paraId="7F62D439" w14:textId="48A056EA" w:rsidR="00275697" w:rsidRPr="00EE766F" w:rsidRDefault="003F1563" w:rsidP="00275697">
                    <w:pPr>
                      <w:rPr>
                        <w:b/>
                        <w:sz w:val="24"/>
                        <w:szCs w:val="26"/>
                      </w:rPr>
                    </w:pPr>
                    <w:r>
                      <w:rPr>
                        <w:rFonts w:ascii="Arial" w:hAnsi="Arial" w:cs="Arial"/>
                        <w:smallCaps/>
                        <w:sz w:val="18"/>
                        <w:szCs w:val="18"/>
                      </w:rPr>
                      <w:t>2022</w:t>
                    </w:r>
                    <w:r w:rsidR="00275697">
                      <w:rPr>
                        <w:rFonts w:ascii="Arial" w:hAnsi="Arial" w:cs="Arial"/>
                        <w:smallCaps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smallCaps/>
                        <w:sz w:val="18"/>
                        <w:szCs w:val="18"/>
                      </w:rPr>
                      <w:t>2023</w:t>
                    </w:r>
                  </w:p>
                </w:txbxContent>
              </v:textbox>
            </v:shape>
          </w:pict>
        </mc:Fallback>
      </mc:AlternateContent>
    </w:r>
  </w:p>
  <w:p w14:paraId="0D61E8E8" w14:textId="06FE2014" w:rsidR="00275697" w:rsidRPr="00EB2FDA" w:rsidRDefault="00275697" w:rsidP="003F1563">
    <w:pPr>
      <w:pStyle w:val="Corpodetexto"/>
      <w:pBdr>
        <w:bottom w:val="single" w:sz="4" w:space="1" w:color="auto"/>
      </w:pBdr>
      <w:spacing w:after="240"/>
      <w:ind w:left="0"/>
      <w:jc w:val="center"/>
      <w:rPr>
        <w:rFonts w:ascii="Arial" w:hAnsi="Arial" w:cs="Arial"/>
        <w:b/>
        <w:bCs/>
        <w:color w:val="000000"/>
        <w:sz w:val="24"/>
        <w:szCs w:val="24"/>
      </w:rPr>
    </w:pPr>
    <w:r>
      <w:rPr>
        <w:rFonts w:ascii="Arial" w:hAnsi="Arial" w:cs="Arial"/>
        <w:b/>
        <w:bCs/>
        <w:color w:val="000000"/>
        <w:sz w:val="24"/>
        <w:szCs w:val="24"/>
      </w:rPr>
      <w:t>Escola Secundária Campos Melo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3084"/>
    <w:multiLevelType w:val="multilevel"/>
    <w:tmpl w:val="956E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" w15:restartNumberingAfterBreak="0">
    <w:nsid w:val="05B940A1"/>
    <w:multiLevelType w:val="hybridMultilevel"/>
    <w:tmpl w:val="0786FBF0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343"/>
    <w:multiLevelType w:val="hybridMultilevel"/>
    <w:tmpl w:val="E8CA4412"/>
    <w:lvl w:ilvl="0" w:tplc="08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31F19"/>
    <w:multiLevelType w:val="hybridMultilevel"/>
    <w:tmpl w:val="52FE516A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767F1"/>
    <w:multiLevelType w:val="hybridMultilevel"/>
    <w:tmpl w:val="F00EF99E"/>
    <w:lvl w:ilvl="0" w:tplc="DA384E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7676D2"/>
    <w:multiLevelType w:val="multilevel"/>
    <w:tmpl w:val="503EC592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3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1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9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38" w:hanging="1800"/>
      </w:pPr>
      <w:rPr>
        <w:rFonts w:hint="default"/>
      </w:rPr>
    </w:lvl>
  </w:abstractNum>
  <w:abstractNum w:abstractNumId="6" w15:restartNumberingAfterBreak="0">
    <w:nsid w:val="1B1C3D8B"/>
    <w:multiLevelType w:val="hybridMultilevel"/>
    <w:tmpl w:val="03CC09D6"/>
    <w:lvl w:ilvl="0" w:tplc="8EFE1A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77520"/>
    <w:multiLevelType w:val="hybridMultilevel"/>
    <w:tmpl w:val="5016EB00"/>
    <w:lvl w:ilvl="0" w:tplc="0816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531359"/>
    <w:multiLevelType w:val="multilevel"/>
    <w:tmpl w:val="EFAE8784"/>
    <w:lvl w:ilvl="0">
      <w:start w:val="1"/>
      <w:numFmt w:val="decimal"/>
      <w:lvlText w:val="%1."/>
      <w:lvlJc w:val="left"/>
      <w:pPr>
        <w:ind w:left="675" w:hanging="675"/>
      </w:pPr>
      <w:rPr>
        <w:rFonts w:eastAsia="Times New Roman"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sz w:val="27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eastAsia="Times New Roman" w:hint="default"/>
        <w:sz w:val="27"/>
      </w:rPr>
    </w:lvl>
    <w:lvl w:ilvl="3">
      <w:start w:val="1"/>
      <w:numFmt w:val="decimal"/>
      <w:lvlText w:val="%1.%2.%3.%4."/>
      <w:lvlJc w:val="left"/>
      <w:pPr>
        <w:ind w:left="2013" w:hanging="1080"/>
      </w:pPr>
      <w:rPr>
        <w:rFonts w:eastAsia="Times New Roman" w:hint="default"/>
        <w:sz w:val="27"/>
      </w:rPr>
    </w:lvl>
    <w:lvl w:ilvl="4">
      <w:start w:val="1"/>
      <w:numFmt w:val="decimal"/>
      <w:lvlText w:val="%1.%2.%3.%4.%5."/>
      <w:lvlJc w:val="left"/>
      <w:pPr>
        <w:ind w:left="2324" w:hanging="1080"/>
      </w:pPr>
      <w:rPr>
        <w:rFonts w:eastAsia="Times New Roman" w:hint="default"/>
        <w:sz w:val="27"/>
      </w:rPr>
    </w:lvl>
    <w:lvl w:ilvl="5">
      <w:start w:val="1"/>
      <w:numFmt w:val="decimal"/>
      <w:lvlText w:val="%1.%2.%3.%4.%5.%6."/>
      <w:lvlJc w:val="left"/>
      <w:pPr>
        <w:ind w:left="2995" w:hanging="1440"/>
      </w:pPr>
      <w:rPr>
        <w:rFonts w:eastAsia="Times New Roman" w:hint="default"/>
        <w:sz w:val="27"/>
      </w:rPr>
    </w:lvl>
    <w:lvl w:ilvl="6">
      <w:start w:val="1"/>
      <w:numFmt w:val="decimal"/>
      <w:lvlText w:val="%1.%2.%3.%4.%5.%6.%7."/>
      <w:lvlJc w:val="left"/>
      <w:pPr>
        <w:ind w:left="3306" w:hanging="1440"/>
      </w:pPr>
      <w:rPr>
        <w:rFonts w:eastAsia="Times New Roman" w:hint="default"/>
        <w:sz w:val="27"/>
      </w:rPr>
    </w:lvl>
    <w:lvl w:ilvl="7">
      <w:start w:val="1"/>
      <w:numFmt w:val="decimal"/>
      <w:lvlText w:val="%1.%2.%3.%4.%5.%6.%7.%8."/>
      <w:lvlJc w:val="left"/>
      <w:pPr>
        <w:ind w:left="3977" w:hanging="1800"/>
      </w:pPr>
      <w:rPr>
        <w:rFonts w:eastAsia="Times New Roman"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4648" w:hanging="2160"/>
      </w:pPr>
      <w:rPr>
        <w:rFonts w:eastAsia="Times New Roman" w:hint="default"/>
        <w:sz w:val="27"/>
      </w:rPr>
    </w:lvl>
  </w:abstractNum>
  <w:abstractNum w:abstractNumId="9" w15:restartNumberingAfterBreak="0">
    <w:nsid w:val="22B10AC0"/>
    <w:multiLevelType w:val="hybridMultilevel"/>
    <w:tmpl w:val="1D34A390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A4447"/>
    <w:multiLevelType w:val="hybridMultilevel"/>
    <w:tmpl w:val="46CA2C9E"/>
    <w:lvl w:ilvl="0" w:tplc="45E6EAFC">
      <w:start w:val="1"/>
      <w:numFmt w:val="lowerLetter"/>
      <w:lvlText w:val="%1)"/>
      <w:lvlJc w:val="left"/>
      <w:pPr>
        <w:ind w:left="103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55" w:hanging="360"/>
      </w:pPr>
    </w:lvl>
    <w:lvl w:ilvl="2" w:tplc="0816001B" w:tentative="1">
      <w:start w:val="1"/>
      <w:numFmt w:val="lowerRoman"/>
      <w:lvlText w:val="%3."/>
      <w:lvlJc w:val="right"/>
      <w:pPr>
        <w:ind w:left="2475" w:hanging="180"/>
      </w:pPr>
    </w:lvl>
    <w:lvl w:ilvl="3" w:tplc="0816000F" w:tentative="1">
      <w:start w:val="1"/>
      <w:numFmt w:val="decimal"/>
      <w:lvlText w:val="%4."/>
      <w:lvlJc w:val="left"/>
      <w:pPr>
        <w:ind w:left="3195" w:hanging="360"/>
      </w:pPr>
    </w:lvl>
    <w:lvl w:ilvl="4" w:tplc="08160019" w:tentative="1">
      <w:start w:val="1"/>
      <w:numFmt w:val="lowerLetter"/>
      <w:lvlText w:val="%5."/>
      <w:lvlJc w:val="left"/>
      <w:pPr>
        <w:ind w:left="3915" w:hanging="360"/>
      </w:pPr>
    </w:lvl>
    <w:lvl w:ilvl="5" w:tplc="0816001B" w:tentative="1">
      <w:start w:val="1"/>
      <w:numFmt w:val="lowerRoman"/>
      <w:lvlText w:val="%6."/>
      <w:lvlJc w:val="right"/>
      <w:pPr>
        <w:ind w:left="4635" w:hanging="180"/>
      </w:pPr>
    </w:lvl>
    <w:lvl w:ilvl="6" w:tplc="0816000F" w:tentative="1">
      <w:start w:val="1"/>
      <w:numFmt w:val="decimal"/>
      <w:lvlText w:val="%7."/>
      <w:lvlJc w:val="left"/>
      <w:pPr>
        <w:ind w:left="5355" w:hanging="360"/>
      </w:pPr>
    </w:lvl>
    <w:lvl w:ilvl="7" w:tplc="08160019" w:tentative="1">
      <w:start w:val="1"/>
      <w:numFmt w:val="lowerLetter"/>
      <w:lvlText w:val="%8."/>
      <w:lvlJc w:val="left"/>
      <w:pPr>
        <w:ind w:left="6075" w:hanging="360"/>
      </w:pPr>
    </w:lvl>
    <w:lvl w:ilvl="8" w:tplc="0816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1" w15:restartNumberingAfterBreak="0">
    <w:nsid w:val="2B104653"/>
    <w:multiLevelType w:val="hybridMultilevel"/>
    <w:tmpl w:val="FCCCC30E"/>
    <w:lvl w:ilvl="0" w:tplc="8EFE1A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00203"/>
    <w:multiLevelType w:val="hybridMultilevel"/>
    <w:tmpl w:val="03CAD894"/>
    <w:lvl w:ilvl="0" w:tplc="08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5455A0"/>
    <w:multiLevelType w:val="hybridMultilevel"/>
    <w:tmpl w:val="2442585A"/>
    <w:lvl w:ilvl="0" w:tplc="08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A86E1E"/>
    <w:multiLevelType w:val="multilevel"/>
    <w:tmpl w:val="571EB5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D7D76"/>
    <w:multiLevelType w:val="hybridMultilevel"/>
    <w:tmpl w:val="F0B6321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911B37"/>
    <w:multiLevelType w:val="hybridMultilevel"/>
    <w:tmpl w:val="C98EF42C"/>
    <w:lvl w:ilvl="0" w:tplc="08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7425C"/>
    <w:multiLevelType w:val="hybridMultilevel"/>
    <w:tmpl w:val="E72AEF90"/>
    <w:lvl w:ilvl="0" w:tplc="08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C4542"/>
    <w:multiLevelType w:val="hybridMultilevel"/>
    <w:tmpl w:val="26E232AA"/>
    <w:lvl w:ilvl="0" w:tplc="08160001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3CBF3006"/>
    <w:multiLevelType w:val="hybridMultilevel"/>
    <w:tmpl w:val="BF580ACC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53393"/>
    <w:multiLevelType w:val="hybridMultilevel"/>
    <w:tmpl w:val="1E5AA404"/>
    <w:lvl w:ilvl="0" w:tplc="08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46352BC9"/>
    <w:multiLevelType w:val="hybridMultilevel"/>
    <w:tmpl w:val="E96688D0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83312"/>
    <w:multiLevelType w:val="hybridMultilevel"/>
    <w:tmpl w:val="0BD68780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71449"/>
    <w:multiLevelType w:val="hybridMultilevel"/>
    <w:tmpl w:val="5E425CCC"/>
    <w:lvl w:ilvl="0" w:tplc="ECF64A72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15" w:hanging="360"/>
      </w:pPr>
    </w:lvl>
    <w:lvl w:ilvl="2" w:tplc="0816001B" w:tentative="1">
      <w:start w:val="1"/>
      <w:numFmt w:val="lowerRoman"/>
      <w:lvlText w:val="%3."/>
      <w:lvlJc w:val="right"/>
      <w:pPr>
        <w:ind w:left="2535" w:hanging="180"/>
      </w:pPr>
    </w:lvl>
    <w:lvl w:ilvl="3" w:tplc="0816000F" w:tentative="1">
      <w:start w:val="1"/>
      <w:numFmt w:val="decimal"/>
      <w:lvlText w:val="%4."/>
      <w:lvlJc w:val="left"/>
      <w:pPr>
        <w:ind w:left="3255" w:hanging="360"/>
      </w:pPr>
    </w:lvl>
    <w:lvl w:ilvl="4" w:tplc="08160019" w:tentative="1">
      <w:start w:val="1"/>
      <w:numFmt w:val="lowerLetter"/>
      <w:lvlText w:val="%5."/>
      <w:lvlJc w:val="left"/>
      <w:pPr>
        <w:ind w:left="3975" w:hanging="360"/>
      </w:pPr>
    </w:lvl>
    <w:lvl w:ilvl="5" w:tplc="0816001B" w:tentative="1">
      <w:start w:val="1"/>
      <w:numFmt w:val="lowerRoman"/>
      <w:lvlText w:val="%6."/>
      <w:lvlJc w:val="right"/>
      <w:pPr>
        <w:ind w:left="4695" w:hanging="180"/>
      </w:pPr>
    </w:lvl>
    <w:lvl w:ilvl="6" w:tplc="0816000F" w:tentative="1">
      <w:start w:val="1"/>
      <w:numFmt w:val="decimal"/>
      <w:lvlText w:val="%7."/>
      <w:lvlJc w:val="left"/>
      <w:pPr>
        <w:ind w:left="5415" w:hanging="360"/>
      </w:pPr>
    </w:lvl>
    <w:lvl w:ilvl="7" w:tplc="08160019" w:tentative="1">
      <w:start w:val="1"/>
      <w:numFmt w:val="lowerLetter"/>
      <w:lvlText w:val="%8."/>
      <w:lvlJc w:val="left"/>
      <w:pPr>
        <w:ind w:left="6135" w:hanging="360"/>
      </w:pPr>
    </w:lvl>
    <w:lvl w:ilvl="8" w:tplc="0816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4" w15:restartNumberingAfterBreak="0">
    <w:nsid w:val="553A5BE5"/>
    <w:multiLevelType w:val="multilevel"/>
    <w:tmpl w:val="CB3C7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5C1256B6"/>
    <w:multiLevelType w:val="multilevel"/>
    <w:tmpl w:val="876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857F8"/>
    <w:multiLevelType w:val="hybridMultilevel"/>
    <w:tmpl w:val="F73ECD7A"/>
    <w:lvl w:ilvl="0" w:tplc="BB2033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4247A02"/>
    <w:multiLevelType w:val="hybridMultilevel"/>
    <w:tmpl w:val="5E425CCC"/>
    <w:lvl w:ilvl="0" w:tplc="ECF64A72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15" w:hanging="360"/>
      </w:pPr>
    </w:lvl>
    <w:lvl w:ilvl="2" w:tplc="0816001B" w:tentative="1">
      <w:start w:val="1"/>
      <w:numFmt w:val="lowerRoman"/>
      <w:lvlText w:val="%3."/>
      <w:lvlJc w:val="right"/>
      <w:pPr>
        <w:ind w:left="2535" w:hanging="180"/>
      </w:pPr>
    </w:lvl>
    <w:lvl w:ilvl="3" w:tplc="0816000F" w:tentative="1">
      <w:start w:val="1"/>
      <w:numFmt w:val="decimal"/>
      <w:lvlText w:val="%4."/>
      <w:lvlJc w:val="left"/>
      <w:pPr>
        <w:ind w:left="3255" w:hanging="360"/>
      </w:pPr>
    </w:lvl>
    <w:lvl w:ilvl="4" w:tplc="08160019" w:tentative="1">
      <w:start w:val="1"/>
      <w:numFmt w:val="lowerLetter"/>
      <w:lvlText w:val="%5."/>
      <w:lvlJc w:val="left"/>
      <w:pPr>
        <w:ind w:left="3975" w:hanging="360"/>
      </w:pPr>
    </w:lvl>
    <w:lvl w:ilvl="5" w:tplc="0816001B" w:tentative="1">
      <w:start w:val="1"/>
      <w:numFmt w:val="lowerRoman"/>
      <w:lvlText w:val="%6."/>
      <w:lvlJc w:val="right"/>
      <w:pPr>
        <w:ind w:left="4695" w:hanging="180"/>
      </w:pPr>
    </w:lvl>
    <w:lvl w:ilvl="6" w:tplc="0816000F" w:tentative="1">
      <w:start w:val="1"/>
      <w:numFmt w:val="decimal"/>
      <w:lvlText w:val="%7."/>
      <w:lvlJc w:val="left"/>
      <w:pPr>
        <w:ind w:left="5415" w:hanging="360"/>
      </w:pPr>
    </w:lvl>
    <w:lvl w:ilvl="7" w:tplc="08160019" w:tentative="1">
      <w:start w:val="1"/>
      <w:numFmt w:val="lowerLetter"/>
      <w:lvlText w:val="%8."/>
      <w:lvlJc w:val="left"/>
      <w:pPr>
        <w:ind w:left="6135" w:hanging="360"/>
      </w:pPr>
    </w:lvl>
    <w:lvl w:ilvl="8" w:tplc="0816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8" w15:restartNumberingAfterBreak="0">
    <w:nsid w:val="6C1F31F0"/>
    <w:multiLevelType w:val="hybridMultilevel"/>
    <w:tmpl w:val="D04C982C"/>
    <w:lvl w:ilvl="0" w:tplc="A77266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C1314F"/>
    <w:multiLevelType w:val="hybridMultilevel"/>
    <w:tmpl w:val="B4FE2B26"/>
    <w:lvl w:ilvl="0" w:tplc="51A6CC0E">
      <w:start w:val="1"/>
      <w:numFmt w:val="bullet"/>
      <w:pStyle w:val="Listacommarca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F8682B"/>
    <w:multiLevelType w:val="hybridMultilevel"/>
    <w:tmpl w:val="0E8208EA"/>
    <w:lvl w:ilvl="0" w:tplc="08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515062"/>
    <w:multiLevelType w:val="hybridMultilevel"/>
    <w:tmpl w:val="19F8956A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593AF1"/>
    <w:multiLevelType w:val="hybridMultilevel"/>
    <w:tmpl w:val="651C44BA"/>
    <w:lvl w:ilvl="0" w:tplc="A28EAED2">
      <w:start w:val="1"/>
      <w:numFmt w:val="upperRoman"/>
      <w:pStyle w:val="Ttulo11"/>
      <w:lvlText w:val="%1."/>
      <w:lvlJc w:val="left"/>
      <w:pPr>
        <w:tabs>
          <w:tab w:val="num" w:pos="86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1E4775A"/>
    <w:multiLevelType w:val="multilevel"/>
    <w:tmpl w:val="F9C484FA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2160"/>
      </w:pPr>
      <w:rPr>
        <w:rFonts w:hint="default"/>
      </w:rPr>
    </w:lvl>
  </w:abstractNum>
  <w:abstractNum w:abstractNumId="34" w15:restartNumberingAfterBreak="0">
    <w:nsid w:val="71F34E8F"/>
    <w:multiLevelType w:val="multilevel"/>
    <w:tmpl w:val="75D2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5" w15:restartNumberingAfterBreak="0">
    <w:nsid w:val="727D7883"/>
    <w:multiLevelType w:val="hybridMultilevel"/>
    <w:tmpl w:val="2AEE36DC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0B4"/>
    <w:multiLevelType w:val="hybridMultilevel"/>
    <w:tmpl w:val="49D61E5E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013F83"/>
    <w:multiLevelType w:val="hybridMultilevel"/>
    <w:tmpl w:val="99A48DD2"/>
    <w:lvl w:ilvl="0" w:tplc="08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BEE2DB1"/>
    <w:multiLevelType w:val="hybridMultilevel"/>
    <w:tmpl w:val="3E023F48"/>
    <w:lvl w:ilvl="0" w:tplc="08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9512997">
    <w:abstractNumId w:val="29"/>
  </w:num>
  <w:num w:numId="2" w16cid:durableId="1440757436">
    <w:abstractNumId w:val="32"/>
  </w:num>
  <w:num w:numId="3" w16cid:durableId="551769688">
    <w:abstractNumId w:val="2"/>
  </w:num>
  <w:num w:numId="4" w16cid:durableId="1252548849">
    <w:abstractNumId w:val="7"/>
  </w:num>
  <w:num w:numId="5" w16cid:durableId="1233471872">
    <w:abstractNumId w:val="1"/>
  </w:num>
  <w:num w:numId="6" w16cid:durableId="1059091754">
    <w:abstractNumId w:val="34"/>
  </w:num>
  <w:num w:numId="7" w16cid:durableId="1719359362">
    <w:abstractNumId w:val="0"/>
  </w:num>
  <w:num w:numId="8" w16cid:durableId="1417751886">
    <w:abstractNumId w:val="25"/>
  </w:num>
  <w:num w:numId="9" w16cid:durableId="93523888">
    <w:abstractNumId w:val="37"/>
  </w:num>
  <w:num w:numId="10" w16cid:durableId="1038897348">
    <w:abstractNumId w:val="26"/>
  </w:num>
  <w:num w:numId="11" w16cid:durableId="697313049">
    <w:abstractNumId w:val="4"/>
  </w:num>
  <w:num w:numId="12" w16cid:durableId="20403808">
    <w:abstractNumId w:val="19"/>
  </w:num>
  <w:num w:numId="13" w16cid:durableId="260376489">
    <w:abstractNumId w:val="22"/>
  </w:num>
  <w:num w:numId="14" w16cid:durableId="1943761159">
    <w:abstractNumId w:val="12"/>
  </w:num>
  <w:num w:numId="15" w16cid:durableId="1856384666">
    <w:abstractNumId w:val="30"/>
  </w:num>
  <w:num w:numId="16" w16cid:durableId="988481199">
    <w:abstractNumId w:val="13"/>
  </w:num>
  <w:num w:numId="17" w16cid:durableId="2025784511">
    <w:abstractNumId w:val="31"/>
  </w:num>
  <w:num w:numId="18" w16cid:durableId="867453171">
    <w:abstractNumId w:val="20"/>
  </w:num>
  <w:num w:numId="19" w16cid:durableId="411513692">
    <w:abstractNumId w:val="28"/>
  </w:num>
  <w:num w:numId="20" w16cid:durableId="1366754153">
    <w:abstractNumId w:val="16"/>
  </w:num>
  <w:num w:numId="21" w16cid:durableId="1154178522">
    <w:abstractNumId w:val="6"/>
  </w:num>
  <w:num w:numId="22" w16cid:durableId="1819224605">
    <w:abstractNumId w:val="11"/>
  </w:num>
  <w:num w:numId="23" w16cid:durableId="1045525829">
    <w:abstractNumId w:val="17"/>
  </w:num>
  <w:num w:numId="24" w16cid:durableId="633828533">
    <w:abstractNumId w:val="38"/>
  </w:num>
  <w:num w:numId="25" w16cid:durableId="1097753627">
    <w:abstractNumId w:val="14"/>
  </w:num>
  <w:num w:numId="26" w16cid:durableId="1964069679">
    <w:abstractNumId w:val="24"/>
  </w:num>
  <w:num w:numId="27" w16cid:durableId="78334686">
    <w:abstractNumId w:val="15"/>
  </w:num>
  <w:num w:numId="28" w16cid:durableId="1977907679">
    <w:abstractNumId w:val="23"/>
  </w:num>
  <w:num w:numId="29" w16cid:durableId="1267426233">
    <w:abstractNumId w:val="27"/>
  </w:num>
  <w:num w:numId="30" w16cid:durableId="331294664">
    <w:abstractNumId w:val="18"/>
  </w:num>
  <w:num w:numId="31" w16cid:durableId="2026513387">
    <w:abstractNumId w:val="35"/>
  </w:num>
  <w:num w:numId="32" w16cid:durableId="1361860011">
    <w:abstractNumId w:val="9"/>
  </w:num>
  <w:num w:numId="33" w16cid:durableId="434060262">
    <w:abstractNumId w:val="36"/>
  </w:num>
  <w:num w:numId="34" w16cid:durableId="1076127321">
    <w:abstractNumId w:val="3"/>
  </w:num>
  <w:num w:numId="35" w16cid:durableId="361368366">
    <w:abstractNumId w:val="21"/>
  </w:num>
  <w:num w:numId="36" w16cid:durableId="1367217024">
    <w:abstractNumId w:val="5"/>
  </w:num>
  <w:num w:numId="37" w16cid:durableId="26681506">
    <w:abstractNumId w:val="33"/>
  </w:num>
  <w:num w:numId="38" w16cid:durableId="1076705735">
    <w:abstractNumId w:val="8"/>
  </w:num>
  <w:num w:numId="39" w16cid:durableId="1298730042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pt-PT" w:vendorID="13" w:dllVersion="513" w:checkStyle="1"/>
  <w:activeWritingStyle w:appName="MSWord" w:lang="pt-BR" w:vendorID="13" w:dllVersion="513" w:checkStyle="1"/>
  <w:activeWritingStyle w:appName="MSWord" w:lang="pt-PT" w:vendorID="75" w:dllVersion="513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2C"/>
    <w:rsid w:val="000026DE"/>
    <w:rsid w:val="000032F7"/>
    <w:rsid w:val="00003AB0"/>
    <w:rsid w:val="00005448"/>
    <w:rsid w:val="00005C3E"/>
    <w:rsid w:val="00010794"/>
    <w:rsid w:val="00012B4C"/>
    <w:rsid w:val="00013F14"/>
    <w:rsid w:val="00014DBC"/>
    <w:rsid w:val="00020016"/>
    <w:rsid w:val="0002082A"/>
    <w:rsid w:val="00020A17"/>
    <w:rsid w:val="00022346"/>
    <w:rsid w:val="000228DC"/>
    <w:rsid w:val="00022ADA"/>
    <w:rsid w:val="00022FD5"/>
    <w:rsid w:val="000276E7"/>
    <w:rsid w:val="00031785"/>
    <w:rsid w:val="000337A3"/>
    <w:rsid w:val="00044B8B"/>
    <w:rsid w:val="000453A9"/>
    <w:rsid w:val="00046186"/>
    <w:rsid w:val="00046872"/>
    <w:rsid w:val="00047ED0"/>
    <w:rsid w:val="00053102"/>
    <w:rsid w:val="000545B5"/>
    <w:rsid w:val="00054896"/>
    <w:rsid w:val="00057768"/>
    <w:rsid w:val="00057AA8"/>
    <w:rsid w:val="00057CAF"/>
    <w:rsid w:val="000628F3"/>
    <w:rsid w:val="00063D60"/>
    <w:rsid w:val="000665C2"/>
    <w:rsid w:val="000709C9"/>
    <w:rsid w:val="000714EC"/>
    <w:rsid w:val="00074590"/>
    <w:rsid w:val="00075C6E"/>
    <w:rsid w:val="00077C9E"/>
    <w:rsid w:val="00080AF0"/>
    <w:rsid w:val="00080D88"/>
    <w:rsid w:val="000842C7"/>
    <w:rsid w:val="00085020"/>
    <w:rsid w:val="00085CD6"/>
    <w:rsid w:val="000907B0"/>
    <w:rsid w:val="00091FC5"/>
    <w:rsid w:val="00092528"/>
    <w:rsid w:val="00092540"/>
    <w:rsid w:val="00097D70"/>
    <w:rsid w:val="000A0465"/>
    <w:rsid w:val="000A0A2D"/>
    <w:rsid w:val="000A4B93"/>
    <w:rsid w:val="000A7D24"/>
    <w:rsid w:val="000B7E22"/>
    <w:rsid w:val="000C0DD0"/>
    <w:rsid w:val="000C346A"/>
    <w:rsid w:val="000D2C5B"/>
    <w:rsid w:val="000E07E6"/>
    <w:rsid w:val="000E3255"/>
    <w:rsid w:val="000E55E1"/>
    <w:rsid w:val="000F2DC2"/>
    <w:rsid w:val="000F3074"/>
    <w:rsid w:val="001010F9"/>
    <w:rsid w:val="00101950"/>
    <w:rsid w:val="00105D74"/>
    <w:rsid w:val="00106B29"/>
    <w:rsid w:val="00106B93"/>
    <w:rsid w:val="00111894"/>
    <w:rsid w:val="0011190C"/>
    <w:rsid w:val="0011432A"/>
    <w:rsid w:val="00114368"/>
    <w:rsid w:val="00115A26"/>
    <w:rsid w:val="0011634E"/>
    <w:rsid w:val="00120CF2"/>
    <w:rsid w:val="00124542"/>
    <w:rsid w:val="00124D8D"/>
    <w:rsid w:val="001278CA"/>
    <w:rsid w:val="00142ABC"/>
    <w:rsid w:val="001472AD"/>
    <w:rsid w:val="001476F0"/>
    <w:rsid w:val="001503D6"/>
    <w:rsid w:val="00156E98"/>
    <w:rsid w:val="00167917"/>
    <w:rsid w:val="0017052D"/>
    <w:rsid w:val="00171B36"/>
    <w:rsid w:val="00173DF0"/>
    <w:rsid w:val="00175B8C"/>
    <w:rsid w:val="00176045"/>
    <w:rsid w:val="001763A9"/>
    <w:rsid w:val="0018730C"/>
    <w:rsid w:val="00190C68"/>
    <w:rsid w:val="0019123D"/>
    <w:rsid w:val="00195877"/>
    <w:rsid w:val="00197DAA"/>
    <w:rsid w:val="001A1228"/>
    <w:rsid w:val="001A2592"/>
    <w:rsid w:val="001A3586"/>
    <w:rsid w:val="001A6FCA"/>
    <w:rsid w:val="001B1E29"/>
    <w:rsid w:val="001B6211"/>
    <w:rsid w:val="001C786E"/>
    <w:rsid w:val="001C7B7C"/>
    <w:rsid w:val="001D2A86"/>
    <w:rsid w:val="001D497D"/>
    <w:rsid w:val="001E356C"/>
    <w:rsid w:val="001E6DCC"/>
    <w:rsid w:val="001F0905"/>
    <w:rsid w:val="001F09C9"/>
    <w:rsid w:val="001F0A89"/>
    <w:rsid w:val="001F5AE2"/>
    <w:rsid w:val="001F72EB"/>
    <w:rsid w:val="002011D8"/>
    <w:rsid w:val="002021FD"/>
    <w:rsid w:val="002121E4"/>
    <w:rsid w:val="0021278C"/>
    <w:rsid w:val="002134BA"/>
    <w:rsid w:val="002165E6"/>
    <w:rsid w:val="00216CEC"/>
    <w:rsid w:val="00220060"/>
    <w:rsid w:val="00223E2C"/>
    <w:rsid w:val="0023633E"/>
    <w:rsid w:val="0024241C"/>
    <w:rsid w:val="00242889"/>
    <w:rsid w:val="00244770"/>
    <w:rsid w:val="002450A5"/>
    <w:rsid w:val="00247485"/>
    <w:rsid w:val="00247FEE"/>
    <w:rsid w:val="00251C92"/>
    <w:rsid w:val="00252490"/>
    <w:rsid w:val="00253690"/>
    <w:rsid w:val="0025747F"/>
    <w:rsid w:val="00260F89"/>
    <w:rsid w:val="002640A5"/>
    <w:rsid w:val="00266B72"/>
    <w:rsid w:val="00270E24"/>
    <w:rsid w:val="002712A2"/>
    <w:rsid w:val="002721E1"/>
    <w:rsid w:val="00273139"/>
    <w:rsid w:val="0027432F"/>
    <w:rsid w:val="00274973"/>
    <w:rsid w:val="00275697"/>
    <w:rsid w:val="00276178"/>
    <w:rsid w:val="0027789C"/>
    <w:rsid w:val="00280854"/>
    <w:rsid w:val="00285274"/>
    <w:rsid w:val="00285F2F"/>
    <w:rsid w:val="00291939"/>
    <w:rsid w:val="0029213C"/>
    <w:rsid w:val="00292855"/>
    <w:rsid w:val="002929C4"/>
    <w:rsid w:val="00293CEA"/>
    <w:rsid w:val="00295635"/>
    <w:rsid w:val="002A1CF8"/>
    <w:rsid w:val="002A327E"/>
    <w:rsid w:val="002A4DFF"/>
    <w:rsid w:val="002A54F2"/>
    <w:rsid w:val="002A7A5A"/>
    <w:rsid w:val="002B191F"/>
    <w:rsid w:val="002B446E"/>
    <w:rsid w:val="002B46DF"/>
    <w:rsid w:val="002C16D7"/>
    <w:rsid w:val="002C27FC"/>
    <w:rsid w:val="002C306C"/>
    <w:rsid w:val="002C75E8"/>
    <w:rsid w:val="002D06D4"/>
    <w:rsid w:val="002D33DE"/>
    <w:rsid w:val="002D357F"/>
    <w:rsid w:val="002D4B75"/>
    <w:rsid w:val="002E177C"/>
    <w:rsid w:val="002E2024"/>
    <w:rsid w:val="002E6562"/>
    <w:rsid w:val="002F0D5A"/>
    <w:rsid w:val="002F2A7C"/>
    <w:rsid w:val="002F3C3A"/>
    <w:rsid w:val="002F4EAD"/>
    <w:rsid w:val="0030256E"/>
    <w:rsid w:val="00304639"/>
    <w:rsid w:val="003073B4"/>
    <w:rsid w:val="00310A95"/>
    <w:rsid w:val="00313B74"/>
    <w:rsid w:val="00315062"/>
    <w:rsid w:val="003164B5"/>
    <w:rsid w:val="003315A7"/>
    <w:rsid w:val="0033244E"/>
    <w:rsid w:val="0033419D"/>
    <w:rsid w:val="00341F50"/>
    <w:rsid w:val="003426E0"/>
    <w:rsid w:val="00344615"/>
    <w:rsid w:val="00347B0E"/>
    <w:rsid w:val="00351937"/>
    <w:rsid w:val="00351F7F"/>
    <w:rsid w:val="0035367B"/>
    <w:rsid w:val="00355273"/>
    <w:rsid w:val="00356BC9"/>
    <w:rsid w:val="0036193A"/>
    <w:rsid w:val="003636C4"/>
    <w:rsid w:val="00366AFE"/>
    <w:rsid w:val="00367AEC"/>
    <w:rsid w:val="003733B8"/>
    <w:rsid w:val="0037353C"/>
    <w:rsid w:val="00376D67"/>
    <w:rsid w:val="00380AD9"/>
    <w:rsid w:val="00391252"/>
    <w:rsid w:val="0039298C"/>
    <w:rsid w:val="0039372B"/>
    <w:rsid w:val="003943CA"/>
    <w:rsid w:val="00394C87"/>
    <w:rsid w:val="003977D9"/>
    <w:rsid w:val="003B106D"/>
    <w:rsid w:val="003B2B9F"/>
    <w:rsid w:val="003B57FC"/>
    <w:rsid w:val="003B7A83"/>
    <w:rsid w:val="003C0571"/>
    <w:rsid w:val="003C125D"/>
    <w:rsid w:val="003C3DBC"/>
    <w:rsid w:val="003C50FD"/>
    <w:rsid w:val="003C651D"/>
    <w:rsid w:val="003C74FF"/>
    <w:rsid w:val="003D0617"/>
    <w:rsid w:val="003D301E"/>
    <w:rsid w:val="003D49AC"/>
    <w:rsid w:val="003D4FE0"/>
    <w:rsid w:val="003D696A"/>
    <w:rsid w:val="003E01A0"/>
    <w:rsid w:val="003E065C"/>
    <w:rsid w:val="003E0F30"/>
    <w:rsid w:val="003E3052"/>
    <w:rsid w:val="003E5207"/>
    <w:rsid w:val="003F1563"/>
    <w:rsid w:val="003F2880"/>
    <w:rsid w:val="003F4C41"/>
    <w:rsid w:val="003F6361"/>
    <w:rsid w:val="003F69FA"/>
    <w:rsid w:val="0040398D"/>
    <w:rsid w:val="004043B8"/>
    <w:rsid w:val="004052B4"/>
    <w:rsid w:val="00405DC4"/>
    <w:rsid w:val="00407C37"/>
    <w:rsid w:val="00411541"/>
    <w:rsid w:val="00416491"/>
    <w:rsid w:val="00421B2B"/>
    <w:rsid w:val="00423D89"/>
    <w:rsid w:val="0042493A"/>
    <w:rsid w:val="00425D58"/>
    <w:rsid w:val="004340F6"/>
    <w:rsid w:val="004366E4"/>
    <w:rsid w:val="004401C1"/>
    <w:rsid w:val="00441101"/>
    <w:rsid w:val="004429FE"/>
    <w:rsid w:val="00442F7B"/>
    <w:rsid w:val="00443F49"/>
    <w:rsid w:val="00444B38"/>
    <w:rsid w:val="00445096"/>
    <w:rsid w:val="00445AA7"/>
    <w:rsid w:val="00446306"/>
    <w:rsid w:val="0045218B"/>
    <w:rsid w:val="00454DF1"/>
    <w:rsid w:val="00456905"/>
    <w:rsid w:val="004608E1"/>
    <w:rsid w:val="004609BD"/>
    <w:rsid w:val="0046154A"/>
    <w:rsid w:val="00465BBD"/>
    <w:rsid w:val="004715DB"/>
    <w:rsid w:val="00477265"/>
    <w:rsid w:val="00480183"/>
    <w:rsid w:val="00486579"/>
    <w:rsid w:val="004A3413"/>
    <w:rsid w:val="004A4E7D"/>
    <w:rsid w:val="004A546F"/>
    <w:rsid w:val="004A68DA"/>
    <w:rsid w:val="004A6CE7"/>
    <w:rsid w:val="004A6E68"/>
    <w:rsid w:val="004B4C62"/>
    <w:rsid w:val="004B5CC3"/>
    <w:rsid w:val="004C0717"/>
    <w:rsid w:val="004C19F6"/>
    <w:rsid w:val="004C24AA"/>
    <w:rsid w:val="004C78FC"/>
    <w:rsid w:val="004C7A54"/>
    <w:rsid w:val="004C7EE3"/>
    <w:rsid w:val="004D05E5"/>
    <w:rsid w:val="004D1FD4"/>
    <w:rsid w:val="004D3C22"/>
    <w:rsid w:val="004D45A2"/>
    <w:rsid w:val="004E1119"/>
    <w:rsid w:val="004E3D39"/>
    <w:rsid w:val="004E3E25"/>
    <w:rsid w:val="004F1A4E"/>
    <w:rsid w:val="004F2718"/>
    <w:rsid w:val="004F710A"/>
    <w:rsid w:val="004F7A6D"/>
    <w:rsid w:val="005032BE"/>
    <w:rsid w:val="005035D5"/>
    <w:rsid w:val="00505816"/>
    <w:rsid w:val="00510A09"/>
    <w:rsid w:val="00511AE3"/>
    <w:rsid w:val="00512B24"/>
    <w:rsid w:val="005204CE"/>
    <w:rsid w:val="00525065"/>
    <w:rsid w:val="005250EE"/>
    <w:rsid w:val="005276D1"/>
    <w:rsid w:val="0053088B"/>
    <w:rsid w:val="00540E31"/>
    <w:rsid w:val="005450AA"/>
    <w:rsid w:val="00546315"/>
    <w:rsid w:val="005469C3"/>
    <w:rsid w:val="0054727D"/>
    <w:rsid w:val="00550CA2"/>
    <w:rsid w:val="00551694"/>
    <w:rsid w:val="00553204"/>
    <w:rsid w:val="00555CB4"/>
    <w:rsid w:val="00557946"/>
    <w:rsid w:val="00571168"/>
    <w:rsid w:val="00573789"/>
    <w:rsid w:val="005745D9"/>
    <w:rsid w:val="00581674"/>
    <w:rsid w:val="0058591D"/>
    <w:rsid w:val="00591B21"/>
    <w:rsid w:val="00593C69"/>
    <w:rsid w:val="00593D2F"/>
    <w:rsid w:val="00595720"/>
    <w:rsid w:val="005A20B9"/>
    <w:rsid w:val="005A40E0"/>
    <w:rsid w:val="005A4883"/>
    <w:rsid w:val="005A53C5"/>
    <w:rsid w:val="005A6ECC"/>
    <w:rsid w:val="005A7014"/>
    <w:rsid w:val="005A77AF"/>
    <w:rsid w:val="005B0C32"/>
    <w:rsid w:val="005B1B81"/>
    <w:rsid w:val="005B2398"/>
    <w:rsid w:val="005B389C"/>
    <w:rsid w:val="005B3F85"/>
    <w:rsid w:val="005B52C6"/>
    <w:rsid w:val="005B5643"/>
    <w:rsid w:val="005B56B7"/>
    <w:rsid w:val="005B6D8E"/>
    <w:rsid w:val="005C1C24"/>
    <w:rsid w:val="005C1C65"/>
    <w:rsid w:val="005C216F"/>
    <w:rsid w:val="005C4E0B"/>
    <w:rsid w:val="005C7985"/>
    <w:rsid w:val="005D156C"/>
    <w:rsid w:val="005D7DD4"/>
    <w:rsid w:val="005E1774"/>
    <w:rsid w:val="005E49EC"/>
    <w:rsid w:val="005E5186"/>
    <w:rsid w:val="005F07F0"/>
    <w:rsid w:val="005F4C0B"/>
    <w:rsid w:val="005F5090"/>
    <w:rsid w:val="005F7AD3"/>
    <w:rsid w:val="006061C9"/>
    <w:rsid w:val="00606BFB"/>
    <w:rsid w:val="00606D4E"/>
    <w:rsid w:val="00612C63"/>
    <w:rsid w:val="00613518"/>
    <w:rsid w:val="0062079A"/>
    <w:rsid w:val="00620BB6"/>
    <w:rsid w:val="00621DED"/>
    <w:rsid w:val="00626186"/>
    <w:rsid w:val="00626BAC"/>
    <w:rsid w:val="0063408D"/>
    <w:rsid w:val="006342EC"/>
    <w:rsid w:val="00635C96"/>
    <w:rsid w:val="00637351"/>
    <w:rsid w:val="00642EE0"/>
    <w:rsid w:val="00643C9C"/>
    <w:rsid w:val="006442D1"/>
    <w:rsid w:val="006547FE"/>
    <w:rsid w:val="00655782"/>
    <w:rsid w:val="00661029"/>
    <w:rsid w:val="00661E01"/>
    <w:rsid w:val="00663A74"/>
    <w:rsid w:val="0066431A"/>
    <w:rsid w:val="00664D2D"/>
    <w:rsid w:val="00665857"/>
    <w:rsid w:val="006679D1"/>
    <w:rsid w:val="00670861"/>
    <w:rsid w:val="00672E37"/>
    <w:rsid w:val="00673777"/>
    <w:rsid w:val="00675855"/>
    <w:rsid w:val="00681B4F"/>
    <w:rsid w:val="00687798"/>
    <w:rsid w:val="00691CDA"/>
    <w:rsid w:val="0069611B"/>
    <w:rsid w:val="006A1212"/>
    <w:rsid w:val="006A46DE"/>
    <w:rsid w:val="006A690C"/>
    <w:rsid w:val="006B53B6"/>
    <w:rsid w:val="006B6E64"/>
    <w:rsid w:val="006C0D4A"/>
    <w:rsid w:val="006C35F4"/>
    <w:rsid w:val="006C368E"/>
    <w:rsid w:val="006D0B63"/>
    <w:rsid w:val="006D3488"/>
    <w:rsid w:val="006D6895"/>
    <w:rsid w:val="006E03BB"/>
    <w:rsid w:val="006E0682"/>
    <w:rsid w:val="006E1EAE"/>
    <w:rsid w:val="006E59DC"/>
    <w:rsid w:val="006E5F91"/>
    <w:rsid w:val="006E653E"/>
    <w:rsid w:val="006F150B"/>
    <w:rsid w:val="006F2622"/>
    <w:rsid w:val="006F4274"/>
    <w:rsid w:val="00703243"/>
    <w:rsid w:val="00707372"/>
    <w:rsid w:val="00710492"/>
    <w:rsid w:val="007123B7"/>
    <w:rsid w:val="00713922"/>
    <w:rsid w:val="00722DD9"/>
    <w:rsid w:val="0072458C"/>
    <w:rsid w:val="007263E2"/>
    <w:rsid w:val="00726B98"/>
    <w:rsid w:val="0073089D"/>
    <w:rsid w:val="007347F6"/>
    <w:rsid w:val="00734E86"/>
    <w:rsid w:val="007371D7"/>
    <w:rsid w:val="00737E19"/>
    <w:rsid w:val="007419AD"/>
    <w:rsid w:val="00743179"/>
    <w:rsid w:val="007437B8"/>
    <w:rsid w:val="00743B8B"/>
    <w:rsid w:val="007449B0"/>
    <w:rsid w:val="00745A7F"/>
    <w:rsid w:val="00747D19"/>
    <w:rsid w:val="00756B94"/>
    <w:rsid w:val="0075753D"/>
    <w:rsid w:val="00761632"/>
    <w:rsid w:val="0076620F"/>
    <w:rsid w:val="0076634D"/>
    <w:rsid w:val="00766A5A"/>
    <w:rsid w:val="00770D95"/>
    <w:rsid w:val="00771D79"/>
    <w:rsid w:val="00775E4B"/>
    <w:rsid w:val="00776F91"/>
    <w:rsid w:val="007803F2"/>
    <w:rsid w:val="0078731A"/>
    <w:rsid w:val="00792455"/>
    <w:rsid w:val="00792A07"/>
    <w:rsid w:val="007942A4"/>
    <w:rsid w:val="007947C1"/>
    <w:rsid w:val="007948E7"/>
    <w:rsid w:val="007952A9"/>
    <w:rsid w:val="007959D7"/>
    <w:rsid w:val="00797411"/>
    <w:rsid w:val="007977FA"/>
    <w:rsid w:val="007A1A23"/>
    <w:rsid w:val="007A3381"/>
    <w:rsid w:val="007A47C4"/>
    <w:rsid w:val="007A560B"/>
    <w:rsid w:val="007A7293"/>
    <w:rsid w:val="007A7650"/>
    <w:rsid w:val="007B100F"/>
    <w:rsid w:val="007B150B"/>
    <w:rsid w:val="007B23C0"/>
    <w:rsid w:val="007B2D34"/>
    <w:rsid w:val="007B32EA"/>
    <w:rsid w:val="007B4F7B"/>
    <w:rsid w:val="007B5F1F"/>
    <w:rsid w:val="007B7079"/>
    <w:rsid w:val="007C0EEF"/>
    <w:rsid w:val="007C4CEC"/>
    <w:rsid w:val="007C7EE1"/>
    <w:rsid w:val="007D140D"/>
    <w:rsid w:val="007D27A0"/>
    <w:rsid w:val="007D3839"/>
    <w:rsid w:val="007E17A5"/>
    <w:rsid w:val="007F0A74"/>
    <w:rsid w:val="007F1B24"/>
    <w:rsid w:val="007F292C"/>
    <w:rsid w:val="007F35BC"/>
    <w:rsid w:val="007F605B"/>
    <w:rsid w:val="007F6B99"/>
    <w:rsid w:val="007F7F8C"/>
    <w:rsid w:val="008022DE"/>
    <w:rsid w:val="008028F5"/>
    <w:rsid w:val="0081539B"/>
    <w:rsid w:val="008170DC"/>
    <w:rsid w:val="00817C32"/>
    <w:rsid w:val="00820290"/>
    <w:rsid w:val="0082237E"/>
    <w:rsid w:val="008235D3"/>
    <w:rsid w:val="00823D09"/>
    <w:rsid w:val="00827784"/>
    <w:rsid w:val="00831688"/>
    <w:rsid w:val="00833971"/>
    <w:rsid w:val="00833DEA"/>
    <w:rsid w:val="00836595"/>
    <w:rsid w:val="00841569"/>
    <w:rsid w:val="00842BBC"/>
    <w:rsid w:val="008450DC"/>
    <w:rsid w:val="0085551F"/>
    <w:rsid w:val="00856501"/>
    <w:rsid w:val="00856A8E"/>
    <w:rsid w:val="00861C80"/>
    <w:rsid w:val="008641D9"/>
    <w:rsid w:val="0086448F"/>
    <w:rsid w:val="0086554C"/>
    <w:rsid w:val="008674BA"/>
    <w:rsid w:val="008722AF"/>
    <w:rsid w:val="00874861"/>
    <w:rsid w:val="00876AF7"/>
    <w:rsid w:val="00882474"/>
    <w:rsid w:val="0088265F"/>
    <w:rsid w:val="0089574A"/>
    <w:rsid w:val="008959DA"/>
    <w:rsid w:val="0089797F"/>
    <w:rsid w:val="008A18C3"/>
    <w:rsid w:val="008A2972"/>
    <w:rsid w:val="008A4B51"/>
    <w:rsid w:val="008A58E7"/>
    <w:rsid w:val="008A59A4"/>
    <w:rsid w:val="008A5B85"/>
    <w:rsid w:val="008A6165"/>
    <w:rsid w:val="008A6C6C"/>
    <w:rsid w:val="008A7F5E"/>
    <w:rsid w:val="008B04F2"/>
    <w:rsid w:val="008B09E4"/>
    <w:rsid w:val="008B0E75"/>
    <w:rsid w:val="008B3EFB"/>
    <w:rsid w:val="008B5D31"/>
    <w:rsid w:val="008B7291"/>
    <w:rsid w:val="008B765B"/>
    <w:rsid w:val="008C243C"/>
    <w:rsid w:val="008C5D71"/>
    <w:rsid w:val="008D031A"/>
    <w:rsid w:val="008D0908"/>
    <w:rsid w:val="008D2257"/>
    <w:rsid w:val="008D4C97"/>
    <w:rsid w:val="008D6368"/>
    <w:rsid w:val="008D6790"/>
    <w:rsid w:val="008E2696"/>
    <w:rsid w:val="008E3CDC"/>
    <w:rsid w:val="008E58DF"/>
    <w:rsid w:val="008E64D6"/>
    <w:rsid w:val="008E669C"/>
    <w:rsid w:val="008F04A3"/>
    <w:rsid w:val="008F176E"/>
    <w:rsid w:val="008F221F"/>
    <w:rsid w:val="008F379B"/>
    <w:rsid w:val="008F75C6"/>
    <w:rsid w:val="0090062F"/>
    <w:rsid w:val="00901C0B"/>
    <w:rsid w:val="00906BFE"/>
    <w:rsid w:val="00906CFF"/>
    <w:rsid w:val="00907CD5"/>
    <w:rsid w:val="009144DF"/>
    <w:rsid w:val="00915254"/>
    <w:rsid w:val="00917A86"/>
    <w:rsid w:val="00920A8D"/>
    <w:rsid w:val="00920E53"/>
    <w:rsid w:val="00922153"/>
    <w:rsid w:val="00924527"/>
    <w:rsid w:val="00924DC3"/>
    <w:rsid w:val="0092560A"/>
    <w:rsid w:val="00927BEA"/>
    <w:rsid w:val="00936D31"/>
    <w:rsid w:val="00940B89"/>
    <w:rsid w:val="009410EA"/>
    <w:rsid w:val="0094238D"/>
    <w:rsid w:val="00947317"/>
    <w:rsid w:val="0094782A"/>
    <w:rsid w:val="0095195E"/>
    <w:rsid w:val="00954B19"/>
    <w:rsid w:val="00961DAE"/>
    <w:rsid w:val="009636EC"/>
    <w:rsid w:val="009658B0"/>
    <w:rsid w:val="0097095E"/>
    <w:rsid w:val="00970D3D"/>
    <w:rsid w:val="00970EA0"/>
    <w:rsid w:val="00972D08"/>
    <w:rsid w:val="0097381D"/>
    <w:rsid w:val="00974B27"/>
    <w:rsid w:val="009756EE"/>
    <w:rsid w:val="0097587E"/>
    <w:rsid w:val="00982A20"/>
    <w:rsid w:val="00987CB5"/>
    <w:rsid w:val="0099058E"/>
    <w:rsid w:val="009907EB"/>
    <w:rsid w:val="00994198"/>
    <w:rsid w:val="00994AAC"/>
    <w:rsid w:val="009A4185"/>
    <w:rsid w:val="009A54D9"/>
    <w:rsid w:val="009A6FC0"/>
    <w:rsid w:val="009B0E48"/>
    <w:rsid w:val="009B17DB"/>
    <w:rsid w:val="009B3EF6"/>
    <w:rsid w:val="009B4AC5"/>
    <w:rsid w:val="009B53DE"/>
    <w:rsid w:val="009C413C"/>
    <w:rsid w:val="009C7D8F"/>
    <w:rsid w:val="009D336D"/>
    <w:rsid w:val="009D4CAD"/>
    <w:rsid w:val="009D5F21"/>
    <w:rsid w:val="009D7266"/>
    <w:rsid w:val="009E121A"/>
    <w:rsid w:val="009E2D55"/>
    <w:rsid w:val="009E3113"/>
    <w:rsid w:val="009E70F2"/>
    <w:rsid w:val="009E76C6"/>
    <w:rsid w:val="009F0B31"/>
    <w:rsid w:val="009F0F19"/>
    <w:rsid w:val="009F0F65"/>
    <w:rsid w:val="009F21B3"/>
    <w:rsid w:val="009F4251"/>
    <w:rsid w:val="009F43CB"/>
    <w:rsid w:val="009F4973"/>
    <w:rsid w:val="009F4E29"/>
    <w:rsid w:val="009F7277"/>
    <w:rsid w:val="00A01F6F"/>
    <w:rsid w:val="00A035CB"/>
    <w:rsid w:val="00A0571A"/>
    <w:rsid w:val="00A202B5"/>
    <w:rsid w:val="00A20793"/>
    <w:rsid w:val="00A22F19"/>
    <w:rsid w:val="00A255B7"/>
    <w:rsid w:val="00A346F9"/>
    <w:rsid w:val="00A35FEE"/>
    <w:rsid w:val="00A40915"/>
    <w:rsid w:val="00A41198"/>
    <w:rsid w:val="00A43082"/>
    <w:rsid w:val="00A448D9"/>
    <w:rsid w:val="00A479CA"/>
    <w:rsid w:val="00A505F1"/>
    <w:rsid w:val="00A6030E"/>
    <w:rsid w:val="00A6038E"/>
    <w:rsid w:val="00A60405"/>
    <w:rsid w:val="00A7399F"/>
    <w:rsid w:val="00A8116A"/>
    <w:rsid w:val="00A83290"/>
    <w:rsid w:val="00A8506C"/>
    <w:rsid w:val="00A872F5"/>
    <w:rsid w:val="00A90580"/>
    <w:rsid w:val="00A90F96"/>
    <w:rsid w:val="00A94132"/>
    <w:rsid w:val="00A969CE"/>
    <w:rsid w:val="00A96BBD"/>
    <w:rsid w:val="00A96BC3"/>
    <w:rsid w:val="00A9737F"/>
    <w:rsid w:val="00AA077C"/>
    <w:rsid w:val="00AA0FC9"/>
    <w:rsid w:val="00AA2195"/>
    <w:rsid w:val="00AA6389"/>
    <w:rsid w:val="00AB02A3"/>
    <w:rsid w:val="00AB3202"/>
    <w:rsid w:val="00AB3D96"/>
    <w:rsid w:val="00AB7E98"/>
    <w:rsid w:val="00AC098D"/>
    <w:rsid w:val="00AC2825"/>
    <w:rsid w:val="00AC2EA9"/>
    <w:rsid w:val="00AC3376"/>
    <w:rsid w:val="00AC5FA2"/>
    <w:rsid w:val="00AD6B77"/>
    <w:rsid w:val="00AD6C3F"/>
    <w:rsid w:val="00AE06DA"/>
    <w:rsid w:val="00AE2209"/>
    <w:rsid w:val="00AF58F2"/>
    <w:rsid w:val="00AF618A"/>
    <w:rsid w:val="00B027E6"/>
    <w:rsid w:val="00B02BAC"/>
    <w:rsid w:val="00B03745"/>
    <w:rsid w:val="00B048A3"/>
    <w:rsid w:val="00B129DF"/>
    <w:rsid w:val="00B12DB6"/>
    <w:rsid w:val="00B14CBE"/>
    <w:rsid w:val="00B2066D"/>
    <w:rsid w:val="00B20DFE"/>
    <w:rsid w:val="00B239BF"/>
    <w:rsid w:val="00B271BF"/>
    <w:rsid w:val="00B37BD3"/>
    <w:rsid w:val="00B40960"/>
    <w:rsid w:val="00B41C18"/>
    <w:rsid w:val="00B44895"/>
    <w:rsid w:val="00B4641B"/>
    <w:rsid w:val="00B4706E"/>
    <w:rsid w:val="00B5444A"/>
    <w:rsid w:val="00B57963"/>
    <w:rsid w:val="00B61077"/>
    <w:rsid w:val="00B71476"/>
    <w:rsid w:val="00B7167F"/>
    <w:rsid w:val="00B717FB"/>
    <w:rsid w:val="00B72674"/>
    <w:rsid w:val="00B739CC"/>
    <w:rsid w:val="00B753FC"/>
    <w:rsid w:val="00B77451"/>
    <w:rsid w:val="00B7777C"/>
    <w:rsid w:val="00B80299"/>
    <w:rsid w:val="00B810B3"/>
    <w:rsid w:val="00B84707"/>
    <w:rsid w:val="00B86EE6"/>
    <w:rsid w:val="00B87E45"/>
    <w:rsid w:val="00B92ACA"/>
    <w:rsid w:val="00B93532"/>
    <w:rsid w:val="00B93E13"/>
    <w:rsid w:val="00B95F64"/>
    <w:rsid w:val="00BA0A0C"/>
    <w:rsid w:val="00BA2488"/>
    <w:rsid w:val="00BA2973"/>
    <w:rsid w:val="00BA54A4"/>
    <w:rsid w:val="00BA7C9A"/>
    <w:rsid w:val="00BB3AAD"/>
    <w:rsid w:val="00BB684C"/>
    <w:rsid w:val="00BC0704"/>
    <w:rsid w:val="00BD204A"/>
    <w:rsid w:val="00BD28A3"/>
    <w:rsid w:val="00BD5509"/>
    <w:rsid w:val="00BD58EC"/>
    <w:rsid w:val="00BD6BBA"/>
    <w:rsid w:val="00BE31F7"/>
    <w:rsid w:val="00BE41BF"/>
    <w:rsid w:val="00BE4E26"/>
    <w:rsid w:val="00BE6A80"/>
    <w:rsid w:val="00BF3B2D"/>
    <w:rsid w:val="00BF7982"/>
    <w:rsid w:val="00C01FD1"/>
    <w:rsid w:val="00C025F7"/>
    <w:rsid w:val="00C03796"/>
    <w:rsid w:val="00C03932"/>
    <w:rsid w:val="00C07A60"/>
    <w:rsid w:val="00C116E8"/>
    <w:rsid w:val="00C11DB2"/>
    <w:rsid w:val="00C12B57"/>
    <w:rsid w:val="00C1444C"/>
    <w:rsid w:val="00C15B8F"/>
    <w:rsid w:val="00C20310"/>
    <w:rsid w:val="00C20F91"/>
    <w:rsid w:val="00C21C1E"/>
    <w:rsid w:val="00C2221B"/>
    <w:rsid w:val="00C222C6"/>
    <w:rsid w:val="00C305AF"/>
    <w:rsid w:val="00C31350"/>
    <w:rsid w:val="00C33B12"/>
    <w:rsid w:val="00C402A1"/>
    <w:rsid w:val="00C41D7A"/>
    <w:rsid w:val="00C43FFA"/>
    <w:rsid w:val="00C52656"/>
    <w:rsid w:val="00C53098"/>
    <w:rsid w:val="00C60B82"/>
    <w:rsid w:val="00C62398"/>
    <w:rsid w:val="00C64D76"/>
    <w:rsid w:val="00C66CA4"/>
    <w:rsid w:val="00C742BE"/>
    <w:rsid w:val="00C75C75"/>
    <w:rsid w:val="00C82AB5"/>
    <w:rsid w:val="00C86C21"/>
    <w:rsid w:val="00C87FA6"/>
    <w:rsid w:val="00CA0E64"/>
    <w:rsid w:val="00CA23E5"/>
    <w:rsid w:val="00CA2C20"/>
    <w:rsid w:val="00CA3B5C"/>
    <w:rsid w:val="00CA4283"/>
    <w:rsid w:val="00CA7523"/>
    <w:rsid w:val="00CB4329"/>
    <w:rsid w:val="00CB4C86"/>
    <w:rsid w:val="00CB4D86"/>
    <w:rsid w:val="00CB64C6"/>
    <w:rsid w:val="00CC2612"/>
    <w:rsid w:val="00CC2952"/>
    <w:rsid w:val="00CC54CA"/>
    <w:rsid w:val="00CC6057"/>
    <w:rsid w:val="00CC74E5"/>
    <w:rsid w:val="00CC78D5"/>
    <w:rsid w:val="00CD05AD"/>
    <w:rsid w:val="00CD1FB8"/>
    <w:rsid w:val="00CD2783"/>
    <w:rsid w:val="00CD7BFA"/>
    <w:rsid w:val="00CE10B9"/>
    <w:rsid w:val="00CF0869"/>
    <w:rsid w:val="00CF2E33"/>
    <w:rsid w:val="00CF5453"/>
    <w:rsid w:val="00CF57EA"/>
    <w:rsid w:val="00CF5B8B"/>
    <w:rsid w:val="00CF6EC7"/>
    <w:rsid w:val="00D01521"/>
    <w:rsid w:val="00D018EA"/>
    <w:rsid w:val="00D0345C"/>
    <w:rsid w:val="00D071B3"/>
    <w:rsid w:val="00D073F2"/>
    <w:rsid w:val="00D0759F"/>
    <w:rsid w:val="00D133F5"/>
    <w:rsid w:val="00D133FE"/>
    <w:rsid w:val="00D143C7"/>
    <w:rsid w:val="00D24161"/>
    <w:rsid w:val="00D25183"/>
    <w:rsid w:val="00D257EC"/>
    <w:rsid w:val="00D265FB"/>
    <w:rsid w:val="00D27B18"/>
    <w:rsid w:val="00D27CC1"/>
    <w:rsid w:val="00D31737"/>
    <w:rsid w:val="00D32935"/>
    <w:rsid w:val="00D33F9B"/>
    <w:rsid w:val="00D36687"/>
    <w:rsid w:val="00D36917"/>
    <w:rsid w:val="00D37653"/>
    <w:rsid w:val="00D40E51"/>
    <w:rsid w:val="00D46CC4"/>
    <w:rsid w:val="00D50096"/>
    <w:rsid w:val="00D50591"/>
    <w:rsid w:val="00D538B4"/>
    <w:rsid w:val="00D601ED"/>
    <w:rsid w:val="00D65E51"/>
    <w:rsid w:val="00D66EBB"/>
    <w:rsid w:val="00D67A49"/>
    <w:rsid w:val="00D70B32"/>
    <w:rsid w:val="00D740BD"/>
    <w:rsid w:val="00D7473E"/>
    <w:rsid w:val="00D74C66"/>
    <w:rsid w:val="00D76E4A"/>
    <w:rsid w:val="00D80464"/>
    <w:rsid w:val="00D80E14"/>
    <w:rsid w:val="00D824DA"/>
    <w:rsid w:val="00D90430"/>
    <w:rsid w:val="00D92B47"/>
    <w:rsid w:val="00D957C9"/>
    <w:rsid w:val="00DA1245"/>
    <w:rsid w:val="00DA3BFF"/>
    <w:rsid w:val="00DA4A55"/>
    <w:rsid w:val="00DA4CC2"/>
    <w:rsid w:val="00DB0994"/>
    <w:rsid w:val="00DB09DC"/>
    <w:rsid w:val="00DB3D7A"/>
    <w:rsid w:val="00DB4FEF"/>
    <w:rsid w:val="00DB50E5"/>
    <w:rsid w:val="00DB59A7"/>
    <w:rsid w:val="00DB6F5A"/>
    <w:rsid w:val="00DB7EE3"/>
    <w:rsid w:val="00DC0998"/>
    <w:rsid w:val="00DC3756"/>
    <w:rsid w:val="00DC6C7C"/>
    <w:rsid w:val="00DC78BE"/>
    <w:rsid w:val="00DD0ABB"/>
    <w:rsid w:val="00DD228C"/>
    <w:rsid w:val="00DD274E"/>
    <w:rsid w:val="00DD4893"/>
    <w:rsid w:val="00DD5F96"/>
    <w:rsid w:val="00DD7F9A"/>
    <w:rsid w:val="00DE55DC"/>
    <w:rsid w:val="00DF0248"/>
    <w:rsid w:val="00DF415B"/>
    <w:rsid w:val="00DF7A16"/>
    <w:rsid w:val="00E03C0A"/>
    <w:rsid w:val="00E07806"/>
    <w:rsid w:val="00E07EE5"/>
    <w:rsid w:val="00E1359E"/>
    <w:rsid w:val="00E141D2"/>
    <w:rsid w:val="00E14813"/>
    <w:rsid w:val="00E14EF5"/>
    <w:rsid w:val="00E22E6A"/>
    <w:rsid w:val="00E278A8"/>
    <w:rsid w:val="00E347C4"/>
    <w:rsid w:val="00E36FDF"/>
    <w:rsid w:val="00E5089C"/>
    <w:rsid w:val="00E52B4E"/>
    <w:rsid w:val="00E53277"/>
    <w:rsid w:val="00E55158"/>
    <w:rsid w:val="00E5699F"/>
    <w:rsid w:val="00E60E11"/>
    <w:rsid w:val="00E62C93"/>
    <w:rsid w:val="00E66980"/>
    <w:rsid w:val="00E71065"/>
    <w:rsid w:val="00E71C63"/>
    <w:rsid w:val="00E724F1"/>
    <w:rsid w:val="00E7325A"/>
    <w:rsid w:val="00E748F3"/>
    <w:rsid w:val="00E754C2"/>
    <w:rsid w:val="00E763D5"/>
    <w:rsid w:val="00E77571"/>
    <w:rsid w:val="00E776A1"/>
    <w:rsid w:val="00E77E34"/>
    <w:rsid w:val="00E81970"/>
    <w:rsid w:val="00E83F2C"/>
    <w:rsid w:val="00E848CF"/>
    <w:rsid w:val="00E92C59"/>
    <w:rsid w:val="00E95F01"/>
    <w:rsid w:val="00E95F98"/>
    <w:rsid w:val="00E97211"/>
    <w:rsid w:val="00EA5F7D"/>
    <w:rsid w:val="00EA7312"/>
    <w:rsid w:val="00EA7F5E"/>
    <w:rsid w:val="00EB0F04"/>
    <w:rsid w:val="00EB2FDA"/>
    <w:rsid w:val="00EB3DD7"/>
    <w:rsid w:val="00EB7D62"/>
    <w:rsid w:val="00EC2D35"/>
    <w:rsid w:val="00EC4AEB"/>
    <w:rsid w:val="00EC546B"/>
    <w:rsid w:val="00EC6150"/>
    <w:rsid w:val="00EC65EC"/>
    <w:rsid w:val="00EC6F56"/>
    <w:rsid w:val="00ED1D0A"/>
    <w:rsid w:val="00ED4988"/>
    <w:rsid w:val="00ED5C71"/>
    <w:rsid w:val="00ED737E"/>
    <w:rsid w:val="00EE327B"/>
    <w:rsid w:val="00EE4DC3"/>
    <w:rsid w:val="00EE7174"/>
    <w:rsid w:val="00EE766F"/>
    <w:rsid w:val="00EF1F13"/>
    <w:rsid w:val="00EF3571"/>
    <w:rsid w:val="00EF3B7A"/>
    <w:rsid w:val="00EF431A"/>
    <w:rsid w:val="00EF5BE1"/>
    <w:rsid w:val="00F1029C"/>
    <w:rsid w:val="00F120C7"/>
    <w:rsid w:val="00F1218B"/>
    <w:rsid w:val="00F12545"/>
    <w:rsid w:val="00F16C94"/>
    <w:rsid w:val="00F231D7"/>
    <w:rsid w:val="00F23BEF"/>
    <w:rsid w:val="00F2566D"/>
    <w:rsid w:val="00F258DC"/>
    <w:rsid w:val="00F32621"/>
    <w:rsid w:val="00F32E4F"/>
    <w:rsid w:val="00F35949"/>
    <w:rsid w:val="00F4220C"/>
    <w:rsid w:val="00F4231C"/>
    <w:rsid w:val="00F476CE"/>
    <w:rsid w:val="00F477EF"/>
    <w:rsid w:val="00F54592"/>
    <w:rsid w:val="00F625A0"/>
    <w:rsid w:val="00F62909"/>
    <w:rsid w:val="00F63E86"/>
    <w:rsid w:val="00F6633E"/>
    <w:rsid w:val="00F6675A"/>
    <w:rsid w:val="00F7198A"/>
    <w:rsid w:val="00F75D18"/>
    <w:rsid w:val="00F7763A"/>
    <w:rsid w:val="00F870A5"/>
    <w:rsid w:val="00F87B2A"/>
    <w:rsid w:val="00F90FB5"/>
    <w:rsid w:val="00F95A5A"/>
    <w:rsid w:val="00F95F91"/>
    <w:rsid w:val="00F97130"/>
    <w:rsid w:val="00FA078D"/>
    <w:rsid w:val="00FA2435"/>
    <w:rsid w:val="00FA46AF"/>
    <w:rsid w:val="00FA5C01"/>
    <w:rsid w:val="00FA79A2"/>
    <w:rsid w:val="00FB1D4D"/>
    <w:rsid w:val="00FB378B"/>
    <w:rsid w:val="00FB4AA9"/>
    <w:rsid w:val="00FB4EBB"/>
    <w:rsid w:val="00FC36F4"/>
    <w:rsid w:val="00FC624E"/>
    <w:rsid w:val="00FC79F2"/>
    <w:rsid w:val="00FD0137"/>
    <w:rsid w:val="00FD7149"/>
    <w:rsid w:val="00FE37C8"/>
    <w:rsid w:val="00FF453F"/>
    <w:rsid w:val="00FF4AB3"/>
    <w:rsid w:val="00FF6630"/>
    <w:rsid w:val="5D9CA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2AE78F"/>
  <w15:docId w15:val="{856870FD-4CD4-49F2-B0C1-8024D01A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Corpodetexto"/>
    <w:qFormat/>
    <w:rsid w:val="002A1CF8"/>
    <w:rPr>
      <w:rFonts w:ascii="Century Gothic" w:hAnsi="Century Gothic"/>
      <w:lang w:eastAsia="en-US"/>
    </w:rPr>
  </w:style>
  <w:style w:type="paragraph" w:styleId="Ttulo1">
    <w:name w:val="heading 1"/>
    <w:basedOn w:val="Normal"/>
    <w:next w:val="Normal"/>
    <w:link w:val="Ttulo1Carter"/>
    <w:qFormat/>
    <w:rsid w:val="00874861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C6239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pt-PT"/>
    </w:rPr>
  </w:style>
  <w:style w:type="paragraph" w:styleId="Ttulo3">
    <w:name w:val="heading 3"/>
    <w:basedOn w:val="Normal"/>
    <w:next w:val="Normal"/>
    <w:link w:val="Ttulo3Carter"/>
    <w:qFormat/>
    <w:rsid w:val="00F231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next w:val="Normal"/>
    <w:link w:val="Ttulo1Carcter"/>
    <w:qFormat/>
    <w:rsid w:val="00CC78D5"/>
    <w:pPr>
      <w:numPr>
        <w:numId w:val="2"/>
      </w:numPr>
      <w:tabs>
        <w:tab w:val="clear" w:pos="864"/>
        <w:tab w:val="num" w:pos="360"/>
      </w:tabs>
      <w:autoSpaceDE w:val="0"/>
      <w:autoSpaceDN w:val="0"/>
      <w:adjustRightInd w:val="0"/>
      <w:spacing w:after="80"/>
      <w:outlineLvl w:val="0"/>
    </w:pPr>
    <w:rPr>
      <w:rFonts w:ascii="Century Gothic" w:hAnsi="Century Gothic" w:cs="Arial"/>
      <w:sz w:val="44"/>
      <w:szCs w:val="44"/>
      <w:lang w:val="en-US" w:eastAsia="en-US"/>
    </w:rPr>
  </w:style>
  <w:style w:type="paragraph" w:customStyle="1" w:styleId="Ttulo21">
    <w:name w:val="Título 21"/>
    <w:basedOn w:val="Ttulo11"/>
    <w:next w:val="Normal"/>
    <w:qFormat/>
    <w:rsid w:val="00BD204A"/>
    <w:pPr>
      <w:numPr>
        <w:numId w:val="0"/>
      </w:numPr>
      <w:spacing w:line="360" w:lineRule="auto"/>
      <w:outlineLvl w:val="1"/>
    </w:pPr>
    <w:rPr>
      <w:sz w:val="32"/>
      <w:szCs w:val="32"/>
    </w:rPr>
  </w:style>
  <w:style w:type="paragraph" w:customStyle="1" w:styleId="Ttulo31">
    <w:name w:val="Título 31"/>
    <w:basedOn w:val="Normal"/>
    <w:next w:val="Normal"/>
    <w:link w:val="Ttulo3Carcter"/>
    <w:qFormat/>
    <w:rsid w:val="002A1CF8"/>
    <w:pPr>
      <w:keepNext/>
      <w:spacing w:before="240" w:after="60"/>
      <w:outlineLvl w:val="2"/>
    </w:pPr>
    <w:rPr>
      <w:b/>
      <w:bCs/>
      <w:sz w:val="26"/>
      <w:szCs w:val="26"/>
    </w:rPr>
  </w:style>
  <w:style w:type="paragraph" w:customStyle="1" w:styleId="Proposal">
    <w:name w:val="Proposal"/>
    <w:link w:val="ProposalChar"/>
    <w:rsid w:val="00734E86"/>
    <w:pPr>
      <w:pBdr>
        <w:top w:val="single" w:sz="12" w:space="0" w:color="C0C0C0"/>
      </w:pBdr>
      <w:spacing w:before="1100"/>
    </w:pPr>
    <w:rPr>
      <w:rFonts w:ascii="Century Gothic" w:hAnsi="Century Gothic" w:cs="Arial"/>
      <w:color w:val="C0C0C0"/>
      <w:sz w:val="88"/>
      <w:szCs w:val="44"/>
      <w:lang w:val="en-US" w:eastAsia="en-US"/>
    </w:rPr>
  </w:style>
  <w:style w:type="character" w:customStyle="1" w:styleId="Ttulo1Carcter">
    <w:name w:val="Título 1 Carácter"/>
    <w:link w:val="Ttulo11"/>
    <w:rsid w:val="00CC78D5"/>
    <w:rPr>
      <w:rFonts w:ascii="Century Gothic" w:hAnsi="Century Gothic" w:cs="Arial"/>
      <w:sz w:val="44"/>
      <w:szCs w:val="44"/>
      <w:lang w:val="en-US" w:eastAsia="en-US"/>
    </w:rPr>
  </w:style>
  <w:style w:type="character" w:customStyle="1" w:styleId="ProposalChar">
    <w:name w:val="Proposal Char"/>
    <w:link w:val="Proposal"/>
    <w:rsid w:val="00734E86"/>
    <w:rPr>
      <w:rFonts w:ascii="Century Gothic" w:hAnsi="Century Gothic" w:cs="Arial"/>
      <w:color w:val="C0C0C0"/>
      <w:sz w:val="88"/>
      <w:szCs w:val="44"/>
      <w:lang w:val="en-US" w:eastAsia="en-US" w:bidi="ar-SA"/>
    </w:rPr>
  </w:style>
  <w:style w:type="paragraph" w:customStyle="1" w:styleId="OrgNameandDate">
    <w:name w:val="Org Name and Date"/>
    <w:rsid w:val="00606BFB"/>
    <w:rPr>
      <w:rFonts w:ascii="Century Gothic" w:hAnsi="Century Gothic"/>
      <w:sz w:val="28"/>
      <w:szCs w:val="28"/>
      <w:lang w:val="en-US" w:eastAsia="en-US"/>
    </w:rPr>
  </w:style>
  <w:style w:type="paragraph" w:customStyle="1" w:styleId="ProjectName">
    <w:name w:val="Project Name"/>
    <w:rsid w:val="002A1CF8"/>
    <w:pPr>
      <w:spacing w:before="100"/>
    </w:pPr>
    <w:rPr>
      <w:rFonts w:ascii="Century Gothic" w:hAnsi="Century Gothic"/>
      <w:sz w:val="44"/>
      <w:lang w:val="en-US" w:eastAsia="en-US"/>
    </w:rPr>
  </w:style>
  <w:style w:type="paragraph" w:styleId="Corpodetexto">
    <w:name w:val="Body Text"/>
    <w:basedOn w:val="Normal"/>
    <w:link w:val="CorpodetextoCarter"/>
    <w:rsid w:val="00FA46AF"/>
    <w:pPr>
      <w:spacing w:after="200" w:line="360" w:lineRule="auto"/>
      <w:ind w:left="864"/>
      <w:jc w:val="both"/>
    </w:pPr>
  </w:style>
  <w:style w:type="paragraph" w:styleId="Rodap">
    <w:name w:val="footer"/>
    <w:basedOn w:val="Normal"/>
    <w:link w:val="RodapCarter"/>
    <w:rsid w:val="005B5643"/>
    <w:pPr>
      <w:tabs>
        <w:tab w:val="center" w:pos="4252"/>
        <w:tab w:val="right" w:pos="8504"/>
      </w:tabs>
    </w:pPr>
  </w:style>
  <w:style w:type="character" w:styleId="Nmerodepgina">
    <w:name w:val="page number"/>
    <w:rsid w:val="00882474"/>
    <w:rPr>
      <w:rFonts w:ascii="Century Gothic" w:hAnsi="Century Gothic"/>
      <w:sz w:val="18"/>
    </w:rPr>
  </w:style>
  <w:style w:type="paragraph" w:styleId="Cabealho">
    <w:name w:val="header"/>
    <w:basedOn w:val="Normal"/>
    <w:link w:val="CabealhoCarter"/>
    <w:rsid w:val="00DA4CC2"/>
    <w:pPr>
      <w:tabs>
        <w:tab w:val="center" w:pos="4320"/>
        <w:tab w:val="right" w:pos="8640"/>
      </w:tabs>
    </w:pPr>
  </w:style>
  <w:style w:type="paragraph" w:styleId="ndice1">
    <w:name w:val="toc 1"/>
    <w:basedOn w:val="Normal"/>
    <w:next w:val="Normal"/>
    <w:autoRedefine/>
    <w:uiPriority w:val="39"/>
    <w:rsid w:val="00091FC5"/>
    <w:pPr>
      <w:tabs>
        <w:tab w:val="left" w:pos="720"/>
        <w:tab w:val="right" w:leader="dot" w:pos="9356"/>
      </w:tabs>
      <w:spacing w:before="360"/>
    </w:pPr>
    <w:rPr>
      <w:rFonts w:cs="Arial"/>
      <w:bCs/>
    </w:rPr>
  </w:style>
  <w:style w:type="paragraph" w:customStyle="1" w:styleId="Total">
    <w:name w:val="Total"/>
    <w:basedOn w:val="TableText"/>
    <w:rsid w:val="00CF5453"/>
    <w:pPr>
      <w:jc w:val="right"/>
    </w:pPr>
    <w:rPr>
      <w:b/>
      <w:bCs/>
    </w:rPr>
  </w:style>
  <w:style w:type="paragraph" w:styleId="ndice2">
    <w:name w:val="toc 2"/>
    <w:basedOn w:val="Normal"/>
    <w:next w:val="Normal"/>
    <w:autoRedefine/>
    <w:uiPriority w:val="39"/>
    <w:rsid w:val="00901C0B"/>
    <w:pPr>
      <w:spacing w:before="240"/>
      <w:ind w:left="862"/>
    </w:pPr>
    <w:rPr>
      <w:b/>
      <w:bCs/>
      <w:sz w:val="16"/>
    </w:rPr>
  </w:style>
  <w:style w:type="paragraph" w:styleId="ndice3">
    <w:name w:val="toc 3"/>
    <w:basedOn w:val="Normal"/>
    <w:next w:val="Normal"/>
    <w:autoRedefine/>
    <w:uiPriority w:val="39"/>
    <w:rsid w:val="005B389C"/>
    <w:pPr>
      <w:ind w:left="1814"/>
    </w:pPr>
  </w:style>
  <w:style w:type="paragraph" w:styleId="ndice4">
    <w:name w:val="toc 4"/>
    <w:basedOn w:val="Normal"/>
    <w:next w:val="Normal"/>
    <w:autoRedefine/>
    <w:semiHidden/>
    <w:rsid w:val="00766A5A"/>
    <w:pPr>
      <w:ind w:left="480"/>
    </w:pPr>
  </w:style>
  <w:style w:type="paragraph" w:styleId="ndice5">
    <w:name w:val="toc 5"/>
    <w:basedOn w:val="Normal"/>
    <w:next w:val="Normal"/>
    <w:autoRedefine/>
    <w:semiHidden/>
    <w:rsid w:val="00766A5A"/>
    <w:pPr>
      <w:ind w:left="720"/>
    </w:pPr>
  </w:style>
  <w:style w:type="paragraph" w:styleId="ndice6">
    <w:name w:val="toc 6"/>
    <w:basedOn w:val="Normal"/>
    <w:next w:val="Normal"/>
    <w:autoRedefine/>
    <w:semiHidden/>
    <w:rsid w:val="00766A5A"/>
    <w:pPr>
      <w:ind w:left="960"/>
    </w:pPr>
  </w:style>
  <w:style w:type="paragraph" w:styleId="ndice7">
    <w:name w:val="toc 7"/>
    <w:basedOn w:val="Normal"/>
    <w:next w:val="Normal"/>
    <w:autoRedefine/>
    <w:semiHidden/>
    <w:rsid w:val="00766A5A"/>
    <w:pPr>
      <w:ind w:left="1200"/>
    </w:pPr>
  </w:style>
  <w:style w:type="paragraph" w:styleId="ndice8">
    <w:name w:val="toc 8"/>
    <w:basedOn w:val="Normal"/>
    <w:next w:val="Normal"/>
    <w:autoRedefine/>
    <w:semiHidden/>
    <w:rsid w:val="00766A5A"/>
    <w:pPr>
      <w:ind w:left="1440"/>
    </w:pPr>
  </w:style>
  <w:style w:type="paragraph" w:styleId="ndice9">
    <w:name w:val="toc 9"/>
    <w:basedOn w:val="Normal"/>
    <w:next w:val="Normal"/>
    <w:autoRedefine/>
    <w:semiHidden/>
    <w:rsid w:val="00766A5A"/>
    <w:pPr>
      <w:ind w:left="1680"/>
    </w:pPr>
  </w:style>
  <w:style w:type="table" w:styleId="TabelacomGrelha">
    <w:name w:val="Table Grid"/>
    <w:basedOn w:val="Tabelanormal"/>
    <w:rsid w:val="001B6211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balo">
    <w:name w:val="Balloon Text"/>
    <w:basedOn w:val="Normal"/>
    <w:semiHidden/>
    <w:rsid w:val="002A1CF8"/>
    <w:rPr>
      <w:rFonts w:ascii="Tahoma" w:hAnsi="Tahoma" w:cs="Tahoma"/>
      <w:sz w:val="16"/>
      <w:szCs w:val="16"/>
    </w:rPr>
  </w:style>
  <w:style w:type="paragraph" w:styleId="Listacommarcas">
    <w:name w:val="List Bullet"/>
    <w:basedOn w:val="Normal"/>
    <w:rsid w:val="005E1774"/>
    <w:pPr>
      <w:numPr>
        <w:numId w:val="1"/>
      </w:numPr>
      <w:spacing w:after="240"/>
      <w:ind w:left="1152"/>
    </w:pPr>
    <w:rPr>
      <w:sz w:val="18"/>
    </w:rPr>
  </w:style>
  <w:style w:type="paragraph" w:customStyle="1" w:styleId="TableText">
    <w:name w:val="Table Text"/>
    <w:rsid w:val="001B6211"/>
    <w:rPr>
      <w:rFonts w:ascii="Century Gothic" w:hAnsi="Century Gothic"/>
      <w:sz w:val="16"/>
      <w:lang w:val="en-US" w:eastAsia="en-US"/>
    </w:rPr>
  </w:style>
  <w:style w:type="paragraph" w:customStyle="1" w:styleId="TableTextBold">
    <w:name w:val="Table Text Bold"/>
    <w:basedOn w:val="TableText"/>
    <w:rsid w:val="00CF5453"/>
    <w:rPr>
      <w:b/>
      <w:color w:val="000000"/>
      <w:szCs w:val="16"/>
    </w:rPr>
  </w:style>
  <w:style w:type="character" w:styleId="Hiperligao">
    <w:name w:val="Hyperlink"/>
    <w:rsid w:val="00B72674"/>
    <w:rPr>
      <w:color w:val="0000FF"/>
      <w:u w:val="single"/>
    </w:rPr>
  </w:style>
  <w:style w:type="paragraph" w:styleId="Legenda">
    <w:name w:val="caption"/>
    <w:basedOn w:val="Normal"/>
    <w:next w:val="Normal"/>
    <w:link w:val="LegendaCarter"/>
    <w:qFormat/>
    <w:rsid w:val="00FA46AF"/>
    <w:pPr>
      <w:spacing w:before="120"/>
    </w:pPr>
    <w:rPr>
      <w:bCs/>
      <w:sz w:val="16"/>
    </w:rPr>
  </w:style>
  <w:style w:type="character" w:customStyle="1" w:styleId="Ttulo3Carcter">
    <w:name w:val="Título 3 Carácter"/>
    <w:link w:val="Ttulo31"/>
    <w:rsid w:val="00080AF0"/>
    <w:rPr>
      <w:rFonts w:ascii="Century Gothic" w:hAnsi="Century Gothic" w:cs="Arial"/>
      <w:b/>
      <w:bCs/>
      <w:sz w:val="26"/>
      <w:szCs w:val="26"/>
      <w:lang w:eastAsia="en-US"/>
    </w:rPr>
  </w:style>
  <w:style w:type="character" w:customStyle="1" w:styleId="LegendaCarter">
    <w:name w:val="Legenda Caráter"/>
    <w:link w:val="Legenda"/>
    <w:rsid w:val="00080AF0"/>
    <w:rPr>
      <w:rFonts w:ascii="Century Gothic" w:hAnsi="Century Gothic"/>
      <w:bCs/>
      <w:sz w:val="16"/>
      <w:lang w:eastAsia="en-US"/>
    </w:rPr>
  </w:style>
  <w:style w:type="character" w:styleId="nfase">
    <w:name w:val="Emphasis"/>
    <w:qFormat/>
    <w:rsid w:val="00C53098"/>
    <w:rPr>
      <w:i/>
      <w:iCs/>
    </w:rPr>
  </w:style>
  <w:style w:type="paragraph" w:styleId="ndicedeilustraes">
    <w:name w:val="table of figures"/>
    <w:basedOn w:val="Normal"/>
    <w:next w:val="Normal"/>
    <w:semiHidden/>
    <w:rsid w:val="005B389C"/>
  </w:style>
  <w:style w:type="paragraph" w:customStyle="1" w:styleId="t1">
    <w:name w:val="t1"/>
    <w:basedOn w:val="Normal"/>
    <w:rsid w:val="00710492"/>
    <w:pPr>
      <w:tabs>
        <w:tab w:val="left" w:pos="3760"/>
        <w:tab w:val="left" w:pos="4120"/>
        <w:tab w:val="left" w:pos="5660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Times" w:hAnsi="Times"/>
      <w:sz w:val="24"/>
      <w:lang w:val="en-GB" w:eastAsia="pt-PT"/>
    </w:rPr>
  </w:style>
  <w:style w:type="paragraph" w:customStyle="1" w:styleId="t2">
    <w:name w:val="t2"/>
    <w:basedOn w:val="Normal"/>
    <w:rsid w:val="00710492"/>
    <w:pPr>
      <w:tabs>
        <w:tab w:val="left" w:pos="3860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Times" w:hAnsi="Times"/>
      <w:sz w:val="24"/>
      <w:lang w:val="en-GB" w:eastAsia="pt-PT"/>
    </w:rPr>
  </w:style>
  <w:style w:type="paragraph" w:customStyle="1" w:styleId="p4">
    <w:name w:val="p4"/>
    <w:basedOn w:val="Normal"/>
    <w:rsid w:val="00710492"/>
    <w:pPr>
      <w:tabs>
        <w:tab w:val="left" w:pos="720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Times" w:hAnsi="Times"/>
      <w:sz w:val="24"/>
      <w:lang w:val="en-GB" w:eastAsia="pt-PT"/>
    </w:rPr>
  </w:style>
  <w:style w:type="paragraph" w:customStyle="1" w:styleId="tpico">
    <w:name w:val="tópico"/>
    <w:basedOn w:val="Normal"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Monotype Corsiva" w:hAnsi="Monotype Corsiva"/>
      <w:color w:val="0000FF"/>
      <w:sz w:val="28"/>
      <w:lang w:eastAsia="pt-PT"/>
    </w:rPr>
  </w:style>
  <w:style w:type="paragraph" w:customStyle="1" w:styleId="sumario">
    <w:name w:val="sumario"/>
    <w:basedOn w:val="Normal"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Monotype Corsiva" w:hAnsi="Monotype Corsiva"/>
      <w:color w:val="FF0000"/>
      <w:sz w:val="28"/>
      <w:lang w:eastAsia="pt-PT"/>
    </w:rPr>
  </w:style>
  <w:style w:type="paragraph" w:styleId="Data">
    <w:name w:val="Date"/>
    <w:basedOn w:val="Normal"/>
    <w:rsid w:val="00710492"/>
    <w:pPr>
      <w:overflowPunct w:val="0"/>
      <w:autoSpaceDE w:val="0"/>
      <w:autoSpaceDN w:val="0"/>
      <w:adjustRightInd w:val="0"/>
      <w:jc w:val="center"/>
      <w:textAlignment w:val="baseline"/>
    </w:pPr>
    <w:rPr>
      <w:rFonts w:ascii="Times New Roman" w:hAnsi="Times New Roman"/>
      <w:color w:val="FF0000"/>
      <w:sz w:val="24"/>
      <w:lang w:eastAsia="pt-PT"/>
    </w:rPr>
  </w:style>
  <w:style w:type="paragraph" w:customStyle="1" w:styleId="green">
    <w:name w:val="green"/>
    <w:basedOn w:val="Normal"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Monotype Corsiva" w:hAnsi="Monotype Corsiva"/>
      <w:color w:val="00FF00"/>
      <w:sz w:val="28"/>
      <w:lang w:eastAsia="pt-PT"/>
    </w:rPr>
  </w:style>
  <w:style w:type="paragraph" w:styleId="Textodecomentrio">
    <w:name w:val="annotation text"/>
    <w:basedOn w:val="Normal"/>
    <w:semiHidden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Times New Roman" w:hAnsi="Times New Roman"/>
      <w:lang w:eastAsia="pt-PT"/>
    </w:rPr>
  </w:style>
  <w:style w:type="paragraph" w:customStyle="1" w:styleId="Titulo1electronica">
    <w:name w:val="Titulo 1 electronica"/>
    <w:basedOn w:val="Normal"/>
    <w:rsid w:val="00710492"/>
    <w:rPr>
      <w:rFonts w:ascii="Verdana" w:hAnsi="Verdana"/>
      <w:b/>
      <w:sz w:val="28"/>
      <w:szCs w:val="24"/>
      <w:lang w:eastAsia="pt-PT"/>
    </w:rPr>
  </w:style>
  <w:style w:type="paragraph" w:customStyle="1" w:styleId="Titulo2ElectronicaJustificado">
    <w:name w:val="Titulo 2 Electronica + Justificado"/>
    <w:basedOn w:val="Normal"/>
    <w:rsid w:val="00710492"/>
    <w:pPr>
      <w:jc w:val="both"/>
    </w:pPr>
    <w:rPr>
      <w:rFonts w:ascii="Verdana" w:hAnsi="Verdana"/>
      <w:b/>
      <w:bCs/>
      <w:sz w:val="24"/>
      <w:lang w:eastAsia="pt-PT"/>
    </w:rPr>
  </w:style>
  <w:style w:type="paragraph" w:customStyle="1" w:styleId="titulo3electronica">
    <w:name w:val="titulo 3 electronica"/>
    <w:basedOn w:val="Normal"/>
    <w:rsid w:val="00710492"/>
    <w:pPr>
      <w:ind w:left="720" w:hanging="720"/>
      <w:jc w:val="both"/>
    </w:pPr>
    <w:rPr>
      <w:rFonts w:ascii="Verdana" w:hAnsi="Verdana"/>
      <w:b/>
      <w:sz w:val="22"/>
      <w:szCs w:val="22"/>
      <w:lang w:eastAsia="pt-PT"/>
    </w:rPr>
  </w:style>
  <w:style w:type="paragraph" w:styleId="PargrafodaLista">
    <w:name w:val="List Paragraph"/>
    <w:basedOn w:val="Normal"/>
    <w:uiPriority w:val="34"/>
    <w:qFormat/>
    <w:rsid w:val="00445096"/>
    <w:pPr>
      <w:ind w:left="708"/>
    </w:pPr>
  </w:style>
  <w:style w:type="character" w:customStyle="1" w:styleId="CabealhoCarter">
    <w:name w:val="Cabeçalho Caráter"/>
    <w:link w:val="Cabealho"/>
    <w:uiPriority w:val="99"/>
    <w:rsid w:val="00823D09"/>
    <w:rPr>
      <w:rFonts w:ascii="Century Gothic" w:hAnsi="Century Gothic"/>
      <w:lang w:eastAsia="en-US"/>
    </w:rPr>
  </w:style>
  <w:style w:type="character" w:customStyle="1" w:styleId="CorpodetextoCarter">
    <w:name w:val="Corpo de texto Caráter"/>
    <w:link w:val="Corpodetexto"/>
    <w:rsid w:val="00823D09"/>
    <w:rPr>
      <w:rFonts w:ascii="Century Gothic" w:hAnsi="Century Gothic"/>
      <w:lang w:eastAsia="en-US"/>
    </w:rPr>
  </w:style>
  <w:style w:type="character" w:customStyle="1" w:styleId="Ttulo1Carter">
    <w:name w:val="Título 1 Caráter"/>
    <w:basedOn w:val="Tipodeletrapredefinidodopargrafo"/>
    <w:link w:val="Ttulo1"/>
    <w:rsid w:val="008748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D66EBB"/>
    <w:rPr>
      <w:rFonts w:ascii="Century Gothic" w:hAnsi="Century Gothic"/>
      <w:lang w:eastAsia="en-US"/>
    </w:rPr>
  </w:style>
  <w:style w:type="character" w:customStyle="1" w:styleId="Ttulo3Carter">
    <w:name w:val="Título 3 Caráter"/>
    <w:basedOn w:val="Tipodeletrapredefinidodopargrafo"/>
    <w:link w:val="Ttulo3"/>
    <w:rsid w:val="00F231D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Forte">
    <w:name w:val="Strong"/>
    <w:basedOn w:val="Tipodeletrapredefinidodopargrafo"/>
    <w:qFormat/>
    <w:rsid w:val="00CB4329"/>
    <w:rPr>
      <w:b/>
      <w:bCs/>
    </w:rPr>
  </w:style>
  <w:style w:type="character" w:customStyle="1" w:styleId="Ttulo2Carter">
    <w:name w:val="Título 2 Caráter"/>
    <w:basedOn w:val="Tipodeletrapredefinidodopargrafo"/>
    <w:link w:val="Ttulo2"/>
    <w:rsid w:val="00C62398"/>
    <w:rPr>
      <w:rFonts w:ascii="Arial" w:hAnsi="Arial" w:cs="Arial"/>
      <w:b/>
      <w:bCs/>
      <w:i/>
      <w:iCs/>
      <w:sz w:val="28"/>
      <w:szCs w:val="28"/>
    </w:rPr>
  </w:style>
  <w:style w:type="paragraph" w:styleId="NormalWeb">
    <w:name w:val="Normal (Web)"/>
    <w:basedOn w:val="Normal"/>
    <w:rsid w:val="00C6239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t-PT"/>
    </w:rPr>
  </w:style>
  <w:style w:type="character" w:customStyle="1" w:styleId="style10">
    <w:name w:val="style10"/>
    <w:basedOn w:val="Tipodeletrapredefinidodopargrafo"/>
    <w:rsid w:val="00C62398"/>
  </w:style>
  <w:style w:type="paragraph" w:styleId="Avanodecorpodetexto">
    <w:name w:val="Body Text Indent"/>
    <w:basedOn w:val="Normal"/>
    <w:link w:val="AvanodecorpodetextoCarter"/>
    <w:rsid w:val="00C62398"/>
    <w:pPr>
      <w:ind w:left="360"/>
      <w:jc w:val="both"/>
    </w:pPr>
    <w:rPr>
      <w:rFonts w:ascii="Bookman Old Style" w:hAnsi="Bookman Old Style"/>
      <w:sz w:val="22"/>
      <w:szCs w:val="24"/>
      <w:lang w:eastAsia="pt-PT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C62398"/>
    <w:rPr>
      <w:rFonts w:ascii="Bookman Old Style" w:hAnsi="Bookman Old Style"/>
      <w:sz w:val="22"/>
      <w:szCs w:val="24"/>
    </w:rPr>
  </w:style>
  <w:style w:type="character" w:customStyle="1" w:styleId="style361">
    <w:name w:val="style361"/>
    <w:rsid w:val="00C62398"/>
    <w:rPr>
      <w:b/>
      <w:bCs/>
      <w:color w:val="003366"/>
    </w:rPr>
  </w:style>
  <w:style w:type="paragraph" w:styleId="Ttulo">
    <w:name w:val="Title"/>
    <w:basedOn w:val="Normal"/>
    <w:link w:val="TtuloCarter"/>
    <w:qFormat/>
    <w:rsid w:val="00C62398"/>
    <w:pPr>
      <w:jc w:val="center"/>
    </w:pPr>
    <w:rPr>
      <w:rFonts w:ascii="Verdana" w:hAnsi="Verdana"/>
      <w:b/>
      <w:bCs/>
      <w:spacing w:val="20"/>
      <w:sz w:val="28"/>
      <w:szCs w:val="24"/>
      <w:u w:color="0000FF"/>
      <w:lang w:eastAsia="pt-PT"/>
    </w:rPr>
  </w:style>
  <w:style w:type="character" w:customStyle="1" w:styleId="TtuloCarter">
    <w:name w:val="Título Caráter"/>
    <w:basedOn w:val="Tipodeletrapredefinidodopargrafo"/>
    <w:link w:val="Ttulo"/>
    <w:rsid w:val="00C62398"/>
    <w:rPr>
      <w:rFonts w:ascii="Verdana" w:hAnsi="Verdana"/>
      <w:b/>
      <w:bCs/>
      <w:spacing w:val="20"/>
      <w:sz w:val="28"/>
      <w:szCs w:val="24"/>
      <w:u w:color="0000FF"/>
    </w:rPr>
  </w:style>
  <w:style w:type="paragraph" w:styleId="Mapadodocumento">
    <w:name w:val="Document Map"/>
    <w:basedOn w:val="Normal"/>
    <w:link w:val="MapadodocumentoCarter"/>
    <w:semiHidden/>
    <w:rsid w:val="00C62398"/>
    <w:pPr>
      <w:shd w:val="clear" w:color="auto" w:fill="000080"/>
    </w:pPr>
    <w:rPr>
      <w:rFonts w:ascii="Tahoma" w:hAnsi="Tahoma" w:cs="Tahoma"/>
      <w:sz w:val="24"/>
      <w:szCs w:val="24"/>
      <w:lang w:eastAsia="pt-PT"/>
    </w:rPr>
  </w:style>
  <w:style w:type="character" w:customStyle="1" w:styleId="MapadodocumentoCarter">
    <w:name w:val="Mapa do documento Caráter"/>
    <w:basedOn w:val="Tipodeletrapredefinidodopargrafo"/>
    <w:link w:val="Mapadodocumento"/>
    <w:semiHidden/>
    <w:rsid w:val="00C62398"/>
    <w:rPr>
      <w:rFonts w:ascii="Tahoma" w:hAnsi="Tahoma" w:cs="Tahoma"/>
      <w:sz w:val="24"/>
      <w:szCs w:val="24"/>
      <w:shd w:val="clear" w:color="auto" w:fill="000080"/>
    </w:rPr>
  </w:style>
  <w:style w:type="paragraph" w:styleId="Textodenotaderodap">
    <w:name w:val="footnote text"/>
    <w:basedOn w:val="Normal"/>
    <w:link w:val="TextodenotaderodapCarter"/>
    <w:semiHidden/>
    <w:rsid w:val="00C62398"/>
    <w:pPr>
      <w:spacing w:line="216" w:lineRule="auto"/>
    </w:pPr>
    <w:rPr>
      <w:rFonts w:ascii="Tahoma" w:hAnsi="Tahoma"/>
      <w:sz w:val="16"/>
      <w:lang w:eastAsia="pt-PT"/>
    </w:rPr>
  </w:style>
  <w:style w:type="character" w:customStyle="1" w:styleId="TextodenotaderodapCarter">
    <w:name w:val="Texto de nota de rodapé Caráter"/>
    <w:basedOn w:val="Tipodeletrapredefinidodopargrafo"/>
    <w:link w:val="Textodenotaderodap"/>
    <w:semiHidden/>
    <w:rsid w:val="00C62398"/>
    <w:rPr>
      <w:rFonts w:ascii="Tahoma" w:hAnsi="Tahoma"/>
      <w:sz w:val="16"/>
    </w:rPr>
  </w:style>
  <w:style w:type="character" w:styleId="Refdenotaderodap">
    <w:name w:val="footnote reference"/>
    <w:semiHidden/>
    <w:rsid w:val="00C62398"/>
    <w:rPr>
      <w:vertAlign w:val="superscript"/>
    </w:rPr>
  </w:style>
  <w:style w:type="paragraph" w:styleId="Textosimples">
    <w:name w:val="Plain Text"/>
    <w:basedOn w:val="Normal"/>
    <w:link w:val="TextosimplesCarter"/>
    <w:uiPriority w:val="99"/>
    <w:unhideWhenUsed/>
    <w:rsid w:val="00E1359E"/>
    <w:rPr>
      <w:rFonts w:ascii="Consolas" w:eastAsiaTheme="minorHAnsi" w:hAnsi="Consolas" w:cstheme="minorBidi"/>
      <w:sz w:val="21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E1359E"/>
    <w:rPr>
      <w:rFonts w:ascii="Consolas" w:eastAsiaTheme="minorHAnsi" w:hAnsi="Consolas" w:cstheme="minorBidi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89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9031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1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damas.blogs.sapo.pt/arquivo/curta-metragem-11.jpg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9.jpeg"/><Relationship Id="rId39" Type="http://schemas.openxmlformats.org/officeDocument/2006/relationships/image" Target="http://damas.blogs.sapo.pt/arquivo/cm-minha-18.jpg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http://damas.blogs.sapo.pt/arquivo/curta-metragem-13.jpg" TargetMode="External"/><Relationship Id="rId34" Type="http://schemas.openxmlformats.org/officeDocument/2006/relationships/image" Target="media/image13.jpeg"/><Relationship Id="rId42" Type="http://schemas.openxmlformats.org/officeDocument/2006/relationships/image" Target="media/image17.jpeg"/><Relationship Id="rId47" Type="http://schemas.openxmlformats.org/officeDocument/2006/relationships/image" Target="http://damas.blogs.sapo.pt/arquivo/curta-metragem-20.jpg" TargetMode="Externa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http://damas.blogs.sapo.pt/arquivo/cm-minha-3.jpg" TargetMode="External"/><Relationship Id="rId25" Type="http://schemas.openxmlformats.org/officeDocument/2006/relationships/image" Target="http://damas.blogs.sapo.pt/arquivo/curta-metragem-5.jpg" TargetMode="External"/><Relationship Id="rId33" Type="http://schemas.openxmlformats.org/officeDocument/2006/relationships/image" Target="http://damas.blogs.sapo.pt/arquivo/curta-metragem-7.jpg" TargetMode="External"/><Relationship Id="rId38" Type="http://schemas.openxmlformats.org/officeDocument/2006/relationships/image" Target="media/image15.jpeg"/><Relationship Id="rId46" Type="http://schemas.openxmlformats.org/officeDocument/2006/relationships/image" Target="media/image19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6.jpeg"/><Relationship Id="rId29" Type="http://schemas.openxmlformats.org/officeDocument/2006/relationships/image" Target="http://damas.blogs.sapo.pt/arquivo/cm-minha-15.jpg" TargetMode="External"/><Relationship Id="rId41" Type="http://schemas.openxmlformats.org/officeDocument/2006/relationships/image" Target="http://damas.blogs.sapo.pt/arquivo/cm-minha-9.jp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8.jpeg"/><Relationship Id="rId32" Type="http://schemas.openxmlformats.org/officeDocument/2006/relationships/image" Target="media/image12.jpeg"/><Relationship Id="rId37" Type="http://schemas.openxmlformats.org/officeDocument/2006/relationships/image" Target="http://damas.blogs.sapo.pt/arquivo/curta-metragem-17.jpg" TargetMode="External"/><Relationship Id="rId40" Type="http://schemas.openxmlformats.org/officeDocument/2006/relationships/image" Target="media/image16.jpeg"/><Relationship Id="rId45" Type="http://schemas.openxmlformats.org/officeDocument/2006/relationships/image" Target="http://damas.blogs.sapo.pt/arquivo/curta-metragem-19.jpg" TargetMode="External"/><Relationship Id="rId5" Type="http://schemas.openxmlformats.org/officeDocument/2006/relationships/numbering" Target="numbering.xml"/><Relationship Id="rId15" Type="http://schemas.openxmlformats.org/officeDocument/2006/relationships/image" Target="http://damas.blogs.sapo.pt/arquivo/cm-minha-12.jpg" TargetMode="External"/><Relationship Id="rId23" Type="http://schemas.openxmlformats.org/officeDocument/2006/relationships/image" Target="http://damas.blogs.sapo.pt/arquivo/curta-metragem-14.jpg" TargetMode="External"/><Relationship Id="rId28" Type="http://schemas.openxmlformats.org/officeDocument/2006/relationships/image" Target="media/image10.jpeg"/><Relationship Id="rId36" Type="http://schemas.openxmlformats.org/officeDocument/2006/relationships/image" Target="media/image14.jpeg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http://damas.blogs.sapo.pt/arquivo/curta-metragem-4.jpg" TargetMode="External"/><Relationship Id="rId31" Type="http://schemas.openxmlformats.org/officeDocument/2006/relationships/image" Target="http://damas.blogs.sapo.pt/arquivo/curta-metragem-16.jpg" TargetMode="External"/><Relationship Id="rId44" Type="http://schemas.openxmlformats.org/officeDocument/2006/relationships/image" Target="media/image1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7.jpeg"/><Relationship Id="rId27" Type="http://schemas.openxmlformats.org/officeDocument/2006/relationships/image" Target="http://damas.blogs.sapo.pt/arquivo/cm-minha-6.jpg" TargetMode="External"/><Relationship Id="rId30" Type="http://schemas.openxmlformats.org/officeDocument/2006/relationships/image" Target="media/image11.jpeg"/><Relationship Id="rId35" Type="http://schemas.openxmlformats.org/officeDocument/2006/relationships/image" Target="http://damas.blogs.sapo.pt/arquivo/curta-metragem-8.jpg" TargetMode="External"/><Relationship Id="rId43" Type="http://schemas.openxmlformats.org/officeDocument/2006/relationships/image" Target="http://damas.blogs.sapo.pt/arquivo/curta-metragem-10.jpg" TargetMode="External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0.jpeg"/><Relationship Id="rId2" Type="http://schemas.openxmlformats.org/officeDocument/2006/relationships/image" Target="media/image21.jpeg"/><Relationship Id="rId1" Type="http://schemas.openxmlformats.org/officeDocument/2006/relationships/image" Target="media/image20.jpeg"/><Relationship Id="rId5" Type="http://schemas.openxmlformats.org/officeDocument/2006/relationships/image" Target="media/image22.png"/><Relationship Id="rId4" Type="http://schemas.openxmlformats.org/officeDocument/2006/relationships/image" Target="media/image17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Daniel\DEFINI~1\Temp\TCD999.tmp\Fundraising%20project%20proposal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7e5522-856b-49d1-a86a-b44fa7358437">
      <Terms xmlns="http://schemas.microsoft.com/office/infopath/2007/PartnerControls"/>
    </lcf76f155ced4ddcb4097134ff3c332f>
    <TaxCatchAll xmlns="e4dbc226-22a9-4748-b706-9469421c75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AF1223CE566E439E5A8CED866C8491" ma:contentTypeVersion="13" ma:contentTypeDescription="Criar um novo documento." ma:contentTypeScope="" ma:versionID="a3a2c8f3d4aa776e3286fab427b16e16">
  <xsd:schema xmlns:xsd="http://www.w3.org/2001/XMLSchema" xmlns:xs="http://www.w3.org/2001/XMLSchema" xmlns:p="http://schemas.microsoft.com/office/2006/metadata/properties" xmlns:ns2="4b7e5522-856b-49d1-a86a-b44fa7358437" xmlns:ns3="e4dbc226-22a9-4748-b706-9469421c759a" targetNamespace="http://schemas.microsoft.com/office/2006/metadata/properties" ma:root="true" ma:fieldsID="f61e15244d44cc2a1b358f7fb4d72eb1" ns2:_="" ns3:_="">
    <xsd:import namespace="4b7e5522-856b-49d1-a86a-b44fa7358437"/>
    <xsd:import namespace="e4dbc226-22a9-4748-b706-9469421c75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e5522-856b-49d1-a86a-b44fa73584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45c5761d-ecb4-4ed2-8719-396cf11ce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bc226-22a9-4748-b706-9469421c759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589e765-3434-4f19-88ae-46d9b89dea97}" ma:internalName="TaxCatchAll" ma:showField="CatchAllData" ma:web="e4dbc226-22a9-4748-b706-9469421c75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BFA2F2-14CE-4B33-AF72-F1BD95B1C3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D8BBC1-41E5-4E93-A4EA-10C31EB1D00E}">
  <ds:schemaRefs>
    <ds:schemaRef ds:uri="http://schemas.microsoft.com/office/2006/metadata/properties"/>
    <ds:schemaRef ds:uri="http://schemas.microsoft.com/office/infopath/2007/PartnerControls"/>
    <ds:schemaRef ds:uri="4b7e5522-856b-49d1-a86a-b44fa7358437"/>
    <ds:schemaRef ds:uri="e4dbc226-22a9-4748-b706-9469421c759a"/>
  </ds:schemaRefs>
</ds:datastoreItem>
</file>

<file path=customXml/itemProps3.xml><?xml version="1.0" encoding="utf-8"?>
<ds:datastoreItem xmlns:ds="http://schemas.openxmlformats.org/officeDocument/2006/customXml" ds:itemID="{716CCBB8-8EA2-4FBB-90C4-E60128BDF7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64D124-BF98-4339-918D-766AC4C4F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e5522-856b-49d1-a86a-b44fa7358437"/>
    <ds:schemaRef ds:uri="e4dbc226-22a9-4748-b706-9469421c75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Fundraising project proposal</Template>
  <TotalTime>9</TotalTime>
  <Pages>12</Pages>
  <Words>1532</Words>
  <Characters>8274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Escola Secundária Campos Melo</vt:lpstr>
    </vt:vector>
  </TitlesOfParts>
  <Company>Hewlett-Packard</Company>
  <LinksUpToDate>false</LinksUpToDate>
  <CharactersWithSpaces>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Escola Secundária Campos Melo</dc:title>
  <dc:creator>Américo Mendes</dc:creator>
  <cp:lastModifiedBy>Carlos Manuel Inácio Farias</cp:lastModifiedBy>
  <cp:revision>15</cp:revision>
  <cp:lastPrinted>2018-10-01T07:11:00Z</cp:lastPrinted>
  <dcterms:created xsi:type="dcterms:W3CDTF">2023-01-03T19:05:00Z</dcterms:created>
  <dcterms:modified xsi:type="dcterms:W3CDTF">2023-01-03T20:31:00Z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TC060891651033</vt:lpwstr>
  </property>
  <property fmtid="{D5CDD505-2E9C-101B-9397-08002B2CF9AE}" pid="3" name="ContentTypeId">
    <vt:lpwstr>0x01010001AF1223CE566E439E5A8CED866C8491</vt:lpwstr>
  </property>
</Properties>
</file>