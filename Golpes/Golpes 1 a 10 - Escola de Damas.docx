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1E975" w14:textId="0ACAC28F" w:rsidR="00E5089C" w:rsidRPr="004A6CE7" w:rsidRDefault="007A47C4" w:rsidP="007A47C4">
      <w:pPr>
        <w:pStyle w:val="Corpodetexto"/>
        <w:spacing w:after="0" w:line="276" w:lineRule="auto"/>
        <w:ind w:left="0"/>
        <w:jc w:val="center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  <w:r w:rsidRPr="004A6CE7">
        <w:rPr>
          <w:rFonts w:ascii="Times New Roman" w:eastAsia="Comic Sans MS,Arial" w:hAnsi="Times New Roman"/>
          <w:noProof/>
        </w:rPr>
        <w:drawing>
          <wp:inline distT="0" distB="0" distL="0" distR="0" wp14:anchorId="14A92A9D" wp14:editId="55563A76">
            <wp:extent cx="6499225" cy="553720"/>
            <wp:effectExtent l="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225" cy="55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0225"/>
      </w:tblGrid>
      <w:tr w:rsidR="00054896" w:rsidRPr="004A6CE7" w14:paraId="288D2437" w14:textId="77777777" w:rsidTr="005B106E">
        <w:trPr>
          <w:jc w:val="center"/>
        </w:trPr>
        <w:tc>
          <w:tcPr>
            <w:tcW w:w="10225" w:type="dxa"/>
          </w:tcPr>
          <w:p w14:paraId="57BDD47A" w14:textId="0C48474E" w:rsidR="00054896" w:rsidRPr="004A6CE7" w:rsidRDefault="00054896" w:rsidP="00054896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  <w:r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  <w:t>Golpes</w:t>
            </w:r>
          </w:p>
        </w:tc>
      </w:tr>
    </w:tbl>
    <w:p w14:paraId="28CE62E7" w14:textId="4389F2E8" w:rsidR="00555CB4" w:rsidRPr="0089574A" w:rsidRDefault="00555CB4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112"/>
        <w:gridCol w:w="5113"/>
      </w:tblGrid>
      <w:tr w:rsidR="0058591D" w:rsidRPr="0089574A" w14:paraId="500C4DB9" w14:textId="77777777" w:rsidTr="0058591D">
        <w:trPr>
          <w:jc w:val="center"/>
        </w:trPr>
        <w:tc>
          <w:tcPr>
            <w:tcW w:w="5112" w:type="dxa"/>
          </w:tcPr>
          <w:p w14:paraId="3572198B" w14:textId="6184E278" w:rsidR="0058591D" w:rsidRPr="0089574A" w:rsidRDefault="0058591D" w:rsidP="006547FE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5113" w:type="dxa"/>
          </w:tcPr>
          <w:p w14:paraId="754AC248" w14:textId="77777777" w:rsidR="0058591D" w:rsidRPr="0089574A" w:rsidRDefault="0058591D" w:rsidP="006547FE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</w:tr>
      <w:tr w:rsidR="0058591D" w:rsidRPr="0089574A" w14:paraId="3FE99ABF" w14:textId="77777777" w:rsidTr="0058591D">
        <w:trPr>
          <w:jc w:val="center"/>
        </w:trPr>
        <w:tc>
          <w:tcPr>
            <w:tcW w:w="5112" w:type="dxa"/>
          </w:tcPr>
          <w:p w14:paraId="030E9EEF" w14:textId="62408754" w:rsidR="00D32935" w:rsidRPr="0089574A" w:rsidRDefault="00D32935" w:rsidP="006547FE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5113" w:type="dxa"/>
          </w:tcPr>
          <w:p w14:paraId="62F3D970" w14:textId="41F10ADB" w:rsidR="0058591D" w:rsidRPr="0089574A" w:rsidRDefault="0058591D" w:rsidP="00D32935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1E3898C2" w14:textId="77777777" w:rsidR="0058591D" w:rsidRPr="0089574A" w:rsidRDefault="0058591D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tbl>
      <w:tblPr>
        <w:tblStyle w:val="TabelacomGrelh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112"/>
        <w:gridCol w:w="5113"/>
      </w:tblGrid>
      <w:tr w:rsidR="00510A09" w:rsidRPr="0089574A" w14:paraId="782EF729" w14:textId="77777777" w:rsidTr="00403FB8">
        <w:trPr>
          <w:jc w:val="center"/>
        </w:trPr>
        <w:tc>
          <w:tcPr>
            <w:tcW w:w="5112" w:type="dxa"/>
          </w:tcPr>
          <w:p w14:paraId="69BBE544" w14:textId="609482EC" w:rsidR="00510A09" w:rsidRPr="0089574A" w:rsidRDefault="00510A09" w:rsidP="00403FB8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5113" w:type="dxa"/>
          </w:tcPr>
          <w:p w14:paraId="68574CEC" w14:textId="77777777" w:rsidR="00510A09" w:rsidRPr="0089574A" w:rsidRDefault="00510A09" w:rsidP="00403FB8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</w:tr>
      <w:tr w:rsidR="00510A09" w:rsidRPr="0089574A" w14:paraId="2926E5A8" w14:textId="77777777" w:rsidTr="00403FB8">
        <w:trPr>
          <w:jc w:val="center"/>
        </w:trPr>
        <w:tc>
          <w:tcPr>
            <w:tcW w:w="5112" w:type="dxa"/>
          </w:tcPr>
          <w:p w14:paraId="3CCCE2A5" w14:textId="5057C483" w:rsidR="00ED1D0A" w:rsidRPr="0089574A" w:rsidRDefault="00ED1D0A" w:rsidP="00403FB8">
            <w:pPr>
              <w:pStyle w:val="Corpodetexto"/>
              <w:spacing w:after="0" w:line="276" w:lineRule="auto"/>
              <w:ind w:left="0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  <w:tc>
          <w:tcPr>
            <w:tcW w:w="5113" w:type="dxa"/>
          </w:tcPr>
          <w:p w14:paraId="1B1FAC6F" w14:textId="3C6F76AB" w:rsidR="00510A09" w:rsidRPr="0089574A" w:rsidRDefault="00510A09" w:rsidP="007B100F">
            <w:pPr>
              <w:pStyle w:val="Corpodetexto"/>
              <w:spacing w:after="0" w:line="276" w:lineRule="auto"/>
              <w:ind w:left="0"/>
              <w:jc w:val="center"/>
              <w:rPr>
                <w:rFonts w:ascii="Times New Roman" w:eastAsia="Comic Sans MS,Arial" w:hAnsi="Times New Roman"/>
                <w:b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41219F80" w14:textId="0ABB5989" w:rsidR="00FA2435" w:rsidRPr="0089574A" w:rsidRDefault="00FA2435" w:rsidP="006547FE">
      <w:pPr>
        <w:pStyle w:val="Corpodetexto"/>
        <w:spacing w:after="0" w:line="276" w:lineRule="auto"/>
        <w:ind w:left="0"/>
        <w:rPr>
          <w:rFonts w:ascii="Times New Roman" w:eastAsia="Comic Sans MS,Arial" w:hAnsi="Times New Roman"/>
          <w:b/>
          <w:color w:val="808080" w:themeColor="background1" w:themeShade="80"/>
          <w:sz w:val="24"/>
          <w:szCs w:val="24"/>
        </w:rPr>
      </w:pPr>
    </w:p>
    <w:p w14:paraId="50668EF9" w14:textId="2E5709FB" w:rsidR="00FA2435" w:rsidRPr="0089574A" w:rsidRDefault="00FA2435" w:rsidP="00080D88">
      <w:pPr>
        <w:pStyle w:val="Corpodetexto"/>
        <w:ind w:left="0"/>
        <w:rPr>
          <w:rFonts w:ascii="Times New Roman" w:eastAsia="Comic Sans MS,Arial" w:hAnsi="Times New Roman"/>
          <w:sz w:val="24"/>
          <w:szCs w:val="24"/>
        </w:rPr>
      </w:pPr>
    </w:p>
    <w:sectPr w:rsidR="00FA2435" w:rsidRPr="0089574A" w:rsidSect="00F97130">
      <w:headerReference w:type="default" r:id="rId12"/>
      <w:footerReference w:type="default" r:id="rId13"/>
      <w:pgSz w:w="11907" w:h="16840" w:code="9"/>
      <w:pgMar w:top="1985" w:right="425" w:bottom="993" w:left="1247" w:header="142" w:footer="5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363102" w14:textId="77777777" w:rsidR="00BB0694" w:rsidRDefault="00BB0694" w:rsidP="00D65E51">
      <w:r>
        <w:separator/>
      </w:r>
    </w:p>
  </w:endnote>
  <w:endnote w:type="continuationSeparator" w:id="0">
    <w:p w14:paraId="2249B338" w14:textId="77777777" w:rsidR="00BB0694" w:rsidRDefault="00BB0694" w:rsidP="00D65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,Arial">
    <w:altName w:val="Times New Roman"/>
    <w:panose1 w:val="00000000000000000000"/>
    <w:charset w:val="00"/>
    <w:family w:val="roman"/>
    <w:notTrueType/>
    <w:pitch w:val="default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9BFF4" w14:textId="54EFEFA5" w:rsidR="00275697" w:rsidRPr="00D3141E" w:rsidRDefault="00275697" w:rsidP="00275697">
    <w:pPr>
      <w:pStyle w:val="Rodap"/>
      <w:pBdr>
        <w:top w:val="single" w:sz="4" w:space="1" w:color="auto"/>
      </w:pBdr>
      <w:tabs>
        <w:tab w:val="clear" w:pos="8504"/>
        <w:tab w:val="right" w:pos="9781"/>
      </w:tabs>
      <w:ind w:right="40"/>
      <w:rPr>
        <w:rStyle w:val="Nmerodepgina"/>
        <w:rFonts w:ascii="Arial" w:hAnsi="Arial" w:cs="Arial"/>
        <w:sz w:val="12"/>
        <w:szCs w:val="12"/>
      </w:rPr>
    </w:pPr>
    <w:r w:rsidRPr="00D3141E">
      <w:rPr>
        <w:rFonts w:ascii="Arial" w:hAnsi="Arial" w:cs="Arial"/>
        <w:sz w:val="12"/>
        <w:szCs w:val="12"/>
      </w:rPr>
      <w:t>ESC</w:t>
    </w:r>
    <w:r w:rsidR="00E52B4E">
      <w:rPr>
        <w:rFonts w:ascii="Arial" w:hAnsi="Arial" w:cs="Arial"/>
        <w:sz w:val="12"/>
        <w:szCs w:val="12"/>
      </w:rPr>
      <w:t>M</w:t>
    </w:r>
    <w:r w:rsidRPr="00D3141E">
      <w:rPr>
        <w:rFonts w:ascii="Arial" w:hAnsi="Arial" w:cs="Arial"/>
        <w:b/>
        <w:sz w:val="12"/>
        <w:szCs w:val="12"/>
      </w:rPr>
      <w:tab/>
    </w:r>
    <w:r w:rsidRPr="00D3141E">
      <w:rPr>
        <w:rFonts w:ascii="Arial" w:hAnsi="Arial" w:cs="Arial"/>
        <w:b/>
        <w:sz w:val="12"/>
        <w:szCs w:val="12"/>
      </w:rPr>
      <w:tab/>
    </w:r>
    <w:r>
      <w:rPr>
        <w:rFonts w:ascii="Arial" w:hAnsi="Arial" w:cs="Arial"/>
        <w:b/>
        <w:sz w:val="12"/>
        <w:szCs w:val="12"/>
      </w:rPr>
      <w:t xml:space="preserve">Pág. </w:t>
    </w:r>
    <w:r w:rsidRPr="00D3141E">
      <w:rPr>
        <w:rFonts w:ascii="Arial" w:hAnsi="Arial" w:cs="Arial"/>
        <w:b/>
        <w:sz w:val="12"/>
        <w:szCs w:val="12"/>
      </w:rPr>
      <w:fldChar w:fldCharType="begin"/>
    </w:r>
    <w:r w:rsidRPr="00D3141E">
      <w:rPr>
        <w:rFonts w:ascii="Arial" w:hAnsi="Arial" w:cs="Arial"/>
        <w:b/>
        <w:sz w:val="12"/>
        <w:szCs w:val="12"/>
      </w:rPr>
      <w:instrText>PAGE   \* MERGEFORMAT</w:instrText>
    </w:r>
    <w:r w:rsidRPr="00D3141E">
      <w:rPr>
        <w:rFonts w:ascii="Arial" w:hAnsi="Arial" w:cs="Arial"/>
        <w:b/>
        <w:sz w:val="12"/>
        <w:szCs w:val="12"/>
      </w:rPr>
      <w:fldChar w:fldCharType="separate"/>
    </w:r>
    <w:r>
      <w:rPr>
        <w:rFonts w:ascii="Arial" w:hAnsi="Arial" w:cs="Arial"/>
        <w:b/>
        <w:noProof/>
        <w:sz w:val="12"/>
        <w:szCs w:val="12"/>
      </w:rPr>
      <w:t>1</w:t>
    </w:r>
    <w:r w:rsidRPr="00D3141E">
      <w:rPr>
        <w:rFonts w:ascii="Arial" w:hAnsi="Arial" w:cs="Arial"/>
        <w:b/>
        <w:sz w:val="12"/>
        <w:szCs w:val="12"/>
      </w:rPr>
      <w:fldChar w:fldCharType="end"/>
    </w:r>
  </w:p>
  <w:p w14:paraId="4955AEE9" w14:textId="77777777" w:rsidR="00275697" w:rsidRDefault="00275697" w:rsidP="00275697">
    <w:pPr>
      <w:pStyle w:val="Rodap"/>
      <w:pBdr>
        <w:top w:val="single" w:sz="4" w:space="1" w:color="auto"/>
      </w:pBdr>
      <w:tabs>
        <w:tab w:val="clear" w:pos="8504"/>
        <w:tab w:val="right" w:pos="7797"/>
      </w:tabs>
      <w:ind w:right="40"/>
      <w:rPr>
        <w:rStyle w:val="Nmerodepgina"/>
        <w:rFonts w:ascii="Tw Cen MT" w:hAnsi="Tw Cen MT"/>
        <w:szCs w:val="18"/>
      </w:rPr>
    </w:pPr>
  </w:p>
  <w:p w14:paraId="02CB9764" w14:textId="3B7BCC2C" w:rsidR="00675855" w:rsidRPr="00275697" w:rsidRDefault="00275697" w:rsidP="00275697">
    <w:pPr>
      <w:pStyle w:val="Rodap"/>
      <w:jc w:val="right"/>
    </w:pPr>
    <w:r>
      <w:rPr>
        <w:rFonts w:ascii="Tw Cen MT" w:hAnsi="Tw Cen MT"/>
        <w:noProof/>
        <w:sz w:val="18"/>
        <w:szCs w:val="18"/>
        <w:lang w:eastAsia="pt-PT"/>
      </w:rPr>
      <w:drawing>
        <wp:inline distT="0" distB="0" distL="0" distR="0" wp14:anchorId="17548FED" wp14:editId="222225B5">
          <wp:extent cx="3370699" cy="494426"/>
          <wp:effectExtent l="0" t="0" r="1270" b="127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5369"/>
                  <a:stretch/>
                </pic:blipFill>
                <pic:spPr bwMode="auto">
                  <a:xfrm>
                    <a:off x="0" y="0"/>
                    <a:ext cx="3405214" cy="49948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CEA2BF" w14:textId="77777777" w:rsidR="00BB0694" w:rsidRDefault="00BB0694" w:rsidP="00D65E51">
      <w:r>
        <w:separator/>
      </w:r>
    </w:p>
  </w:footnote>
  <w:footnote w:type="continuationSeparator" w:id="0">
    <w:p w14:paraId="4594201F" w14:textId="77777777" w:rsidR="00BB0694" w:rsidRDefault="00BB0694" w:rsidP="00D65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0E6B2" w14:textId="77777777" w:rsidR="00275697" w:rsidRPr="007361C0" w:rsidRDefault="00275697" w:rsidP="00275697">
    <w:pPr>
      <w:pStyle w:val="Cabealho"/>
      <w:ind w:right="170"/>
      <w:jc w:val="center"/>
      <w:rPr>
        <w:sz w:val="16"/>
        <w:szCs w:val="16"/>
      </w:rPr>
    </w:pPr>
    <w:r>
      <w:rPr>
        <w:noProof/>
        <w:lang w:eastAsia="pt-PT"/>
      </w:rPr>
      <mc:AlternateContent>
        <mc:Choice Requires="wpg">
          <w:drawing>
            <wp:anchor distT="0" distB="0" distL="114300" distR="114300" simplePos="0" relativeHeight="251666944" behindDoc="0" locked="0" layoutInCell="1" allowOverlap="1" wp14:anchorId="0030D5F1" wp14:editId="6C8C20DE">
              <wp:simplePos x="0" y="0"/>
              <wp:positionH relativeFrom="column">
                <wp:posOffset>5234940</wp:posOffset>
              </wp:positionH>
              <wp:positionV relativeFrom="paragraph">
                <wp:posOffset>99060</wp:posOffset>
              </wp:positionV>
              <wp:extent cx="1071880" cy="876935"/>
              <wp:effectExtent l="0" t="0" r="0" b="0"/>
              <wp:wrapNone/>
              <wp:docPr id="12" name="Group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071880" cy="876935"/>
                        <a:chOff x="4582" y="3835"/>
                        <a:chExt cx="1803" cy="1475"/>
                      </a:xfrm>
                    </wpg:grpSpPr>
                    <pic:pic xmlns:pic="http://schemas.openxmlformats.org/drawingml/2006/picture">
                      <pic:nvPicPr>
                        <pic:cNvPr id="13" name="Picture 130" descr="cm_texto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582" y="4731"/>
                          <a:ext cx="1803" cy="5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4" name="Picture 131" descr="logo_escm_2014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040" y="3835"/>
                          <a:ext cx="888" cy="8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109713" id="Group 129" o:spid="_x0000_s1026" style="position:absolute;margin-left:412.2pt;margin-top:7.8pt;width:84.4pt;height:69.05pt;z-index:251666944" coordorigin="4582,3835" coordsize="1803,14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oHwSUNDX1BST0ZJTEUACQn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T/////////////////////////////////////////69H/////////////////////////////&#10;////////////9+n+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c3X////////////////////////////////&#10;///////dr5a39P/////////////////////////////////////FjGin5///////////////////&#10;///////////////////MnImk5//////////////////////////////////////6zrvG9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3MW99f////////////////////////////////////+/k3qFxf//////////////////////&#10;/////////////9uQWz1lqPb//////////////////////////////////rx1NABUm+v/////////&#10;////////////////////////05R+SSxOmuz////////////////////////////////Y1MqzfmVt&#10;pfn////////////////////////////////////0xa6vy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t5ePj5Obo&#10;7fH5//////////////////////////////2xlJKSlZmdo6myvNDt////////////////////////&#10;//+dU0dJTVFWYHOKr9b8//////////////////////////+yVgAaNVBti67S9///////////////&#10;///////////////Nbz5fe5m31/n////////////////////////////////un4OmwuH/////////&#10;////////////////////////////487r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oHwSUNDX1BST0ZJTEUACQn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T/////////////////////////////////////&#10;////69H/////////////////////////////////////////9+n+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4c3X///////////////////////////////////////dr5a39P//////////////////////////&#10;///////////FjGin5//////////////////////////////////////MnImk5///////////////&#10;///////////////////////6zrvG9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3MW99f//////////////////////////////&#10;//////+/k3qFxf///////////////////////////////////9uQWz1lqPb/////////////////&#10;/////////////////rx1NABUm+v/////////////////////////////////05R+SSxOmuz/////&#10;///////////////////////////Y1MqzfmVtpfn////////////////////////////////////0&#10;xa6vyf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t5ePj5Obo7fH5//////////////////////////////2xlJKS&#10;lZmdo6myvNDt//////////////////////////+dU0dJTVFWYHOKr9b8////////////////////&#10;//////+yVgAaNVBti67S9//////////////////////////////Nbz5fe5m31/n/////////////&#10;///////////////////un4OmwuH/////////////////////////////////////487r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0" o:spid="_x0000_s1027" type="#_x0000_t75" alt="cm_texto_1" style="position:absolute;left:4582;top:4731;width:1803;height:5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">
                <v:imagedata r:id="rId3" o:title="cm_texto_1"/>
              </v:shape>
              <v:shape id="Picture 131" o:spid="_x0000_s1028" type="#_x0000_t75" alt="logo_escm_2014_1" style="position:absolute;left:5040;top:3835;width:888;height:8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">
                <v:imagedata r:id="rId4" o:title="logo_escm_2014_1"/>
              </v:shape>
            </v:group>
          </w:pict>
        </mc:Fallback>
      </mc:AlternateContent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56D5C5D5" wp14:editId="621354DE">
              <wp:simplePos x="0" y="0"/>
              <wp:positionH relativeFrom="column">
                <wp:posOffset>643848</wp:posOffset>
              </wp:positionH>
              <wp:positionV relativeFrom="paragraph">
                <wp:posOffset>320028</wp:posOffset>
              </wp:positionV>
              <wp:extent cx="4800600" cy="495959"/>
              <wp:effectExtent l="0" t="0" r="0" b="0"/>
              <wp:wrapNone/>
              <wp:docPr id="11" name="Text Box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800600" cy="49595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EB8EDE" w14:textId="77777777" w:rsidR="00275697" w:rsidRPr="00C87772" w:rsidRDefault="00275697" w:rsidP="00275697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</w:pPr>
                          <w:r w:rsidRPr="00C87772"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  <w:t>Direção-Geral dos Estabelecimentos Escolares</w:t>
                          </w:r>
                        </w:p>
                        <w:p w14:paraId="72D4A127" w14:textId="77777777" w:rsidR="00275697" w:rsidRPr="00C87772" w:rsidRDefault="00275697" w:rsidP="003F1563">
                          <w:pPr>
                            <w:spacing w:line="276" w:lineRule="auto"/>
                            <w:jc w:val="center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 w:rsidRPr="00C87772">
                            <w:rPr>
                              <w:rFonts w:ascii="Arial" w:hAnsi="Arial" w:cs="Arial"/>
                              <w:b/>
                              <w:smallCaps/>
                              <w:color w:val="404040"/>
                              <w:sz w:val="24"/>
                              <w:szCs w:val="24"/>
                            </w:rPr>
                            <w:t>Direção de Serviços da Região Centro</w:t>
                          </w:r>
                        </w:p>
                        <w:p w14:paraId="62375272" w14:textId="77777777" w:rsidR="00275697" w:rsidRDefault="00275697" w:rsidP="00275697">
                          <w:pPr>
                            <w:jc w:val="center"/>
                            <w:rPr>
                              <w:b/>
                              <w:smallCaps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D5C5D5" id="_x0000_t202" coordsize="21600,21600" o:spt="202" path="m,l,21600r21600,l21600,xe">
              <v:stroke joinstyle="miter"/>
              <v:path gradientshapeok="t" o:connecttype="rect"/>
            </v:shapetype>
            <v:shape id="Text Box 99" o:spid="_x0000_s1026" type="#_x0000_t202" style="position:absolute;left:0;text-align:left;margin-left:50.7pt;margin-top:25.2pt;width:378pt;height:39.0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" filled="f" stroked="f">
              <v:textbox>
                <w:txbxContent>
                  <w:p w14:paraId="07EB8EDE" w14:textId="77777777" w:rsidR="00275697" w:rsidRPr="00C87772" w:rsidRDefault="00275697" w:rsidP="00275697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</w:pPr>
                    <w:r w:rsidRPr="00C87772"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  <w:t>Direção-Geral dos Estabelecimentos Escolares</w:t>
                    </w:r>
                  </w:p>
                  <w:p w14:paraId="72D4A127" w14:textId="77777777" w:rsidR="00275697" w:rsidRPr="00C87772" w:rsidRDefault="00275697" w:rsidP="003F1563">
                    <w:pPr>
                      <w:spacing w:line="276" w:lineRule="auto"/>
                      <w:jc w:val="center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 w:rsidRPr="00C87772">
                      <w:rPr>
                        <w:rFonts w:ascii="Arial" w:hAnsi="Arial" w:cs="Arial"/>
                        <w:b/>
                        <w:smallCaps/>
                        <w:color w:val="404040"/>
                        <w:sz w:val="24"/>
                        <w:szCs w:val="24"/>
                      </w:rPr>
                      <w:t>Direção de Serviços da Região Centro</w:t>
                    </w:r>
                  </w:p>
                  <w:p w14:paraId="62375272" w14:textId="77777777" w:rsidR="00275697" w:rsidRDefault="00275697" w:rsidP="00275697">
                    <w:pPr>
                      <w:jc w:val="center"/>
                      <w:rPr>
                        <w:b/>
                        <w:smallCaps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b/>
        <w:bCs/>
        <w:noProof/>
        <w:color w:val="000000"/>
        <w:sz w:val="24"/>
        <w:szCs w:val="24"/>
        <w:lang w:eastAsia="pt-PT"/>
      </w:rPr>
      <w:drawing>
        <wp:inline distT="0" distB="0" distL="0" distR="0" wp14:anchorId="1AABB659" wp14:editId="487F24CF">
          <wp:extent cx="1390650" cy="471557"/>
          <wp:effectExtent l="0" t="0" r="0" b="0"/>
          <wp:docPr id="1" name="Imagem 1" descr="H:\2016\Assessoria\Logo_ME_2016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:\2016\Assessoria\Logo_ME_2016 (2).png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660" cy="4749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3BF2A9B" w14:textId="77777777" w:rsidR="00275697" w:rsidRDefault="00275697" w:rsidP="00275697">
    <w:pPr>
      <w:pStyle w:val="Corpodetexto"/>
      <w:spacing w:after="0" w:line="240" w:lineRule="auto"/>
      <w:ind w:left="0"/>
      <w:jc w:val="right"/>
      <w:rPr>
        <w:rFonts w:ascii="Arial" w:hAnsi="Arial" w:cs="Arial"/>
        <w:b/>
        <w:bCs/>
        <w:color w:val="000000"/>
        <w:sz w:val="24"/>
        <w:szCs w:val="24"/>
      </w:rPr>
    </w:pPr>
  </w:p>
  <w:p w14:paraId="67D26462" w14:textId="77777777" w:rsidR="00275697" w:rsidRDefault="00275697" w:rsidP="00275697">
    <w:pPr>
      <w:pStyle w:val="Corpodetexto"/>
      <w:spacing w:after="0" w:line="240" w:lineRule="auto"/>
      <w:ind w:left="0"/>
      <w:jc w:val="right"/>
      <w:rPr>
        <w:rFonts w:ascii="Arial" w:hAnsi="Arial" w:cs="Arial"/>
        <w:b/>
        <w:bCs/>
        <w:color w:val="000000"/>
        <w:sz w:val="24"/>
        <w:szCs w:val="24"/>
      </w:rPr>
    </w:pP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50B4070B" wp14:editId="257F15C7">
              <wp:simplePos x="0" y="0"/>
              <wp:positionH relativeFrom="column">
                <wp:posOffset>-58420</wp:posOffset>
              </wp:positionH>
              <wp:positionV relativeFrom="paragraph">
                <wp:posOffset>182880</wp:posOffset>
              </wp:positionV>
              <wp:extent cx="913130" cy="228600"/>
              <wp:effectExtent l="0" t="0" r="0" b="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62D439" w14:textId="48A056EA" w:rsidR="00275697" w:rsidRPr="00EE766F" w:rsidRDefault="003F1563" w:rsidP="00275697">
                          <w:pPr>
                            <w:rPr>
                              <w:b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2022</w:t>
                          </w:r>
                          <w:r w:rsidR="00275697"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smallCaps/>
                              <w:sz w:val="18"/>
                              <w:szCs w:val="18"/>
                            </w:rPr>
                            <w:t>2023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B4070B" id="Text Box 6" o:spid="_x0000_s1027" type="#_x0000_t202" style="position:absolute;left:0;text-align:left;margin-left:-4.6pt;margin-top:14.4pt;width:71.9pt;height:1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" filled="f" stroked="f">
              <v:textbox>
                <w:txbxContent>
                  <w:p w14:paraId="7F62D439" w14:textId="48A056EA" w:rsidR="00275697" w:rsidRPr="00EE766F" w:rsidRDefault="003F1563" w:rsidP="00275697">
                    <w:pPr>
                      <w:rPr>
                        <w:b/>
                        <w:sz w:val="24"/>
                        <w:szCs w:val="26"/>
                      </w:rPr>
                    </w:pPr>
                    <w:r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2022</w:t>
                    </w:r>
                    <w:r w:rsidR="00275697"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smallCaps/>
                        <w:sz w:val="18"/>
                        <w:szCs w:val="18"/>
                      </w:rPr>
                      <w:t>2023</w:t>
                    </w:r>
                  </w:p>
                </w:txbxContent>
              </v:textbox>
            </v:shape>
          </w:pict>
        </mc:Fallback>
      </mc:AlternateContent>
    </w:r>
  </w:p>
  <w:p w14:paraId="0D61E8E8" w14:textId="06FE2014" w:rsidR="00275697" w:rsidRPr="00EB2FDA" w:rsidRDefault="00275697" w:rsidP="003F1563">
    <w:pPr>
      <w:pStyle w:val="Corpodetexto"/>
      <w:pBdr>
        <w:bottom w:val="single" w:sz="4" w:space="1" w:color="auto"/>
      </w:pBdr>
      <w:spacing w:after="240"/>
      <w:ind w:left="0"/>
      <w:jc w:val="center"/>
      <w:rPr>
        <w:rFonts w:ascii="Arial" w:hAnsi="Arial" w:cs="Arial"/>
        <w:b/>
        <w:bCs/>
        <w:color w:val="000000"/>
        <w:sz w:val="24"/>
        <w:szCs w:val="24"/>
      </w:rPr>
    </w:pPr>
    <w:r>
      <w:rPr>
        <w:rFonts w:ascii="Arial" w:hAnsi="Arial" w:cs="Arial"/>
        <w:b/>
        <w:bCs/>
        <w:color w:val="000000"/>
        <w:sz w:val="24"/>
        <w:szCs w:val="24"/>
      </w:rPr>
      <w:t>Escola Secundária Campos Melo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E3084"/>
    <w:multiLevelType w:val="multilevel"/>
    <w:tmpl w:val="956E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30"/>
        </w:tabs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1" w15:restartNumberingAfterBreak="0">
    <w:nsid w:val="05B940A1"/>
    <w:multiLevelType w:val="hybridMultilevel"/>
    <w:tmpl w:val="0786FBF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343"/>
    <w:multiLevelType w:val="hybridMultilevel"/>
    <w:tmpl w:val="E8CA4412"/>
    <w:lvl w:ilvl="0" w:tplc="08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31F19"/>
    <w:multiLevelType w:val="hybridMultilevel"/>
    <w:tmpl w:val="52FE51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767F1"/>
    <w:multiLevelType w:val="hybridMultilevel"/>
    <w:tmpl w:val="F00EF99E"/>
    <w:lvl w:ilvl="0" w:tplc="DA384E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97676D2"/>
    <w:multiLevelType w:val="multilevel"/>
    <w:tmpl w:val="503EC592"/>
    <w:lvl w:ilvl="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23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1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7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9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538" w:hanging="1800"/>
      </w:pPr>
      <w:rPr>
        <w:rFonts w:hint="default"/>
      </w:rPr>
    </w:lvl>
  </w:abstractNum>
  <w:abstractNum w:abstractNumId="6" w15:restartNumberingAfterBreak="0">
    <w:nsid w:val="1B1C3D8B"/>
    <w:multiLevelType w:val="hybridMultilevel"/>
    <w:tmpl w:val="03CC09D6"/>
    <w:lvl w:ilvl="0" w:tplc="8EFE1A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77520"/>
    <w:multiLevelType w:val="hybridMultilevel"/>
    <w:tmpl w:val="5016EB00"/>
    <w:lvl w:ilvl="0" w:tplc="0816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E531359"/>
    <w:multiLevelType w:val="multilevel"/>
    <w:tmpl w:val="EFAE8784"/>
    <w:lvl w:ilvl="0">
      <w:start w:val="1"/>
      <w:numFmt w:val="decimal"/>
      <w:lvlText w:val="%1."/>
      <w:lvlJc w:val="left"/>
      <w:pPr>
        <w:ind w:left="675" w:hanging="675"/>
      </w:pPr>
      <w:rPr>
        <w:rFonts w:eastAsia="Times New Roman" w:hint="default"/>
        <w:sz w:val="27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Times New Roman" w:hint="default"/>
        <w:sz w:val="27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eastAsia="Times New Roman" w:hint="default"/>
        <w:sz w:val="27"/>
      </w:rPr>
    </w:lvl>
    <w:lvl w:ilvl="3">
      <w:start w:val="1"/>
      <w:numFmt w:val="decimal"/>
      <w:lvlText w:val="%1.%2.%3.%4."/>
      <w:lvlJc w:val="left"/>
      <w:pPr>
        <w:ind w:left="2013" w:hanging="1080"/>
      </w:pPr>
      <w:rPr>
        <w:rFonts w:eastAsia="Times New Roman" w:hint="default"/>
        <w:sz w:val="27"/>
      </w:rPr>
    </w:lvl>
    <w:lvl w:ilvl="4">
      <w:start w:val="1"/>
      <w:numFmt w:val="decimal"/>
      <w:lvlText w:val="%1.%2.%3.%4.%5."/>
      <w:lvlJc w:val="left"/>
      <w:pPr>
        <w:ind w:left="2324" w:hanging="1080"/>
      </w:pPr>
      <w:rPr>
        <w:rFonts w:eastAsia="Times New Roman" w:hint="default"/>
        <w:sz w:val="27"/>
      </w:rPr>
    </w:lvl>
    <w:lvl w:ilvl="5">
      <w:start w:val="1"/>
      <w:numFmt w:val="decimal"/>
      <w:lvlText w:val="%1.%2.%3.%4.%5.%6."/>
      <w:lvlJc w:val="left"/>
      <w:pPr>
        <w:ind w:left="2995" w:hanging="1440"/>
      </w:pPr>
      <w:rPr>
        <w:rFonts w:eastAsia="Times New Roman" w:hint="default"/>
        <w:sz w:val="27"/>
      </w:rPr>
    </w:lvl>
    <w:lvl w:ilvl="6">
      <w:start w:val="1"/>
      <w:numFmt w:val="decimal"/>
      <w:lvlText w:val="%1.%2.%3.%4.%5.%6.%7."/>
      <w:lvlJc w:val="left"/>
      <w:pPr>
        <w:ind w:left="3306" w:hanging="1440"/>
      </w:pPr>
      <w:rPr>
        <w:rFonts w:eastAsia="Times New Roman" w:hint="default"/>
        <w:sz w:val="27"/>
      </w:rPr>
    </w:lvl>
    <w:lvl w:ilvl="7">
      <w:start w:val="1"/>
      <w:numFmt w:val="decimal"/>
      <w:lvlText w:val="%1.%2.%3.%4.%5.%6.%7.%8."/>
      <w:lvlJc w:val="left"/>
      <w:pPr>
        <w:ind w:left="3977" w:hanging="1800"/>
      </w:pPr>
      <w:rPr>
        <w:rFonts w:eastAsia="Times New Roman" w:hint="default"/>
        <w:sz w:val="27"/>
      </w:rPr>
    </w:lvl>
    <w:lvl w:ilvl="8">
      <w:start w:val="1"/>
      <w:numFmt w:val="decimal"/>
      <w:lvlText w:val="%1.%2.%3.%4.%5.%6.%7.%8.%9."/>
      <w:lvlJc w:val="left"/>
      <w:pPr>
        <w:ind w:left="4648" w:hanging="2160"/>
      </w:pPr>
      <w:rPr>
        <w:rFonts w:eastAsia="Times New Roman" w:hint="default"/>
        <w:sz w:val="27"/>
      </w:rPr>
    </w:lvl>
  </w:abstractNum>
  <w:abstractNum w:abstractNumId="9" w15:restartNumberingAfterBreak="0">
    <w:nsid w:val="22B10AC0"/>
    <w:multiLevelType w:val="hybridMultilevel"/>
    <w:tmpl w:val="1D34A39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A4447"/>
    <w:multiLevelType w:val="hybridMultilevel"/>
    <w:tmpl w:val="46CA2C9E"/>
    <w:lvl w:ilvl="0" w:tplc="45E6EAFC">
      <w:start w:val="1"/>
      <w:numFmt w:val="lowerLetter"/>
      <w:lvlText w:val="%1)"/>
      <w:lvlJc w:val="left"/>
      <w:pPr>
        <w:ind w:left="103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755" w:hanging="360"/>
      </w:pPr>
    </w:lvl>
    <w:lvl w:ilvl="2" w:tplc="0816001B" w:tentative="1">
      <w:start w:val="1"/>
      <w:numFmt w:val="lowerRoman"/>
      <w:lvlText w:val="%3."/>
      <w:lvlJc w:val="right"/>
      <w:pPr>
        <w:ind w:left="2475" w:hanging="180"/>
      </w:pPr>
    </w:lvl>
    <w:lvl w:ilvl="3" w:tplc="0816000F" w:tentative="1">
      <w:start w:val="1"/>
      <w:numFmt w:val="decimal"/>
      <w:lvlText w:val="%4."/>
      <w:lvlJc w:val="left"/>
      <w:pPr>
        <w:ind w:left="3195" w:hanging="360"/>
      </w:pPr>
    </w:lvl>
    <w:lvl w:ilvl="4" w:tplc="08160019" w:tentative="1">
      <w:start w:val="1"/>
      <w:numFmt w:val="lowerLetter"/>
      <w:lvlText w:val="%5."/>
      <w:lvlJc w:val="left"/>
      <w:pPr>
        <w:ind w:left="3915" w:hanging="360"/>
      </w:pPr>
    </w:lvl>
    <w:lvl w:ilvl="5" w:tplc="0816001B" w:tentative="1">
      <w:start w:val="1"/>
      <w:numFmt w:val="lowerRoman"/>
      <w:lvlText w:val="%6."/>
      <w:lvlJc w:val="right"/>
      <w:pPr>
        <w:ind w:left="4635" w:hanging="180"/>
      </w:pPr>
    </w:lvl>
    <w:lvl w:ilvl="6" w:tplc="0816000F" w:tentative="1">
      <w:start w:val="1"/>
      <w:numFmt w:val="decimal"/>
      <w:lvlText w:val="%7."/>
      <w:lvlJc w:val="left"/>
      <w:pPr>
        <w:ind w:left="5355" w:hanging="360"/>
      </w:pPr>
    </w:lvl>
    <w:lvl w:ilvl="7" w:tplc="08160019" w:tentative="1">
      <w:start w:val="1"/>
      <w:numFmt w:val="lowerLetter"/>
      <w:lvlText w:val="%8."/>
      <w:lvlJc w:val="left"/>
      <w:pPr>
        <w:ind w:left="6075" w:hanging="360"/>
      </w:pPr>
    </w:lvl>
    <w:lvl w:ilvl="8" w:tplc="0816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1" w15:restartNumberingAfterBreak="0">
    <w:nsid w:val="2B104653"/>
    <w:multiLevelType w:val="hybridMultilevel"/>
    <w:tmpl w:val="FCCCC30E"/>
    <w:lvl w:ilvl="0" w:tplc="8EFE1A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00203"/>
    <w:multiLevelType w:val="hybridMultilevel"/>
    <w:tmpl w:val="03CAD894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5455A0"/>
    <w:multiLevelType w:val="hybridMultilevel"/>
    <w:tmpl w:val="2442585A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3A86E1E"/>
    <w:multiLevelType w:val="multilevel"/>
    <w:tmpl w:val="571EB59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D7D76"/>
    <w:multiLevelType w:val="hybridMultilevel"/>
    <w:tmpl w:val="F0B63214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11B37"/>
    <w:multiLevelType w:val="hybridMultilevel"/>
    <w:tmpl w:val="C98EF42C"/>
    <w:lvl w:ilvl="0" w:tplc="08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97425C"/>
    <w:multiLevelType w:val="hybridMultilevel"/>
    <w:tmpl w:val="E72AEF90"/>
    <w:lvl w:ilvl="0" w:tplc="08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C4542"/>
    <w:multiLevelType w:val="hybridMultilevel"/>
    <w:tmpl w:val="26E232AA"/>
    <w:lvl w:ilvl="0" w:tplc="08160001">
      <w:start w:val="1"/>
      <w:numFmt w:val="bullet"/>
      <w:lvlText w:val=""/>
      <w:lvlJc w:val="left"/>
      <w:pPr>
        <w:tabs>
          <w:tab w:val="num" w:pos="1485"/>
        </w:tabs>
        <w:ind w:left="1485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2205"/>
        </w:tabs>
        <w:ind w:left="22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925"/>
        </w:tabs>
        <w:ind w:left="29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3645"/>
        </w:tabs>
        <w:ind w:left="36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4365"/>
        </w:tabs>
        <w:ind w:left="43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5085"/>
        </w:tabs>
        <w:ind w:left="50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805"/>
        </w:tabs>
        <w:ind w:left="58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525"/>
        </w:tabs>
        <w:ind w:left="65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7245"/>
        </w:tabs>
        <w:ind w:left="7245" w:hanging="360"/>
      </w:pPr>
      <w:rPr>
        <w:rFonts w:ascii="Wingdings" w:hAnsi="Wingdings" w:hint="default"/>
      </w:rPr>
    </w:lvl>
  </w:abstractNum>
  <w:abstractNum w:abstractNumId="19" w15:restartNumberingAfterBreak="0">
    <w:nsid w:val="3CBF3006"/>
    <w:multiLevelType w:val="hybridMultilevel"/>
    <w:tmpl w:val="BF580ACC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E53393"/>
    <w:multiLevelType w:val="hybridMultilevel"/>
    <w:tmpl w:val="1E5AA404"/>
    <w:lvl w:ilvl="0" w:tplc="08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46352BC9"/>
    <w:multiLevelType w:val="hybridMultilevel"/>
    <w:tmpl w:val="E96688D0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83312"/>
    <w:multiLevelType w:val="hybridMultilevel"/>
    <w:tmpl w:val="0BD68780"/>
    <w:lvl w:ilvl="0" w:tplc="08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171449"/>
    <w:multiLevelType w:val="hybridMultilevel"/>
    <w:tmpl w:val="5E425CCC"/>
    <w:lvl w:ilvl="0" w:tplc="ECF64A7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15" w:hanging="360"/>
      </w:pPr>
    </w:lvl>
    <w:lvl w:ilvl="2" w:tplc="0816001B" w:tentative="1">
      <w:start w:val="1"/>
      <w:numFmt w:val="lowerRoman"/>
      <w:lvlText w:val="%3."/>
      <w:lvlJc w:val="right"/>
      <w:pPr>
        <w:ind w:left="2535" w:hanging="180"/>
      </w:pPr>
    </w:lvl>
    <w:lvl w:ilvl="3" w:tplc="0816000F" w:tentative="1">
      <w:start w:val="1"/>
      <w:numFmt w:val="decimal"/>
      <w:lvlText w:val="%4."/>
      <w:lvlJc w:val="left"/>
      <w:pPr>
        <w:ind w:left="3255" w:hanging="360"/>
      </w:pPr>
    </w:lvl>
    <w:lvl w:ilvl="4" w:tplc="08160019" w:tentative="1">
      <w:start w:val="1"/>
      <w:numFmt w:val="lowerLetter"/>
      <w:lvlText w:val="%5."/>
      <w:lvlJc w:val="left"/>
      <w:pPr>
        <w:ind w:left="3975" w:hanging="360"/>
      </w:pPr>
    </w:lvl>
    <w:lvl w:ilvl="5" w:tplc="0816001B" w:tentative="1">
      <w:start w:val="1"/>
      <w:numFmt w:val="lowerRoman"/>
      <w:lvlText w:val="%6."/>
      <w:lvlJc w:val="right"/>
      <w:pPr>
        <w:ind w:left="4695" w:hanging="180"/>
      </w:pPr>
    </w:lvl>
    <w:lvl w:ilvl="6" w:tplc="0816000F" w:tentative="1">
      <w:start w:val="1"/>
      <w:numFmt w:val="decimal"/>
      <w:lvlText w:val="%7."/>
      <w:lvlJc w:val="left"/>
      <w:pPr>
        <w:ind w:left="5415" w:hanging="360"/>
      </w:pPr>
    </w:lvl>
    <w:lvl w:ilvl="7" w:tplc="08160019" w:tentative="1">
      <w:start w:val="1"/>
      <w:numFmt w:val="lowerLetter"/>
      <w:lvlText w:val="%8."/>
      <w:lvlJc w:val="left"/>
      <w:pPr>
        <w:ind w:left="6135" w:hanging="360"/>
      </w:pPr>
    </w:lvl>
    <w:lvl w:ilvl="8" w:tplc="08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4" w15:restartNumberingAfterBreak="0">
    <w:nsid w:val="553A5BE5"/>
    <w:multiLevelType w:val="multilevel"/>
    <w:tmpl w:val="CB3C74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5C1256B6"/>
    <w:multiLevelType w:val="multilevel"/>
    <w:tmpl w:val="8768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857F8"/>
    <w:multiLevelType w:val="hybridMultilevel"/>
    <w:tmpl w:val="F73ECD7A"/>
    <w:lvl w:ilvl="0" w:tplc="BB2033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4247A02"/>
    <w:multiLevelType w:val="hybridMultilevel"/>
    <w:tmpl w:val="5E425CCC"/>
    <w:lvl w:ilvl="0" w:tplc="ECF64A72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15" w:hanging="360"/>
      </w:pPr>
    </w:lvl>
    <w:lvl w:ilvl="2" w:tplc="0816001B" w:tentative="1">
      <w:start w:val="1"/>
      <w:numFmt w:val="lowerRoman"/>
      <w:lvlText w:val="%3."/>
      <w:lvlJc w:val="right"/>
      <w:pPr>
        <w:ind w:left="2535" w:hanging="180"/>
      </w:pPr>
    </w:lvl>
    <w:lvl w:ilvl="3" w:tplc="0816000F" w:tentative="1">
      <w:start w:val="1"/>
      <w:numFmt w:val="decimal"/>
      <w:lvlText w:val="%4."/>
      <w:lvlJc w:val="left"/>
      <w:pPr>
        <w:ind w:left="3255" w:hanging="360"/>
      </w:pPr>
    </w:lvl>
    <w:lvl w:ilvl="4" w:tplc="08160019" w:tentative="1">
      <w:start w:val="1"/>
      <w:numFmt w:val="lowerLetter"/>
      <w:lvlText w:val="%5."/>
      <w:lvlJc w:val="left"/>
      <w:pPr>
        <w:ind w:left="3975" w:hanging="360"/>
      </w:pPr>
    </w:lvl>
    <w:lvl w:ilvl="5" w:tplc="0816001B" w:tentative="1">
      <w:start w:val="1"/>
      <w:numFmt w:val="lowerRoman"/>
      <w:lvlText w:val="%6."/>
      <w:lvlJc w:val="right"/>
      <w:pPr>
        <w:ind w:left="4695" w:hanging="180"/>
      </w:pPr>
    </w:lvl>
    <w:lvl w:ilvl="6" w:tplc="0816000F" w:tentative="1">
      <w:start w:val="1"/>
      <w:numFmt w:val="decimal"/>
      <w:lvlText w:val="%7."/>
      <w:lvlJc w:val="left"/>
      <w:pPr>
        <w:ind w:left="5415" w:hanging="360"/>
      </w:pPr>
    </w:lvl>
    <w:lvl w:ilvl="7" w:tplc="08160019" w:tentative="1">
      <w:start w:val="1"/>
      <w:numFmt w:val="lowerLetter"/>
      <w:lvlText w:val="%8."/>
      <w:lvlJc w:val="left"/>
      <w:pPr>
        <w:ind w:left="6135" w:hanging="360"/>
      </w:pPr>
    </w:lvl>
    <w:lvl w:ilvl="8" w:tplc="0816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28" w15:restartNumberingAfterBreak="0">
    <w:nsid w:val="6C1F31F0"/>
    <w:multiLevelType w:val="hybridMultilevel"/>
    <w:tmpl w:val="D04C982C"/>
    <w:lvl w:ilvl="0" w:tplc="A772668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C1314F"/>
    <w:multiLevelType w:val="hybridMultilevel"/>
    <w:tmpl w:val="B4FE2B26"/>
    <w:lvl w:ilvl="0" w:tplc="51A6CC0E">
      <w:start w:val="1"/>
      <w:numFmt w:val="bullet"/>
      <w:pStyle w:val="Listacommarca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EF8682B"/>
    <w:multiLevelType w:val="hybridMultilevel"/>
    <w:tmpl w:val="0E8208EA"/>
    <w:lvl w:ilvl="0" w:tplc="0816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515062"/>
    <w:multiLevelType w:val="hybridMultilevel"/>
    <w:tmpl w:val="19F8956A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593AF1"/>
    <w:multiLevelType w:val="hybridMultilevel"/>
    <w:tmpl w:val="651C44BA"/>
    <w:lvl w:ilvl="0" w:tplc="A28EAED2">
      <w:start w:val="1"/>
      <w:numFmt w:val="upperRoman"/>
      <w:pStyle w:val="Ttulo11"/>
      <w:lvlText w:val="%1."/>
      <w:lvlJc w:val="left"/>
      <w:pPr>
        <w:tabs>
          <w:tab w:val="num" w:pos="864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1E4775A"/>
    <w:multiLevelType w:val="multilevel"/>
    <w:tmpl w:val="F9C484FA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4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2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0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7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48" w:hanging="2160"/>
      </w:pPr>
      <w:rPr>
        <w:rFonts w:hint="default"/>
      </w:rPr>
    </w:lvl>
  </w:abstractNum>
  <w:abstractNum w:abstractNumId="34" w15:restartNumberingAfterBreak="0">
    <w:nsid w:val="71F34E8F"/>
    <w:multiLevelType w:val="multilevel"/>
    <w:tmpl w:val="75D2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35" w15:restartNumberingAfterBreak="0">
    <w:nsid w:val="727D7883"/>
    <w:multiLevelType w:val="hybridMultilevel"/>
    <w:tmpl w:val="2AEE36DC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0B4"/>
    <w:multiLevelType w:val="hybridMultilevel"/>
    <w:tmpl w:val="49D61E5E"/>
    <w:lvl w:ilvl="0" w:tplc="08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13F83"/>
    <w:multiLevelType w:val="hybridMultilevel"/>
    <w:tmpl w:val="99A48DD2"/>
    <w:lvl w:ilvl="0" w:tplc="0816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BEE2DB1"/>
    <w:multiLevelType w:val="hybridMultilevel"/>
    <w:tmpl w:val="3E023F48"/>
    <w:lvl w:ilvl="0" w:tplc="0816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59512997">
    <w:abstractNumId w:val="29"/>
  </w:num>
  <w:num w:numId="2" w16cid:durableId="1440757436">
    <w:abstractNumId w:val="32"/>
  </w:num>
  <w:num w:numId="3" w16cid:durableId="551769688">
    <w:abstractNumId w:val="2"/>
  </w:num>
  <w:num w:numId="4" w16cid:durableId="1252548849">
    <w:abstractNumId w:val="7"/>
  </w:num>
  <w:num w:numId="5" w16cid:durableId="1233471872">
    <w:abstractNumId w:val="1"/>
  </w:num>
  <w:num w:numId="6" w16cid:durableId="1059091754">
    <w:abstractNumId w:val="34"/>
  </w:num>
  <w:num w:numId="7" w16cid:durableId="1719359362">
    <w:abstractNumId w:val="0"/>
  </w:num>
  <w:num w:numId="8" w16cid:durableId="1417751886">
    <w:abstractNumId w:val="25"/>
  </w:num>
  <w:num w:numId="9" w16cid:durableId="93523888">
    <w:abstractNumId w:val="37"/>
  </w:num>
  <w:num w:numId="10" w16cid:durableId="1038897348">
    <w:abstractNumId w:val="26"/>
  </w:num>
  <w:num w:numId="11" w16cid:durableId="697313049">
    <w:abstractNumId w:val="4"/>
  </w:num>
  <w:num w:numId="12" w16cid:durableId="20403808">
    <w:abstractNumId w:val="19"/>
  </w:num>
  <w:num w:numId="13" w16cid:durableId="260376489">
    <w:abstractNumId w:val="22"/>
  </w:num>
  <w:num w:numId="14" w16cid:durableId="1943761159">
    <w:abstractNumId w:val="12"/>
  </w:num>
  <w:num w:numId="15" w16cid:durableId="1856384666">
    <w:abstractNumId w:val="30"/>
  </w:num>
  <w:num w:numId="16" w16cid:durableId="988481199">
    <w:abstractNumId w:val="13"/>
  </w:num>
  <w:num w:numId="17" w16cid:durableId="2025784511">
    <w:abstractNumId w:val="31"/>
  </w:num>
  <w:num w:numId="18" w16cid:durableId="867453171">
    <w:abstractNumId w:val="20"/>
  </w:num>
  <w:num w:numId="19" w16cid:durableId="411513692">
    <w:abstractNumId w:val="28"/>
  </w:num>
  <w:num w:numId="20" w16cid:durableId="1366754153">
    <w:abstractNumId w:val="16"/>
  </w:num>
  <w:num w:numId="21" w16cid:durableId="1154178522">
    <w:abstractNumId w:val="6"/>
  </w:num>
  <w:num w:numId="22" w16cid:durableId="1819224605">
    <w:abstractNumId w:val="11"/>
  </w:num>
  <w:num w:numId="23" w16cid:durableId="1045525829">
    <w:abstractNumId w:val="17"/>
  </w:num>
  <w:num w:numId="24" w16cid:durableId="633828533">
    <w:abstractNumId w:val="38"/>
  </w:num>
  <w:num w:numId="25" w16cid:durableId="1097753627">
    <w:abstractNumId w:val="14"/>
  </w:num>
  <w:num w:numId="26" w16cid:durableId="1964069679">
    <w:abstractNumId w:val="24"/>
  </w:num>
  <w:num w:numId="27" w16cid:durableId="78334686">
    <w:abstractNumId w:val="15"/>
  </w:num>
  <w:num w:numId="28" w16cid:durableId="1977907679">
    <w:abstractNumId w:val="23"/>
  </w:num>
  <w:num w:numId="29" w16cid:durableId="1267426233">
    <w:abstractNumId w:val="27"/>
  </w:num>
  <w:num w:numId="30" w16cid:durableId="331294664">
    <w:abstractNumId w:val="18"/>
  </w:num>
  <w:num w:numId="31" w16cid:durableId="2026513387">
    <w:abstractNumId w:val="35"/>
  </w:num>
  <w:num w:numId="32" w16cid:durableId="1361860011">
    <w:abstractNumId w:val="9"/>
  </w:num>
  <w:num w:numId="33" w16cid:durableId="434060262">
    <w:abstractNumId w:val="36"/>
  </w:num>
  <w:num w:numId="34" w16cid:durableId="1076127321">
    <w:abstractNumId w:val="3"/>
  </w:num>
  <w:num w:numId="35" w16cid:durableId="361368366">
    <w:abstractNumId w:val="21"/>
  </w:num>
  <w:num w:numId="36" w16cid:durableId="1367217024">
    <w:abstractNumId w:val="5"/>
  </w:num>
  <w:num w:numId="37" w16cid:durableId="26681506">
    <w:abstractNumId w:val="33"/>
  </w:num>
  <w:num w:numId="38" w16cid:durableId="1076705735">
    <w:abstractNumId w:val="8"/>
  </w:num>
  <w:num w:numId="39" w16cid:durableId="1298730042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pt-PT" w:vendorID="13" w:dllVersion="513" w:checkStyle="1"/>
  <w:activeWritingStyle w:appName="MSWord" w:lang="pt-BR" w:vendorID="13" w:dllVersion="513" w:checkStyle="1"/>
  <w:activeWritingStyle w:appName="MSWord" w:lang="pt-PT" w:vendorID="75" w:dllVersion="513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1"/>
  <w:drawingGridVerticalSpacing w:val="181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C"/>
    <w:rsid w:val="000032F7"/>
    <w:rsid w:val="00003AB0"/>
    <w:rsid w:val="00005448"/>
    <w:rsid w:val="00005C3E"/>
    <w:rsid w:val="00010794"/>
    <w:rsid w:val="00012B4C"/>
    <w:rsid w:val="00013F14"/>
    <w:rsid w:val="00014DBC"/>
    <w:rsid w:val="00020016"/>
    <w:rsid w:val="0002082A"/>
    <w:rsid w:val="00020A17"/>
    <w:rsid w:val="00022346"/>
    <w:rsid w:val="000228DC"/>
    <w:rsid w:val="00022ADA"/>
    <w:rsid w:val="000276E7"/>
    <w:rsid w:val="00031785"/>
    <w:rsid w:val="00044B8B"/>
    <w:rsid w:val="00046186"/>
    <w:rsid w:val="00046872"/>
    <w:rsid w:val="00053102"/>
    <w:rsid w:val="000545B5"/>
    <w:rsid w:val="00054896"/>
    <w:rsid w:val="00057768"/>
    <w:rsid w:val="00057AA8"/>
    <w:rsid w:val="000628F3"/>
    <w:rsid w:val="00063D60"/>
    <w:rsid w:val="000665C2"/>
    <w:rsid w:val="000709C9"/>
    <w:rsid w:val="000714EC"/>
    <w:rsid w:val="00074590"/>
    <w:rsid w:val="00075C6E"/>
    <w:rsid w:val="00077C9E"/>
    <w:rsid w:val="00080AF0"/>
    <w:rsid w:val="00080D88"/>
    <w:rsid w:val="000842C7"/>
    <w:rsid w:val="00085020"/>
    <w:rsid w:val="00085CD6"/>
    <w:rsid w:val="000907B0"/>
    <w:rsid w:val="00091FC5"/>
    <w:rsid w:val="00092528"/>
    <w:rsid w:val="00092540"/>
    <w:rsid w:val="00097D70"/>
    <w:rsid w:val="000A0465"/>
    <w:rsid w:val="000A4B93"/>
    <w:rsid w:val="000B7E22"/>
    <w:rsid w:val="000C0DD0"/>
    <w:rsid w:val="000C346A"/>
    <w:rsid w:val="000D2C5B"/>
    <w:rsid w:val="000E07E6"/>
    <w:rsid w:val="000E55E1"/>
    <w:rsid w:val="000F2DC2"/>
    <w:rsid w:val="000F3074"/>
    <w:rsid w:val="001010F9"/>
    <w:rsid w:val="00105D74"/>
    <w:rsid w:val="00106B29"/>
    <w:rsid w:val="00106B93"/>
    <w:rsid w:val="00111894"/>
    <w:rsid w:val="0011190C"/>
    <w:rsid w:val="0011432A"/>
    <w:rsid w:val="00114368"/>
    <w:rsid w:val="00115A26"/>
    <w:rsid w:val="0011634E"/>
    <w:rsid w:val="00124542"/>
    <w:rsid w:val="00124D8D"/>
    <w:rsid w:val="001278CA"/>
    <w:rsid w:val="00142ABC"/>
    <w:rsid w:val="001472AD"/>
    <w:rsid w:val="001476F0"/>
    <w:rsid w:val="001503D6"/>
    <w:rsid w:val="00156E98"/>
    <w:rsid w:val="00167917"/>
    <w:rsid w:val="0017052D"/>
    <w:rsid w:val="00171B36"/>
    <w:rsid w:val="00173DF0"/>
    <w:rsid w:val="00175B8C"/>
    <w:rsid w:val="00176045"/>
    <w:rsid w:val="001763A9"/>
    <w:rsid w:val="0018730C"/>
    <w:rsid w:val="00190C68"/>
    <w:rsid w:val="0019123D"/>
    <w:rsid w:val="00195877"/>
    <w:rsid w:val="00197DAA"/>
    <w:rsid w:val="001A1228"/>
    <w:rsid w:val="001A2592"/>
    <w:rsid w:val="001A3586"/>
    <w:rsid w:val="001A6FCA"/>
    <w:rsid w:val="001B1E29"/>
    <w:rsid w:val="001B6211"/>
    <w:rsid w:val="001C786E"/>
    <w:rsid w:val="001C7B7C"/>
    <w:rsid w:val="001D2A86"/>
    <w:rsid w:val="001E6DCC"/>
    <w:rsid w:val="001F0905"/>
    <w:rsid w:val="001F09C9"/>
    <w:rsid w:val="001F0A89"/>
    <w:rsid w:val="001F5AE2"/>
    <w:rsid w:val="001F72EB"/>
    <w:rsid w:val="002011D8"/>
    <w:rsid w:val="002121E4"/>
    <w:rsid w:val="0021278C"/>
    <w:rsid w:val="002134BA"/>
    <w:rsid w:val="002165E6"/>
    <w:rsid w:val="00216CEC"/>
    <w:rsid w:val="00220060"/>
    <w:rsid w:val="00223E2C"/>
    <w:rsid w:val="0023633E"/>
    <w:rsid w:val="0024241C"/>
    <w:rsid w:val="00242889"/>
    <w:rsid w:val="00244770"/>
    <w:rsid w:val="002450A5"/>
    <w:rsid w:val="00247485"/>
    <w:rsid w:val="00247FEE"/>
    <w:rsid w:val="00251C92"/>
    <w:rsid w:val="00252490"/>
    <w:rsid w:val="00253690"/>
    <w:rsid w:val="0025747F"/>
    <w:rsid w:val="00260F89"/>
    <w:rsid w:val="002640A5"/>
    <w:rsid w:val="00266B72"/>
    <w:rsid w:val="002712A2"/>
    <w:rsid w:val="002721E1"/>
    <w:rsid w:val="00273139"/>
    <w:rsid w:val="0027432F"/>
    <w:rsid w:val="00274973"/>
    <w:rsid w:val="00275697"/>
    <w:rsid w:val="00276178"/>
    <w:rsid w:val="0027789C"/>
    <w:rsid w:val="00280854"/>
    <w:rsid w:val="00285274"/>
    <w:rsid w:val="00285F2F"/>
    <w:rsid w:val="00291939"/>
    <w:rsid w:val="0029213C"/>
    <w:rsid w:val="00292855"/>
    <w:rsid w:val="00293CEA"/>
    <w:rsid w:val="00295635"/>
    <w:rsid w:val="002A1CF8"/>
    <w:rsid w:val="002A327E"/>
    <w:rsid w:val="002A4DFF"/>
    <w:rsid w:val="002A54F2"/>
    <w:rsid w:val="002A7A5A"/>
    <w:rsid w:val="002B191F"/>
    <w:rsid w:val="002B446E"/>
    <w:rsid w:val="002B46DF"/>
    <w:rsid w:val="002C27FC"/>
    <w:rsid w:val="002C306C"/>
    <w:rsid w:val="002C75E8"/>
    <w:rsid w:val="002D06D4"/>
    <w:rsid w:val="002D33DE"/>
    <w:rsid w:val="002D357F"/>
    <w:rsid w:val="002D4B75"/>
    <w:rsid w:val="002E177C"/>
    <w:rsid w:val="002E2024"/>
    <w:rsid w:val="002E6562"/>
    <w:rsid w:val="002F0D5A"/>
    <w:rsid w:val="002F2A7C"/>
    <w:rsid w:val="002F3C3A"/>
    <w:rsid w:val="002F4EAD"/>
    <w:rsid w:val="0030256E"/>
    <w:rsid w:val="00304639"/>
    <w:rsid w:val="003073B4"/>
    <w:rsid w:val="00310A95"/>
    <w:rsid w:val="00315062"/>
    <w:rsid w:val="003164B5"/>
    <w:rsid w:val="003315A7"/>
    <w:rsid w:val="0033419D"/>
    <w:rsid w:val="00341F50"/>
    <w:rsid w:val="003426E0"/>
    <w:rsid w:val="00344615"/>
    <w:rsid w:val="00347B0E"/>
    <w:rsid w:val="00351937"/>
    <w:rsid w:val="00351F7F"/>
    <w:rsid w:val="0035367B"/>
    <w:rsid w:val="00355273"/>
    <w:rsid w:val="00356BC9"/>
    <w:rsid w:val="0036193A"/>
    <w:rsid w:val="003636C4"/>
    <w:rsid w:val="00367AEC"/>
    <w:rsid w:val="003733B8"/>
    <w:rsid w:val="0037353C"/>
    <w:rsid w:val="00376D67"/>
    <w:rsid w:val="00380AD9"/>
    <w:rsid w:val="00391252"/>
    <w:rsid w:val="0039298C"/>
    <w:rsid w:val="0039372B"/>
    <w:rsid w:val="003943CA"/>
    <w:rsid w:val="00394C87"/>
    <w:rsid w:val="003977D9"/>
    <w:rsid w:val="003B2B9F"/>
    <w:rsid w:val="003B57FC"/>
    <w:rsid w:val="003B7A83"/>
    <w:rsid w:val="003C0571"/>
    <w:rsid w:val="003C125D"/>
    <w:rsid w:val="003C3DBC"/>
    <w:rsid w:val="003C50FD"/>
    <w:rsid w:val="003C651D"/>
    <w:rsid w:val="003C74FF"/>
    <w:rsid w:val="003D0617"/>
    <w:rsid w:val="003D301E"/>
    <w:rsid w:val="003D49AC"/>
    <w:rsid w:val="003D4FE0"/>
    <w:rsid w:val="003E01A0"/>
    <w:rsid w:val="003E065C"/>
    <w:rsid w:val="003E0F30"/>
    <w:rsid w:val="003E3052"/>
    <w:rsid w:val="003E5207"/>
    <w:rsid w:val="003F1563"/>
    <w:rsid w:val="003F2880"/>
    <w:rsid w:val="003F4C41"/>
    <w:rsid w:val="003F6361"/>
    <w:rsid w:val="003F69FA"/>
    <w:rsid w:val="0040398D"/>
    <w:rsid w:val="004043B8"/>
    <w:rsid w:val="004052B4"/>
    <w:rsid w:val="00405DC4"/>
    <w:rsid w:val="00407C37"/>
    <w:rsid w:val="00416491"/>
    <w:rsid w:val="00421B2B"/>
    <w:rsid w:val="00423D89"/>
    <w:rsid w:val="0042493A"/>
    <w:rsid w:val="00425D58"/>
    <w:rsid w:val="004340F6"/>
    <w:rsid w:val="004366E4"/>
    <w:rsid w:val="004401C1"/>
    <w:rsid w:val="00441101"/>
    <w:rsid w:val="004429FE"/>
    <w:rsid w:val="00442F7B"/>
    <w:rsid w:val="00443F49"/>
    <w:rsid w:val="00444B38"/>
    <w:rsid w:val="00445096"/>
    <w:rsid w:val="00445AA7"/>
    <w:rsid w:val="00446306"/>
    <w:rsid w:val="0045218B"/>
    <w:rsid w:val="00454DF1"/>
    <w:rsid w:val="00456905"/>
    <w:rsid w:val="004608E1"/>
    <w:rsid w:val="004609BD"/>
    <w:rsid w:val="0046154A"/>
    <w:rsid w:val="00465BBD"/>
    <w:rsid w:val="004715DB"/>
    <w:rsid w:val="00477265"/>
    <w:rsid w:val="00480183"/>
    <w:rsid w:val="00486579"/>
    <w:rsid w:val="004A3413"/>
    <w:rsid w:val="004A4E7D"/>
    <w:rsid w:val="004A546F"/>
    <w:rsid w:val="004A68DA"/>
    <w:rsid w:val="004A6CE7"/>
    <w:rsid w:val="004A6E68"/>
    <w:rsid w:val="004B5CC3"/>
    <w:rsid w:val="004C0717"/>
    <w:rsid w:val="004C19F6"/>
    <w:rsid w:val="004C24AA"/>
    <w:rsid w:val="004C78FC"/>
    <w:rsid w:val="004C7A54"/>
    <w:rsid w:val="004C7EE3"/>
    <w:rsid w:val="004D05E5"/>
    <w:rsid w:val="004D1FD4"/>
    <w:rsid w:val="004D3C22"/>
    <w:rsid w:val="004D45A2"/>
    <w:rsid w:val="004E1119"/>
    <w:rsid w:val="004E3D39"/>
    <w:rsid w:val="004E3E25"/>
    <w:rsid w:val="004F1A4E"/>
    <w:rsid w:val="004F2718"/>
    <w:rsid w:val="004F7A6D"/>
    <w:rsid w:val="005032BE"/>
    <w:rsid w:val="005035D5"/>
    <w:rsid w:val="00505816"/>
    <w:rsid w:val="00510A09"/>
    <w:rsid w:val="00511AE3"/>
    <w:rsid w:val="005204CE"/>
    <w:rsid w:val="00525065"/>
    <w:rsid w:val="005250EE"/>
    <w:rsid w:val="005276D1"/>
    <w:rsid w:val="0053088B"/>
    <w:rsid w:val="00540E31"/>
    <w:rsid w:val="005450AA"/>
    <w:rsid w:val="00546315"/>
    <w:rsid w:val="0054727D"/>
    <w:rsid w:val="00550CA2"/>
    <w:rsid w:val="00551694"/>
    <w:rsid w:val="00553204"/>
    <w:rsid w:val="00555CB4"/>
    <w:rsid w:val="00571168"/>
    <w:rsid w:val="00573789"/>
    <w:rsid w:val="005745D9"/>
    <w:rsid w:val="00581674"/>
    <w:rsid w:val="0058591D"/>
    <w:rsid w:val="00591B21"/>
    <w:rsid w:val="00593C69"/>
    <w:rsid w:val="00593D2F"/>
    <w:rsid w:val="00595720"/>
    <w:rsid w:val="005A20B9"/>
    <w:rsid w:val="005A40E0"/>
    <w:rsid w:val="005A4883"/>
    <w:rsid w:val="005A53C5"/>
    <w:rsid w:val="005A6ECC"/>
    <w:rsid w:val="005A7014"/>
    <w:rsid w:val="005A77AF"/>
    <w:rsid w:val="005B0C32"/>
    <w:rsid w:val="005B1B81"/>
    <w:rsid w:val="005B2398"/>
    <w:rsid w:val="005B389C"/>
    <w:rsid w:val="005B3F85"/>
    <w:rsid w:val="005B52C6"/>
    <w:rsid w:val="005B5643"/>
    <w:rsid w:val="005B56B7"/>
    <w:rsid w:val="005B6D8E"/>
    <w:rsid w:val="005C1C24"/>
    <w:rsid w:val="005C1C65"/>
    <w:rsid w:val="005C216F"/>
    <w:rsid w:val="005C4E0B"/>
    <w:rsid w:val="005C7985"/>
    <w:rsid w:val="005D156C"/>
    <w:rsid w:val="005D7DD4"/>
    <w:rsid w:val="005E1774"/>
    <w:rsid w:val="005E49EC"/>
    <w:rsid w:val="005E5186"/>
    <w:rsid w:val="005F07F0"/>
    <w:rsid w:val="005F4C0B"/>
    <w:rsid w:val="005F5090"/>
    <w:rsid w:val="005F7AD3"/>
    <w:rsid w:val="006061C9"/>
    <w:rsid w:val="00606BFB"/>
    <w:rsid w:val="00606D4E"/>
    <w:rsid w:val="00612C63"/>
    <w:rsid w:val="00613518"/>
    <w:rsid w:val="0062079A"/>
    <w:rsid w:val="00620BB6"/>
    <w:rsid w:val="00621DED"/>
    <w:rsid w:val="00626186"/>
    <w:rsid w:val="00626BAC"/>
    <w:rsid w:val="0063408D"/>
    <w:rsid w:val="006342EC"/>
    <w:rsid w:val="00637351"/>
    <w:rsid w:val="00642EE0"/>
    <w:rsid w:val="00643C9C"/>
    <w:rsid w:val="006442D1"/>
    <w:rsid w:val="006547FE"/>
    <w:rsid w:val="00661029"/>
    <w:rsid w:val="00661E01"/>
    <w:rsid w:val="00663A74"/>
    <w:rsid w:val="0066431A"/>
    <w:rsid w:val="00664D2D"/>
    <w:rsid w:val="00665857"/>
    <w:rsid w:val="006679D1"/>
    <w:rsid w:val="00670861"/>
    <w:rsid w:val="00672E37"/>
    <w:rsid w:val="00673777"/>
    <w:rsid w:val="00675855"/>
    <w:rsid w:val="00681B4F"/>
    <w:rsid w:val="00691CDA"/>
    <w:rsid w:val="0069611B"/>
    <w:rsid w:val="006A1212"/>
    <w:rsid w:val="006A690C"/>
    <w:rsid w:val="006B53B6"/>
    <w:rsid w:val="006B6E64"/>
    <w:rsid w:val="006C0D4A"/>
    <w:rsid w:val="006C35F4"/>
    <w:rsid w:val="006C368E"/>
    <w:rsid w:val="006D0B63"/>
    <w:rsid w:val="006D3488"/>
    <w:rsid w:val="006D6895"/>
    <w:rsid w:val="006E03BB"/>
    <w:rsid w:val="006E0682"/>
    <w:rsid w:val="006E1EAE"/>
    <w:rsid w:val="006E59DC"/>
    <w:rsid w:val="006E5F91"/>
    <w:rsid w:val="006E653E"/>
    <w:rsid w:val="006F150B"/>
    <w:rsid w:val="006F2622"/>
    <w:rsid w:val="006F4274"/>
    <w:rsid w:val="00703243"/>
    <w:rsid w:val="00707372"/>
    <w:rsid w:val="00710492"/>
    <w:rsid w:val="007123B7"/>
    <w:rsid w:val="00713922"/>
    <w:rsid w:val="00722DD9"/>
    <w:rsid w:val="0072458C"/>
    <w:rsid w:val="007263E2"/>
    <w:rsid w:val="00726B98"/>
    <w:rsid w:val="0073089D"/>
    <w:rsid w:val="007347F6"/>
    <w:rsid w:val="00734E86"/>
    <w:rsid w:val="007371D7"/>
    <w:rsid w:val="00737E19"/>
    <w:rsid w:val="007419AD"/>
    <w:rsid w:val="00743179"/>
    <w:rsid w:val="007437B8"/>
    <w:rsid w:val="00743B8B"/>
    <w:rsid w:val="00745A7F"/>
    <w:rsid w:val="00747D19"/>
    <w:rsid w:val="00756B94"/>
    <w:rsid w:val="0075753D"/>
    <w:rsid w:val="00761632"/>
    <w:rsid w:val="0076620F"/>
    <w:rsid w:val="0076634D"/>
    <w:rsid w:val="00766A5A"/>
    <w:rsid w:val="00770D95"/>
    <w:rsid w:val="00771D79"/>
    <w:rsid w:val="00775E4B"/>
    <w:rsid w:val="00776F91"/>
    <w:rsid w:val="007803F2"/>
    <w:rsid w:val="0078731A"/>
    <w:rsid w:val="00792455"/>
    <w:rsid w:val="00792A07"/>
    <w:rsid w:val="007942A4"/>
    <w:rsid w:val="007947C1"/>
    <w:rsid w:val="007948E7"/>
    <w:rsid w:val="007952A9"/>
    <w:rsid w:val="007959D7"/>
    <w:rsid w:val="00797411"/>
    <w:rsid w:val="007977FA"/>
    <w:rsid w:val="007A1A23"/>
    <w:rsid w:val="007A3381"/>
    <w:rsid w:val="007A47C4"/>
    <w:rsid w:val="007A560B"/>
    <w:rsid w:val="007A7293"/>
    <w:rsid w:val="007A7650"/>
    <w:rsid w:val="007B100F"/>
    <w:rsid w:val="007B150B"/>
    <w:rsid w:val="007B23C0"/>
    <w:rsid w:val="007B2D34"/>
    <w:rsid w:val="007B32EA"/>
    <w:rsid w:val="007B4F7B"/>
    <w:rsid w:val="007B5F1F"/>
    <w:rsid w:val="007B7079"/>
    <w:rsid w:val="007C0EEF"/>
    <w:rsid w:val="007C4CEC"/>
    <w:rsid w:val="007C7EE1"/>
    <w:rsid w:val="007D140D"/>
    <w:rsid w:val="007D27A0"/>
    <w:rsid w:val="007D3839"/>
    <w:rsid w:val="007F0A74"/>
    <w:rsid w:val="007F1B24"/>
    <w:rsid w:val="007F292C"/>
    <w:rsid w:val="007F35BC"/>
    <w:rsid w:val="007F605B"/>
    <w:rsid w:val="007F6B99"/>
    <w:rsid w:val="008022DE"/>
    <w:rsid w:val="0081539B"/>
    <w:rsid w:val="008170DC"/>
    <w:rsid w:val="00817C32"/>
    <w:rsid w:val="00820290"/>
    <w:rsid w:val="008235D3"/>
    <w:rsid w:val="00823D09"/>
    <w:rsid w:val="00827784"/>
    <w:rsid w:val="00831688"/>
    <w:rsid w:val="00833971"/>
    <w:rsid w:val="00833DEA"/>
    <w:rsid w:val="00836595"/>
    <w:rsid w:val="00841569"/>
    <w:rsid w:val="00842BBC"/>
    <w:rsid w:val="008450DC"/>
    <w:rsid w:val="0085551F"/>
    <w:rsid w:val="00856501"/>
    <w:rsid w:val="00856A8E"/>
    <w:rsid w:val="00861C80"/>
    <w:rsid w:val="008641D9"/>
    <w:rsid w:val="0086448F"/>
    <w:rsid w:val="008674BA"/>
    <w:rsid w:val="008722AF"/>
    <w:rsid w:val="00874861"/>
    <w:rsid w:val="00876AF7"/>
    <w:rsid w:val="00882474"/>
    <w:rsid w:val="0088265F"/>
    <w:rsid w:val="0089574A"/>
    <w:rsid w:val="008959DA"/>
    <w:rsid w:val="0089797F"/>
    <w:rsid w:val="008A18C3"/>
    <w:rsid w:val="008A2972"/>
    <w:rsid w:val="008A4B51"/>
    <w:rsid w:val="008A58E7"/>
    <w:rsid w:val="008A59A4"/>
    <w:rsid w:val="008A5B85"/>
    <w:rsid w:val="008A6165"/>
    <w:rsid w:val="008A6C6C"/>
    <w:rsid w:val="008A7F5E"/>
    <w:rsid w:val="008B09E4"/>
    <w:rsid w:val="008B0E75"/>
    <w:rsid w:val="008B3EFB"/>
    <w:rsid w:val="008B5D31"/>
    <w:rsid w:val="008B7291"/>
    <w:rsid w:val="008B765B"/>
    <w:rsid w:val="008C243C"/>
    <w:rsid w:val="008C5D71"/>
    <w:rsid w:val="008D031A"/>
    <w:rsid w:val="008D0908"/>
    <w:rsid w:val="008D2257"/>
    <w:rsid w:val="008D4C97"/>
    <w:rsid w:val="008D6368"/>
    <w:rsid w:val="008D6790"/>
    <w:rsid w:val="008E2696"/>
    <w:rsid w:val="008E3CDC"/>
    <w:rsid w:val="008E58DF"/>
    <w:rsid w:val="008E64D6"/>
    <w:rsid w:val="008F04A3"/>
    <w:rsid w:val="008F176E"/>
    <w:rsid w:val="008F221F"/>
    <w:rsid w:val="008F379B"/>
    <w:rsid w:val="008F75C6"/>
    <w:rsid w:val="00901C0B"/>
    <w:rsid w:val="00906BFE"/>
    <w:rsid w:val="00906CFF"/>
    <w:rsid w:val="009144DF"/>
    <w:rsid w:val="00915254"/>
    <w:rsid w:val="00917A86"/>
    <w:rsid w:val="00920A8D"/>
    <w:rsid w:val="00920E53"/>
    <w:rsid w:val="00922153"/>
    <w:rsid w:val="00924527"/>
    <w:rsid w:val="00924DC3"/>
    <w:rsid w:val="00927BEA"/>
    <w:rsid w:val="00936D31"/>
    <w:rsid w:val="00940B89"/>
    <w:rsid w:val="0094238D"/>
    <w:rsid w:val="00947317"/>
    <w:rsid w:val="0094782A"/>
    <w:rsid w:val="0095195E"/>
    <w:rsid w:val="00954B19"/>
    <w:rsid w:val="00961DAE"/>
    <w:rsid w:val="009636EC"/>
    <w:rsid w:val="009658B0"/>
    <w:rsid w:val="0097095E"/>
    <w:rsid w:val="00970D3D"/>
    <w:rsid w:val="00970EA0"/>
    <w:rsid w:val="00972D08"/>
    <w:rsid w:val="0097381D"/>
    <w:rsid w:val="00974B27"/>
    <w:rsid w:val="0097587E"/>
    <w:rsid w:val="00982A20"/>
    <w:rsid w:val="00987CB5"/>
    <w:rsid w:val="0099058E"/>
    <w:rsid w:val="009907EB"/>
    <w:rsid w:val="00994198"/>
    <w:rsid w:val="00994AAC"/>
    <w:rsid w:val="009A4185"/>
    <w:rsid w:val="009A54D9"/>
    <w:rsid w:val="009A6FC0"/>
    <w:rsid w:val="009B17DB"/>
    <w:rsid w:val="009B3EF6"/>
    <w:rsid w:val="009B4AC5"/>
    <w:rsid w:val="009B53DE"/>
    <w:rsid w:val="009C413C"/>
    <w:rsid w:val="009C7D8F"/>
    <w:rsid w:val="009D336D"/>
    <w:rsid w:val="009D4CAD"/>
    <w:rsid w:val="009D5F21"/>
    <w:rsid w:val="009D7266"/>
    <w:rsid w:val="009E121A"/>
    <w:rsid w:val="009E2D55"/>
    <w:rsid w:val="009E3113"/>
    <w:rsid w:val="009E70F2"/>
    <w:rsid w:val="009E76C6"/>
    <w:rsid w:val="009F0B31"/>
    <w:rsid w:val="009F0F19"/>
    <w:rsid w:val="009F0F65"/>
    <w:rsid w:val="009F4251"/>
    <w:rsid w:val="009F43CB"/>
    <w:rsid w:val="009F4E29"/>
    <w:rsid w:val="009F7277"/>
    <w:rsid w:val="00A01F6F"/>
    <w:rsid w:val="00A0571A"/>
    <w:rsid w:val="00A202B5"/>
    <w:rsid w:val="00A20793"/>
    <w:rsid w:val="00A22F19"/>
    <w:rsid w:val="00A255B7"/>
    <w:rsid w:val="00A346F9"/>
    <w:rsid w:val="00A35FEE"/>
    <w:rsid w:val="00A40915"/>
    <w:rsid w:val="00A41198"/>
    <w:rsid w:val="00A43082"/>
    <w:rsid w:val="00A448D9"/>
    <w:rsid w:val="00A479CA"/>
    <w:rsid w:val="00A505F1"/>
    <w:rsid w:val="00A6030E"/>
    <w:rsid w:val="00A6038E"/>
    <w:rsid w:val="00A60405"/>
    <w:rsid w:val="00A8116A"/>
    <w:rsid w:val="00A83290"/>
    <w:rsid w:val="00A8506C"/>
    <w:rsid w:val="00A872F5"/>
    <w:rsid w:val="00A90580"/>
    <w:rsid w:val="00A90F96"/>
    <w:rsid w:val="00A94132"/>
    <w:rsid w:val="00A969CE"/>
    <w:rsid w:val="00A96BBD"/>
    <w:rsid w:val="00A96BC3"/>
    <w:rsid w:val="00A9737F"/>
    <w:rsid w:val="00AA077C"/>
    <w:rsid w:val="00AA2195"/>
    <w:rsid w:val="00AA6389"/>
    <w:rsid w:val="00AB02A3"/>
    <w:rsid w:val="00AB3202"/>
    <w:rsid w:val="00AB3D96"/>
    <w:rsid w:val="00AB7E98"/>
    <w:rsid w:val="00AC098D"/>
    <w:rsid w:val="00AC2825"/>
    <w:rsid w:val="00AC2EA9"/>
    <w:rsid w:val="00AC3376"/>
    <w:rsid w:val="00AC5FA2"/>
    <w:rsid w:val="00AD6B77"/>
    <w:rsid w:val="00AD6C3F"/>
    <w:rsid w:val="00AE06DA"/>
    <w:rsid w:val="00AE2209"/>
    <w:rsid w:val="00AF58F2"/>
    <w:rsid w:val="00AF618A"/>
    <w:rsid w:val="00B027E6"/>
    <w:rsid w:val="00B02BAC"/>
    <w:rsid w:val="00B03745"/>
    <w:rsid w:val="00B048A3"/>
    <w:rsid w:val="00B129DF"/>
    <w:rsid w:val="00B14CBE"/>
    <w:rsid w:val="00B20DFE"/>
    <w:rsid w:val="00B239BF"/>
    <w:rsid w:val="00B271BF"/>
    <w:rsid w:val="00B37BD3"/>
    <w:rsid w:val="00B40960"/>
    <w:rsid w:val="00B41C18"/>
    <w:rsid w:val="00B44895"/>
    <w:rsid w:val="00B4641B"/>
    <w:rsid w:val="00B57963"/>
    <w:rsid w:val="00B71476"/>
    <w:rsid w:val="00B7167F"/>
    <w:rsid w:val="00B717FB"/>
    <w:rsid w:val="00B72674"/>
    <w:rsid w:val="00B739CC"/>
    <w:rsid w:val="00B753FC"/>
    <w:rsid w:val="00B77451"/>
    <w:rsid w:val="00B7777C"/>
    <w:rsid w:val="00B80299"/>
    <w:rsid w:val="00B810B3"/>
    <w:rsid w:val="00B84707"/>
    <w:rsid w:val="00B86EE6"/>
    <w:rsid w:val="00B87E45"/>
    <w:rsid w:val="00B92ACA"/>
    <w:rsid w:val="00B93532"/>
    <w:rsid w:val="00B93E13"/>
    <w:rsid w:val="00B95F64"/>
    <w:rsid w:val="00BA0A0C"/>
    <w:rsid w:val="00BA2488"/>
    <w:rsid w:val="00BA54A4"/>
    <w:rsid w:val="00BA7C9A"/>
    <w:rsid w:val="00BB0694"/>
    <w:rsid w:val="00BB3AAD"/>
    <w:rsid w:val="00BB684C"/>
    <w:rsid w:val="00BC0704"/>
    <w:rsid w:val="00BD204A"/>
    <w:rsid w:val="00BD28A3"/>
    <w:rsid w:val="00BD5509"/>
    <w:rsid w:val="00BD58EC"/>
    <w:rsid w:val="00BD6BBA"/>
    <w:rsid w:val="00BE31F7"/>
    <w:rsid w:val="00BE41BF"/>
    <w:rsid w:val="00BE4E26"/>
    <w:rsid w:val="00BE6A80"/>
    <w:rsid w:val="00BF3B2D"/>
    <w:rsid w:val="00BF7982"/>
    <w:rsid w:val="00C01FD1"/>
    <w:rsid w:val="00C025F7"/>
    <w:rsid w:val="00C03796"/>
    <w:rsid w:val="00C03932"/>
    <w:rsid w:val="00C07A60"/>
    <w:rsid w:val="00C116E8"/>
    <w:rsid w:val="00C11DB2"/>
    <w:rsid w:val="00C12B57"/>
    <w:rsid w:val="00C1444C"/>
    <w:rsid w:val="00C15B8F"/>
    <w:rsid w:val="00C20310"/>
    <w:rsid w:val="00C20F91"/>
    <w:rsid w:val="00C21C1E"/>
    <w:rsid w:val="00C2221B"/>
    <w:rsid w:val="00C222C6"/>
    <w:rsid w:val="00C305AF"/>
    <w:rsid w:val="00C31350"/>
    <w:rsid w:val="00C402A1"/>
    <w:rsid w:val="00C41D7A"/>
    <w:rsid w:val="00C43FFA"/>
    <w:rsid w:val="00C52656"/>
    <w:rsid w:val="00C53098"/>
    <w:rsid w:val="00C60B82"/>
    <w:rsid w:val="00C62398"/>
    <w:rsid w:val="00C64D76"/>
    <w:rsid w:val="00C66CA4"/>
    <w:rsid w:val="00C742BE"/>
    <w:rsid w:val="00C75C75"/>
    <w:rsid w:val="00C82AB5"/>
    <w:rsid w:val="00C86C21"/>
    <w:rsid w:val="00C87FA6"/>
    <w:rsid w:val="00CA0E64"/>
    <w:rsid w:val="00CA23E5"/>
    <w:rsid w:val="00CA2C20"/>
    <w:rsid w:val="00CA3B5C"/>
    <w:rsid w:val="00CA4283"/>
    <w:rsid w:val="00CA7523"/>
    <w:rsid w:val="00CB4329"/>
    <w:rsid w:val="00CB4C86"/>
    <w:rsid w:val="00CB4D86"/>
    <w:rsid w:val="00CB64C6"/>
    <w:rsid w:val="00CC2612"/>
    <w:rsid w:val="00CC2952"/>
    <w:rsid w:val="00CC6057"/>
    <w:rsid w:val="00CC74E5"/>
    <w:rsid w:val="00CC78D5"/>
    <w:rsid w:val="00CD05AD"/>
    <w:rsid w:val="00CD2783"/>
    <w:rsid w:val="00CD7BFA"/>
    <w:rsid w:val="00CF0869"/>
    <w:rsid w:val="00CF2E33"/>
    <w:rsid w:val="00CF5453"/>
    <w:rsid w:val="00CF57EA"/>
    <w:rsid w:val="00CF6EC7"/>
    <w:rsid w:val="00D018EA"/>
    <w:rsid w:val="00D0345C"/>
    <w:rsid w:val="00D071B3"/>
    <w:rsid w:val="00D073F2"/>
    <w:rsid w:val="00D0759F"/>
    <w:rsid w:val="00D133F5"/>
    <w:rsid w:val="00D133FE"/>
    <w:rsid w:val="00D143C7"/>
    <w:rsid w:val="00D24161"/>
    <w:rsid w:val="00D25183"/>
    <w:rsid w:val="00D257EC"/>
    <w:rsid w:val="00D265FB"/>
    <w:rsid w:val="00D27B18"/>
    <w:rsid w:val="00D27CC1"/>
    <w:rsid w:val="00D31737"/>
    <w:rsid w:val="00D32935"/>
    <w:rsid w:val="00D33F9B"/>
    <w:rsid w:val="00D36687"/>
    <w:rsid w:val="00D37653"/>
    <w:rsid w:val="00D40E51"/>
    <w:rsid w:val="00D46CC4"/>
    <w:rsid w:val="00D50096"/>
    <w:rsid w:val="00D50591"/>
    <w:rsid w:val="00D538B4"/>
    <w:rsid w:val="00D601ED"/>
    <w:rsid w:val="00D65E51"/>
    <w:rsid w:val="00D66EBB"/>
    <w:rsid w:val="00D67A49"/>
    <w:rsid w:val="00D740BD"/>
    <w:rsid w:val="00D7473E"/>
    <w:rsid w:val="00D74C66"/>
    <w:rsid w:val="00D76E4A"/>
    <w:rsid w:val="00D80464"/>
    <w:rsid w:val="00D80E14"/>
    <w:rsid w:val="00D824DA"/>
    <w:rsid w:val="00D90430"/>
    <w:rsid w:val="00D92B47"/>
    <w:rsid w:val="00D957C9"/>
    <w:rsid w:val="00DA1245"/>
    <w:rsid w:val="00DA3BFF"/>
    <w:rsid w:val="00DA4A55"/>
    <w:rsid w:val="00DA4CC2"/>
    <w:rsid w:val="00DB3D7A"/>
    <w:rsid w:val="00DB4FEF"/>
    <w:rsid w:val="00DB59A7"/>
    <w:rsid w:val="00DB6F5A"/>
    <w:rsid w:val="00DB7EE3"/>
    <w:rsid w:val="00DC0998"/>
    <w:rsid w:val="00DC3756"/>
    <w:rsid w:val="00DC6C7C"/>
    <w:rsid w:val="00DC78BE"/>
    <w:rsid w:val="00DD0ABB"/>
    <w:rsid w:val="00DD228C"/>
    <w:rsid w:val="00DD274E"/>
    <w:rsid w:val="00DD4893"/>
    <w:rsid w:val="00DD5F96"/>
    <w:rsid w:val="00DD7F9A"/>
    <w:rsid w:val="00DF0248"/>
    <w:rsid w:val="00DF415B"/>
    <w:rsid w:val="00DF7A16"/>
    <w:rsid w:val="00E03C0A"/>
    <w:rsid w:val="00E07806"/>
    <w:rsid w:val="00E07EE5"/>
    <w:rsid w:val="00E1359E"/>
    <w:rsid w:val="00E141D2"/>
    <w:rsid w:val="00E14813"/>
    <w:rsid w:val="00E14EF5"/>
    <w:rsid w:val="00E22E6A"/>
    <w:rsid w:val="00E278A8"/>
    <w:rsid w:val="00E347C4"/>
    <w:rsid w:val="00E36FDF"/>
    <w:rsid w:val="00E5089C"/>
    <w:rsid w:val="00E52B4E"/>
    <w:rsid w:val="00E53277"/>
    <w:rsid w:val="00E55158"/>
    <w:rsid w:val="00E5699F"/>
    <w:rsid w:val="00E60E11"/>
    <w:rsid w:val="00E62C93"/>
    <w:rsid w:val="00E66980"/>
    <w:rsid w:val="00E71065"/>
    <w:rsid w:val="00E71C63"/>
    <w:rsid w:val="00E724F1"/>
    <w:rsid w:val="00E7325A"/>
    <w:rsid w:val="00E748F3"/>
    <w:rsid w:val="00E754C2"/>
    <w:rsid w:val="00E763D5"/>
    <w:rsid w:val="00E77571"/>
    <w:rsid w:val="00E776A1"/>
    <w:rsid w:val="00E83F2C"/>
    <w:rsid w:val="00E848CF"/>
    <w:rsid w:val="00E92C59"/>
    <w:rsid w:val="00E95F01"/>
    <w:rsid w:val="00E95F98"/>
    <w:rsid w:val="00EA5F7D"/>
    <w:rsid w:val="00EA7312"/>
    <w:rsid w:val="00EA7F5E"/>
    <w:rsid w:val="00EB0F04"/>
    <w:rsid w:val="00EB2FDA"/>
    <w:rsid w:val="00EB3DD7"/>
    <w:rsid w:val="00EC2D35"/>
    <w:rsid w:val="00EC4AEB"/>
    <w:rsid w:val="00EC6150"/>
    <w:rsid w:val="00EC6F56"/>
    <w:rsid w:val="00ED1D0A"/>
    <w:rsid w:val="00ED4988"/>
    <w:rsid w:val="00ED5C71"/>
    <w:rsid w:val="00ED737E"/>
    <w:rsid w:val="00EE327B"/>
    <w:rsid w:val="00EE4DC3"/>
    <w:rsid w:val="00EE7174"/>
    <w:rsid w:val="00EE766F"/>
    <w:rsid w:val="00EF1F13"/>
    <w:rsid w:val="00EF3571"/>
    <w:rsid w:val="00EF3B7A"/>
    <w:rsid w:val="00EF431A"/>
    <w:rsid w:val="00EF5BE1"/>
    <w:rsid w:val="00F1029C"/>
    <w:rsid w:val="00F120C7"/>
    <w:rsid w:val="00F1218B"/>
    <w:rsid w:val="00F12545"/>
    <w:rsid w:val="00F16C94"/>
    <w:rsid w:val="00F231D7"/>
    <w:rsid w:val="00F23BEF"/>
    <w:rsid w:val="00F2566D"/>
    <w:rsid w:val="00F258DC"/>
    <w:rsid w:val="00F32621"/>
    <w:rsid w:val="00F32E4F"/>
    <w:rsid w:val="00F35949"/>
    <w:rsid w:val="00F4220C"/>
    <w:rsid w:val="00F4231C"/>
    <w:rsid w:val="00F476CE"/>
    <w:rsid w:val="00F477EF"/>
    <w:rsid w:val="00F54592"/>
    <w:rsid w:val="00F625A0"/>
    <w:rsid w:val="00F62909"/>
    <w:rsid w:val="00F63E86"/>
    <w:rsid w:val="00F6633E"/>
    <w:rsid w:val="00F6675A"/>
    <w:rsid w:val="00F7198A"/>
    <w:rsid w:val="00F75D18"/>
    <w:rsid w:val="00F7763A"/>
    <w:rsid w:val="00F870A5"/>
    <w:rsid w:val="00F87B2A"/>
    <w:rsid w:val="00F95A5A"/>
    <w:rsid w:val="00F95F91"/>
    <w:rsid w:val="00F97130"/>
    <w:rsid w:val="00FA2435"/>
    <w:rsid w:val="00FA46AF"/>
    <w:rsid w:val="00FA5C01"/>
    <w:rsid w:val="00FA79A2"/>
    <w:rsid w:val="00FB1D4D"/>
    <w:rsid w:val="00FB378B"/>
    <w:rsid w:val="00FB4AA9"/>
    <w:rsid w:val="00FB4EBB"/>
    <w:rsid w:val="00FC36F4"/>
    <w:rsid w:val="00FC624E"/>
    <w:rsid w:val="00FC79F2"/>
    <w:rsid w:val="00FD0137"/>
    <w:rsid w:val="00FD7149"/>
    <w:rsid w:val="00FE37C8"/>
    <w:rsid w:val="00FF4AB3"/>
    <w:rsid w:val="00FF6630"/>
    <w:rsid w:val="5D9CA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2AE78F"/>
  <w15:docId w15:val="{856870FD-4CD4-49F2-B0C1-8024D01A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Corpodetexto"/>
    <w:qFormat/>
    <w:rsid w:val="002A1CF8"/>
    <w:rPr>
      <w:rFonts w:ascii="Century Gothic" w:hAnsi="Century Gothic"/>
      <w:lang w:eastAsia="en-US"/>
    </w:rPr>
  </w:style>
  <w:style w:type="paragraph" w:styleId="Ttulo1">
    <w:name w:val="heading 1"/>
    <w:basedOn w:val="Normal"/>
    <w:next w:val="Normal"/>
    <w:link w:val="Ttulo1Carter"/>
    <w:qFormat/>
    <w:rsid w:val="00874861"/>
    <w:pPr>
      <w:keepNext/>
      <w:spacing w:before="240" w:after="60" w:line="276" w:lineRule="auto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ter"/>
    <w:qFormat/>
    <w:rsid w:val="00C6239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eastAsia="pt-PT"/>
    </w:rPr>
  </w:style>
  <w:style w:type="paragraph" w:styleId="Ttulo3">
    <w:name w:val="heading 3"/>
    <w:basedOn w:val="Normal"/>
    <w:next w:val="Normal"/>
    <w:link w:val="Ttulo3Carter"/>
    <w:qFormat/>
    <w:rsid w:val="00F231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next w:val="Normal"/>
    <w:link w:val="Ttulo1Carcter"/>
    <w:qFormat/>
    <w:rsid w:val="00CC78D5"/>
    <w:pPr>
      <w:numPr>
        <w:numId w:val="2"/>
      </w:numPr>
      <w:tabs>
        <w:tab w:val="clear" w:pos="864"/>
        <w:tab w:val="num" w:pos="360"/>
      </w:tabs>
      <w:autoSpaceDE w:val="0"/>
      <w:autoSpaceDN w:val="0"/>
      <w:adjustRightInd w:val="0"/>
      <w:spacing w:after="80"/>
      <w:outlineLvl w:val="0"/>
    </w:pPr>
    <w:rPr>
      <w:rFonts w:ascii="Century Gothic" w:hAnsi="Century Gothic" w:cs="Arial"/>
      <w:sz w:val="44"/>
      <w:szCs w:val="44"/>
      <w:lang w:val="en-US" w:eastAsia="en-US"/>
    </w:rPr>
  </w:style>
  <w:style w:type="paragraph" w:customStyle="1" w:styleId="Ttulo21">
    <w:name w:val="Título 21"/>
    <w:basedOn w:val="Ttulo11"/>
    <w:next w:val="Normal"/>
    <w:qFormat/>
    <w:rsid w:val="00BD204A"/>
    <w:pPr>
      <w:numPr>
        <w:numId w:val="0"/>
      </w:numPr>
      <w:spacing w:line="360" w:lineRule="auto"/>
      <w:outlineLvl w:val="1"/>
    </w:pPr>
    <w:rPr>
      <w:sz w:val="32"/>
      <w:szCs w:val="32"/>
    </w:rPr>
  </w:style>
  <w:style w:type="paragraph" w:customStyle="1" w:styleId="Ttulo31">
    <w:name w:val="Título 31"/>
    <w:basedOn w:val="Normal"/>
    <w:next w:val="Normal"/>
    <w:link w:val="Ttulo3Carcter"/>
    <w:qFormat/>
    <w:rsid w:val="002A1CF8"/>
    <w:pPr>
      <w:keepNext/>
      <w:spacing w:before="240" w:after="60"/>
      <w:outlineLvl w:val="2"/>
    </w:pPr>
    <w:rPr>
      <w:b/>
      <w:bCs/>
      <w:sz w:val="26"/>
      <w:szCs w:val="26"/>
    </w:rPr>
  </w:style>
  <w:style w:type="paragraph" w:customStyle="1" w:styleId="Proposal">
    <w:name w:val="Proposal"/>
    <w:link w:val="ProposalChar"/>
    <w:rsid w:val="00734E86"/>
    <w:pPr>
      <w:pBdr>
        <w:top w:val="single" w:sz="12" w:space="0" w:color="C0C0C0"/>
      </w:pBdr>
      <w:spacing w:before="1100"/>
    </w:pPr>
    <w:rPr>
      <w:rFonts w:ascii="Century Gothic" w:hAnsi="Century Gothic" w:cs="Arial"/>
      <w:color w:val="C0C0C0"/>
      <w:sz w:val="88"/>
      <w:szCs w:val="44"/>
      <w:lang w:val="en-US" w:eastAsia="en-US"/>
    </w:rPr>
  </w:style>
  <w:style w:type="character" w:customStyle="1" w:styleId="Ttulo1Carcter">
    <w:name w:val="Título 1 Carácter"/>
    <w:link w:val="Ttulo11"/>
    <w:rsid w:val="00CC78D5"/>
    <w:rPr>
      <w:rFonts w:ascii="Century Gothic" w:hAnsi="Century Gothic" w:cs="Arial"/>
      <w:sz w:val="44"/>
      <w:szCs w:val="44"/>
      <w:lang w:val="en-US" w:eastAsia="en-US"/>
    </w:rPr>
  </w:style>
  <w:style w:type="character" w:customStyle="1" w:styleId="ProposalChar">
    <w:name w:val="Proposal Char"/>
    <w:link w:val="Proposal"/>
    <w:rsid w:val="00734E86"/>
    <w:rPr>
      <w:rFonts w:ascii="Century Gothic" w:hAnsi="Century Gothic" w:cs="Arial"/>
      <w:color w:val="C0C0C0"/>
      <w:sz w:val="88"/>
      <w:szCs w:val="44"/>
      <w:lang w:val="en-US" w:eastAsia="en-US" w:bidi="ar-SA"/>
    </w:rPr>
  </w:style>
  <w:style w:type="paragraph" w:customStyle="1" w:styleId="OrgNameandDate">
    <w:name w:val="Org Name and Date"/>
    <w:rsid w:val="00606BFB"/>
    <w:rPr>
      <w:rFonts w:ascii="Century Gothic" w:hAnsi="Century Gothic"/>
      <w:sz w:val="28"/>
      <w:szCs w:val="28"/>
      <w:lang w:val="en-US" w:eastAsia="en-US"/>
    </w:rPr>
  </w:style>
  <w:style w:type="paragraph" w:customStyle="1" w:styleId="ProjectName">
    <w:name w:val="Project Name"/>
    <w:rsid w:val="002A1CF8"/>
    <w:pPr>
      <w:spacing w:before="100"/>
    </w:pPr>
    <w:rPr>
      <w:rFonts w:ascii="Century Gothic" w:hAnsi="Century Gothic"/>
      <w:sz w:val="44"/>
      <w:lang w:val="en-US" w:eastAsia="en-US"/>
    </w:rPr>
  </w:style>
  <w:style w:type="paragraph" w:styleId="Corpodetexto">
    <w:name w:val="Body Text"/>
    <w:basedOn w:val="Normal"/>
    <w:link w:val="CorpodetextoCarter"/>
    <w:rsid w:val="00FA46AF"/>
    <w:pPr>
      <w:spacing w:after="200" w:line="360" w:lineRule="auto"/>
      <w:ind w:left="864"/>
      <w:jc w:val="both"/>
    </w:pPr>
  </w:style>
  <w:style w:type="paragraph" w:styleId="Rodap">
    <w:name w:val="footer"/>
    <w:basedOn w:val="Normal"/>
    <w:link w:val="RodapCarter"/>
    <w:rsid w:val="005B5643"/>
    <w:pPr>
      <w:tabs>
        <w:tab w:val="center" w:pos="4252"/>
        <w:tab w:val="right" w:pos="8504"/>
      </w:tabs>
    </w:pPr>
  </w:style>
  <w:style w:type="character" w:styleId="Nmerodepgina">
    <w:name w:val="page number"/>
    <w:rsid w:val="00882474"/>
    <w:rPr>
      <w:rFonts w:ascii="Century Gothic" w:hAnsi="Century Gothic"/>
      <w:sz w:val="18"/>
    </w:rPr>
  </w:style>
  <w:style w:type="paragraph" w:styleId="Cabealho">
    <w:name w:val="header"/>
    <w:basedOn w:val="Normal"/>
    <w:link w:val="CabealhoCarter"/>
    <w:rsid w:val="00DA4CC2"/>
    <w:pPr>
      <w:tabs>
        <w:tab w:val="center" w:pos="4320"/>
        <w:tab w:val="right" w:pos="8640"/>
      </w:tabs>
    </w:pPr>
  </w:style>
  <w:style w:type="paragraph" w:styleId="ndice1">
    <w:name w:val="toc 1"/>
    <w:basedOn w:val="Normal"/>
    <w:next w:val="Normal"/>
    <w:autoRedefine/>
    <w:uiPriority w:val="39"/>
    <w:rsid w:val="00091FC5"/>
    <w:pPr>
      <w:tabs>
        <w:tab w:val="left" w:pos="720"/>
        <w:tab w:val="right" w:leader="dot" w:pos="9356"/>
      </w:tabs>
      <w:spacing w:before="360"/>
    </w:pPr>
    <w:rPr>
      <w:rFonts w:cs="Arial"/>
      <w:bCs/>
    </w:rPr>
  </w:style>
  <w:style w:type="paragraph" w:customStyle="1" w:styleId="Total">
    <w:name w:val="Total"/>
    <w:basedOn w:val="TableText"/>
    <w:rsid w:val="00CF5453"/>
    <w:pPr>
      <w:jc w:val="right"/>
    </w:pPr>
    <w:rPr>
      <w:b/>
      <w:bCs/>
    </w:rPr>
  </w:style>
  <w:style w:type="paragraph" w:styleId="ndice2">
    <w:name w:val="toc 2"/>
    <w:basedOn w:val="Normal"/>
    <w:next w:val="Normal"/>
    <w:autoRedefine/>
    <w:uiPriority w:val="39"/>
    <w:rsid w:val="00901C0B"/>
    <w:pPr>
      <w:spacing w:before="240"/>
      <w:ind w:left="862"/>
    </w:pPr>
    <w:rPr>
      <w:b/>
      <w:bCs/>
      <w:sz w:val="16"/>
    </w:rPr>
  </w:style>
  <w:style w:type="paragraph" w:styleId="ndice3">
    <w:name w:val="toc 3"/>
    <w:basedOn w:val="Normal"/>
    <w:next w:val="Normal"/>
    <w:autoRedefine/>
    <w:uiPriority w:val="39"/>
    <w:rsid w:val="005B389C"/>
    <w:pPr>
      <w:ind w:left="1814"/>
    </w:pPr>
  </w:style>
  <w:style w:type="paragraph" w:styleId="ndice4">
    <w:name w:val="toc 4"/>
    <w:basedOn w:val="Normal"/>
    <w:next w:val="Normal"/>
    <w:autoRedefine/>
    <w:semiHidden/>
    <w:rsid w:val="00766A5A"/>
    <w:pPr>
      <w:ind w:left="480"/>
    </w:pPr>
  </w:style>
  <w:style w:type="paragraph" w:styleId="ndice5">
    <w:name w:val="toc 5"/>
    <w:basedOn w:val="Normal"/>
    <w:next w:val="Normal"/>
    <w:autoRedefine/>
    <w:semiHidden/>
    <w:rsid w:val="00766A5A"/>
    <w:pPr>
      <w:ind w:left="720"/>
    </w:pPr>
  </w:style>
  <w:style w:type="paragraph" w:styleId="ndice6">
    <w:name w:val="toc 6"/>
    <w:basedOn w:val="Normal"/>
    <w:next w:val="Normal"/>
    <w:autoRedefine/>
    <w:semiHidden/>
    <w:rsid w:val="00766A5A"/>
    <w:pPr>
      <w:ind w:left="960"/>
    </w:pPr>
  </w:style>
  <w:style w:type="paragraph" w:styleId="ndice7">
    <w:name w:val="toc 7"/>
    <w:basedOn w:val="Normal"/>
    <w:next w:val="Normal"/>
    <w:autoRedefine/>
    <w:semiHidden/>
    <w:rsid w:val="00766A5A"/>
    <w:pPr>
      <w:ind w:left="1200"/>
    </w:pPr>
  </w:style>
  <w:style w:type="paragraph" w:styleId="ndice8">
    <w:name w:val="toc 8"/>
    <w:basedOn w:val="Normal"/>
    <w:next w:val="Normal"/>
    <w:autoRedefine/>
    <w:semiHidden/>
    <w:rsid w:val="00766A5A"/>
    <w:pPr>
      <w:ind w:left="1440"/>
    </w:pPr>
  </w:style>
  <w:style w:type="paragraph" w:styleId="ndice9">
    <w:name w:val="toc 9"/>
    <w:basedOn w:val="Normal"/>
    <w:next w:val="Normal"/>
    <w:autoRedefine/>
    <w:semiHidden/>
    <w:rsid w:val="00766A5A"/>
    <w:pPr>
      <w:ind w:left="1680"/>
    </w:pPr>
  </w:style>
  <w:style w:type="table" w:styleId="TabelacomGrelha">
    <w:name w:val="Table Grid"/>
    <w:basedOn w:val="Tabelanormal"/>
    <w:rsid w:val="001B6211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balo">
    <w:name w:val="Balloon Text"/>
    <w:basedOn w:val="Normal"/>
    <w:semiHidden/>
    <w:rsid w:val="002A1CF8"/>
    <w:rPr>
      <w:rFonts w:ascii="Tahoma" w:hAnsi="Tahoma" w:cs="Tahoma"/>
      <w:sz w:val="16"/>
      <w:szCs w:val="16"/>
    </w:rPr>
  </w:style>
  <w:style w:type="paragraph" w:styleId="Listacommarcas">
    <w:name w:val="List Bullet"/>
    <w:basedOn w:val="Normal"/>
    <w:rsid w:val="005E1774"/>
    <w:pPr>
      <w:numPr>
        <w:numId w:val="1"/>
      </w:numPr>
      <w:spacing w:after="240"/>
      <w:ind w:left="1152"/>
    </w:pPr>
    <w:rPr>
      <w:sz w:val="18"/>
    </w:rPr>
  </w:style>
  <w:style w:type="paragraph" w:customStyle="1" w:styleId="TableText">
    <w:name w:val="Table Text"/>
    <w:rsid w:val="001B6211"/>
    <w:rPr>
      <w:rFonts w:ascii="Century Gothic" w:hAnsi="Century Gothic"/>
      <w:sz w:val="16"/>
      <w:lang w:val="en-US" w:eastAsia="en-US"/>
    </w:rPr>
  </w:style>
  <w:style w:type="paragraph" w:customStyle="1" w:styleId="TableTextBold">
    <w:name w:val="Table Text Bold"/>
    <w:basedOn w:val="TableText"/>
    <w:rsid w:val="00CF5453"/>
    <w:rPr>
      <w:b/>
      <w:color w:val="000000"/>
      <w:szCs w:val="16"/>
    </w:rPr>
  </w:style>
  <w:style w:type="character" w:styleId="Hiperligao">
    <w:name w:val="Hyperlink"/>
    <w:rsid w:val="00B72674"/>
    <w:rPr>
      <w:color w:val="0000FF"/>
      <w:u w:val="single"/>
    </w:rPr>
  </w:style>
  <w:style w:type="paragraph" w:styleId="Legenda">
    <w:name w:val="caption"/>
    <w:basedOn w:val="Normal"/>
    <w:next w:val="Normal"/>
    <w:link w:val="LegendaCarter"/>
    <w:qFormat/>
    <w:rsid w:val="00FA46AF"/>
    <w:pPr>
      <w:spacing w:before="120"/>
    </w:pPr>
    <w:rPr>
      <w:bCs/>
      <w:sz w:val="16"/>
    </w:rPr>
  </w:style>
  <w:style w:type="character" w:customStyle="1" w:styleId="Ttulo3Carcter">
    <w:name w:val="Título 3 Carácter"/>
    <w:link w:val="Ttulo31"/>
    <w:rsid w:val="00080AF0"/>
    <w:rPr>
      <w:rFonts w:ascii="Century Gothic" w:hAnsi="Century Gothic" w:cs="Arial"/>
      <w:b/>
      <w:bCs/>
      <w:sz w:val="26"/>
      <w:szCs w:val="26"/>
      <w:lang w:eastAsia="en-US"/>
    </w:rPr>
  </w:style>
  <w:style w:type="character" w:customStyle="1" w:styleId="LegendaCarter">
    <w:name w:val="Legenda Caráter"/>
    <w:link w:val="Legenda"/>
    <w:rsid w:val="00080AF0"/>
    <w:rPr>
      <w:rFonts w:ascii="Century Gothic" w:hAnsi="Century Gothic"/>
      <w:bCs/>
      <w:sz w:val="16"/>
      <w:lang w:eastAsia="en-US"/>
    </w:rPr>
  </w:style>
  <w:style w:type="character" w:styleId="nfase">
    <w:name w:val="Emphasis"/>
    <w:qFormat/>
    <w:rsid w:val="00C53098"/>
    <w:rPr>
      <w:i/>
      <w:iCs/>
    </w:rPr>
  </w:style>
  <w:style w:type="paragraph" w:styleId="ndicedeilustraes">
    <w:name w:val="table of figures"/>
    <w:basedOn w:val="Normal"/>
    <w:next w:val="Normal"/>
    <w:semiHidden/>
    <w:rsid w:val="005B389C"/>
  </w:style>
  <w:style w:type="paragraph" w:customStyle="1" w:styleId="t1">
    <w:name w:val="t1"/>
    <w:basedOn w:val="Normal"/>
    <w:rsid w:val="00710492"/>
    <w:pPr>
      <w:tabs>
        <w:tab w:val="left" w:pos="3760"/>
        <w:tab w:val="left" w:pos="4120"/>
        <w:tab w:val="left" w:pos="566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t2">
    <w:name w:val="t2"/>
    <w:basedOn w:val="Normal"/>
    <w:rsid w:val="00710492"/>
    <w:pPr>
      <w:tabs>
        <w:tab w:val="left" w:pos="386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p4">
    <w:name w:val="p4"/>
    <w:basedOn w:val="Normal"/>
    <w:rsid w:val="00710492"/>
    <w:pPr>
      <w:tabs>
        <w:tab w:val="left" w:pos="720"/>
      </w:tabs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Times" w:hAnsi="Times"/>
      <w:sz w:val="24"/>
      <w:lang w:val="en-GB" w:eastAsia="pt-PT"/>
    </w:rPr>
  </w:style>
  <w:style w:type="paragraph" w:customStyle="1" w:styleId="tpico">
    <w:name w:val="tópico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0000FF"/>
      <w:sz w:val="28"/>
      <w:lang w:eastAsia="pt-PT"/>
    </w:rPr>
  </w:style>
  <w:style w:type="paragraph" w:customStyle="1" w:styleId="sumario">
    <w:name w:val="sumario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FF0000"/>
      <w:sz w:val="28"/>
      <w:lang w:eastAsia="pt-PT"/>
    </w:rPr>
  </w:style>
  <w:style w:type="paragraph" w:styleId="Data">
    <w:name w:val="Date"/>
    <w:basedOn w:val="Normal"/>
    <w:rsid w:val="00710492"/>
    <w:pP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hAnsi="Times New Roman"/>
      <w:color w:val="FF0000"/>
      <w:sz w:val="24"/>
      <w:lang w:eastAsia="pt-PT"/>
    </w:rPr>
  </w:style>
  <w:style w:type="paragraph" w:customStyle="1" w:styleId="green">
    <w:name w:val="green"/>
    <w:basedOn w:val="Normal"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Monotype Corsiva" w:hAnsi="Monotype Corsiva"/>
      <w:color w:val="00FF00"/>
      <w:sz w:val="28"/>
      <w:lang w:eastAsia="pt-PT"/>
    </w:rPr>
  </w:style>
  <w:style w:type="paragraph" w:styleId="Textodecomentrio">
    <w:name w:val="annotation text"/>
    <w:basedOn w:val="Normal"/>
    <w:semiHidden/>
    <w:rsid w:val="00710492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hAnsi="Times New Roman"/>
      <w:lang w:eastAsia="pt-PT"/>
    </w:rPr>
  </w:style>
  <w:style w:type="paragraph" w:customStyle="1" w:styleId="Titulo1electronica">
    <w:name w:val="Titulo 1 electronica"/>
    <w:basedOn w:val="Normal"/>
    <w:rsid w:val="00710492"/>
    <w:rPr>
      <w:rFonts w:ascii="Verdana" w:hAnsi="Verdana"/>
      <w:b/>
      <w:sz w:val="28"/>
      <w:szCs w:val="24"/>
      <w:lang w:eastAsia="pt-PT"/>
    </w:rPr>
  </w:style>
  <w:style w:type="paragraph" w:customStyle="1" w:styleId="Titulo2ElectronicaJustificado">
    <w:name w:val="Titulo 2 Electronica + Justificado"/>
    <w:basedOn w:val="Normal"/>
    <w:rsid w:val="00710492"/>
    <w:pPr>
      <w:jc w:val="both"/>
    </w:pPr>
    <w:rPr>
      <w:rFonts w:ascii="Verdana" w:hAnsi="Verdana"/>
      <w:b/>
      <w:bCs/>
      <w:sz w:val="24"/>
      <w:lang w:eastAsia="pt-PT"/>
    </w:rPr>
  </w:style>
  <w:style w:type="paragraph" w:customStyle="1" w:styleId="titulo3electronica">
    <w:name w:val="titulo 3 electronica"/>
    <w:basedOn w:val="Normal"/>
    <w:rsid w:val="00710492"/>
    <w:pPr>
      <w:ind w:left="720" w:hanging="720"/>
      <w:jc w:val="both"/>
    </w:pPr>
    <w:rPr>
      <w:rFonts w:ascii="Verdana" w:hAnsi="Verdana"/>
      <w:b/>
      <w:sz w:val="22"/>
      <w:szCs w:val="22"/>
      <w:lang w:eastAsia="pt-PT"/>
    </w:rPr>
  </w:style>
  <w:style w:type="paragraph" w:styleId="PargrafodaLista">
    <w:name w:val="List Paragraph"/>
    <w:basedOn w:val="Normal"/>
    <w:uiPriority w:val="34"/>
    <w:qFormat/>
    <w:rsid w:val="00445096"/>
    <w:pPr>
      <w:ind w:left="708"/>
    </w:pPr>
  </w:style>
  <w:style w:type="character" w:customStyle="1" w:styleId="CabealhoCarter">
    <w:name w:val="Cabeçalho Caráter"/>
    <w:link w:val="Cabealho"/>
    <w:uiPriority w:val="99"/>
    <w:rsid w:val="00823D09"/>
    <w:rPr>
      <w:rFonts w:ascii="Century Gothic" w:hAnsi="Century Gothic"/>
      <w:lang w:eastAsia="en-US"/>
    </w:rPr>
  </w:style>
  <w:style w:type="character" w:customStyle="1" w:styleId="CorpodetextoCarter">
    <w:name w:val="Corpo de texto Caráter"/>
    <w:link w:val="Corpodetexto"/>
    <w:rsid w:val="00823D09"/>
    <w:rPr>
      <w:rFonts w:ascii="Century Gothic" w:hAnsi="Century Gothic"/>
      <w:lang w:eastAsia="en-US"/>
    </w:rPr>
  </w:style>
  <w:style w:type="character" w:customStyle="1" w:styleId="Ttulo1Carter">
    <w:name w:val="Título 1 Caráter"/>
    <w:basedOn w:val="Tipodeletrapredefinidodopargrafo"/>
    <w:link w:val="Ttulo1"/>
    <w:rsid w:val="008748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D66EBB"/>
    <w:rPr>
      <w:rFonts w:ascii="Century Gothic" w:hAnsi="Century Gothic"/>
      <w:lang w:eastAsia="en-US"/>
    </w:rPr>
  </w:style>
  <w:style w:type="character" w:customStyle="1" w:styleId="Ttulo3Carter">
    <w:name w:val="Título 3 Caráter"/>
    <w:basedOn w:val="Tipodeletrapredefinidodopargrafo"/>
    <w:link w:val="Ttulo3"/>
    <w:rsid w:val="00F231D7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styleId="Forte">
    <w:name w:val="Strong"/>
    <w:basedOn w:val="Tipodeletrapredefinidodopargrafo"/>
    <w:qFormat/>
    <w:rsid w:val="00CB4329"/>
    <w:rPr>
      <w:b/>
      <w:bCs/>
    </w:rPr>
  </w:style>
  <w:style w:type="character" w:customStyle="1" w:styleId="Ttulo2Carter">
    <w:name w:val="Título 2 Caráter"/>
    <w:basedOn w:val="Tipodeletrapredefinidodopargrafo"/>
    <w:link w:val="Ttulo2"/>
    <w:rsid w:val="00C62398"/>
    <w:rPr>
      <w:rFonts w:ascii="Arial" w:hAnsi="Arial" w:cs="Arial"/>
      <w:b/>
      <w:bCs/>
      <w:i/>
      <w:iCs/>
      <w:sz w:val="28"/>
      <w:szCs w:val="28"/>
    </w:rPr>
  </w:style>
  <w:style w:type="paragraph" w:styleId="NormalWeb">
    <w:name w:val="Normal (Web)"/>
    <w:basedOn w:val="Normal"/>
    <w:uiPriority w:val="99"/>
    <w:rsid w:val="00C62398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pt-PT"/>
    </w:rPr>
  </w:style>
  <w:style w:type="character" w:customStyle="1" w:styleId="style10">
    <w:name w:val="style10"/>
    <w:basedOn w:val="Tipodeletrapredefinidodopargrafo"/>
    <w:rsid w:val="00C62398"/>
  </w:style>
  <w:style w:type="paragraph" w:styleId="Avanodecorpodetexto">
    <w:name w:val="Body Text Indent"/>
    <w:basedOn w:val="Normal"/>
    <w:link w:val="AvanodecorpodetextoCarter"/>
    <w:rsid w:val="00C62398"/>
    <w:pPr>
      <w:ind w:left="360"/>
      <w:jc w:val="both"/>
    </w:pPr>
    <w:rPr>
      <w:rFonts w:ascii="Bookman Old Style" w:hAnsi="Bookman Old Style"/>
      <w:sz w:val="22"/>
      <w:szCs w:val="24"/>
      <w:lang w:eastAsia="pt-PT"/>
    </w:rPr>
  </w:style>
  <w:style w:type="character" w:customStyle="1" w:styleId="AvanodecorpodetextoCarter">
    <w:name w:val="Avanço de corpo de texto Caráter"/>
    <w:basedOn w:val="Tipodeletrapredefinidodopargrafo"/>
    <w:link w:val="Avanodecorpodetexto"/>
    <w:rsid w:val="00C62398"/>
    <w:rPr>
      <w:rFonts w:ascii="Bookman Old Style" w:hAnsi="Bookman Old Style"/>
      <w:sz w:val="22"/>
      <w:szCs w:val="24"/>
    </w:rPr>
  </w:style>
  <w:style w:type="character" w:customStyle="1" w:styleId="style361">
    <w:name w:val="style361"/>
    <w:rsid w:val="00C62398"/>
    <w:rPr>
      <w:b/>
      <w:bCs/>
      <w:color w:val="003366"/>
    </w:rPr>
  </w:style>
  <w:style w:type="paragraph" w:styleId="Ttulo">
    <w:name w:val="Title"/>
    <w:basedOn w:val="Normal"/>
    <w:link w:val="TtuloCarter"/>
    <w:qFormat/>
    <w:rsid w:val="00C62398"/>
    <w:pPr>
      <w:jc w:val="center"/>
    </w:pPr>
    <w:rPr>
      <w:rFonts w:ascii="Verdana" w:hAnsi="Verdana"/>
      <w:b/>
      <w:bCs/>
      <w:spacing w:val="20"/>
      <w:sz w:val="28"/>
      <w:szCs w:val="24"/>
      <w:u w:color="0000FF"/>
      <w:lang w:eastAsia="pt-PT"/>
    </w:rPr>
  </w:style>
  <w:style w:type="character" w:customStyle="1" w:styleId="TtuloCarter">
    <w:name w:val="Título Caráter"/>
    <w:basedOn w:val="Tipodeletrapredefinidodopargrafo"/>
    <w:link w:val="Ttulo"/>
    <w:rsid w:val="00C62398"/>
    <w:rPr>
      <w:rFonts w:ascii="Verdana" w:hAnsi="Verdana"/>
      <w:b/>
      <w:bCs/>
      <w:spacing w:val="20"/>
      <w:sz w:val="28"/>
      <w:szCs w:val="24"/>
      <w:u w:color="0000FF"/>
    </w:rPr>
  </w:style>
  <w:style w:type="paragraph" w:styleId="Mapadodocumento">
    <w:name w:val="Document Map"/>
    <w:basedOn w:val="Normal"/>
    <w:link w:val="MapadodocumentoCarter"/>
    <w:semiHidden/>
    <w:rsid w:val="00C62398"/>
    <w:pPr>
      <w:shd w:val="clear" w:color="auto" w:fill="000080"/>
    </w:pPr>
    <w:rPr>
      <w:rFonts w:ascii="Tahoma" w:hAnsi="Tahoma" w:cs="Tahoma"/>
      <w:sz w:val="24"/>
      <w:szCs w:val="24"/>
      <w:lang w:eastAsia="pt-PT"/>
    </w:rPr>
  </w:style>
  <w:style w:type="character" w:customStyle="1" w:styleId="MapadodocumentoCarter">
    <w:name w:val="Mapa do documento Caráter"/>
    <w:basedOn w:val="Tipodeletrapredefinidodopargrafo"/>
    <w:link w:val="Mapadodocumento"/>
    <w:semiHidden/>
    <w:rsid w:val="00C62398"/>
    <w:rPr>
      <w:rFonts w:ascii="Tahoma" w:hAnsi="Tahoma" w:cs="Tahoma"/>
      <w:sz w:val="24"/>
      <w:szCs w:val="24"/>
      <w:shd w:val="clear" w:color="auto" w:fill="000080"/>
    </w:rPr>
  </w:style>
  <w:style w:type="paragraph" w:styleId="Textodenotaderodap">
    <w:name w:val="footnote text"/>
    <w:basedOn w:val="Normal"/>
    <w:link w:val="TextodenotaderodapCarter"/>
    <w:semiHidden/>
    <w:rsid w:val="00C62398"/>
    <w:pPr>
      <w:spacing w:line="216" w:lineRule="auto"/>
    </w:pPr>
    <w:rPr>
      <w:rFonts w:ascii="Tahoma" w:hAnsi="Tahoma"/>
      <w:sz w:val="16"/>
      <w:lang w:eastAsia="pt-PT"/>
    </w:rPr>
  </w:style>
  <w:style w:type="character" w:customStyle="1" w:styleId="TextodenotaderodapCarter">
    <w:name w:val="Texto de nota de rodapé Caráter"/>
    <w:basedOn w:val="Tipodeletrapredefinidodopargrafo"/>
    <w:link w:val="Textodenotaderodap"/>
    <w:semiHidden/>
    <w:rsid w:val="00C62398"/>
    <w:rPr>
      <w:rFonts w:ascii="Tahoma" w:hAnsi="Tahoma"/>
      <w:sz w:val="16"/>
    </w:rPr>
  </w:style>
  <w:style w:type="character" w:styleId="Refdenotaderodap">
    <w:name w:val="footnote reference"/>
    <w:semiHidden/>
    <w:rsid w:val="00C62398"/>
    <w:rPr>
      <w:vertAlign w:val="superscript"/>
    </w:rPr>
  </w:style>
  <w:style w:type="paragraph" w:styleId="Textosimples">
    <w:name w:val="Plain Text"/>
    <w:basedOn w:val="Normal"/>
    <w:link w:val="TextosimplesCarter"/>
    <w:uiPriority w:val="99"/>
    <w:unhideWhenUsed/>
    <w:rsid w:val="00E1359E"/>
    <w:rPr>
      <w:rFonts w:ascii="Consolas" w:eastAsiaTheme="minorHAnsi" w:hAnsi="Consolas" w:cstheme="minorBidi"/>
      <w:sz w:val="21"/>
      <w:szCs w:val="21"/>
    </w:rPr>
  </w:style>
  <w:style w:type="character" w:customStyle="1" w:styleId="TextosimplesCarter">
    <w:name w:val="Texto simples Caráter"/>
    <w:basedOn w:val="Tipodeletrapredefinidodopargrafo"/>
    <w:link w:val="Textosimples"/>
    <w:uiPriority w:val="99"/>
    <w:rsid w:val="00E1359E"/>
    <w:rPr>
      <w:rFonts w:ascii="Consolas" w:eastAsiaTheme="minorHAnsi" w:hAnsi="Consolas" w:cstheme="minorBidi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2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89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90310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1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7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0.jpeg"/><Relationship Id="rId2" Type="http://schemas.openxmlformats.org/officeDocument/2006/relationships/image" Target="media/image3.jpeg"/><Relationship Id="rId1" Type="http://schemas.openxmlformats.org/officeDocument/2006/relationships/image" Target="media/image2.jpeg"/><Relationship Id="rId5" Type="http://schemas.openxmlformats.org/officeDocument/2006/relationships/image" Target="media/image4.png"/><Relationship Id="rId4" Type="http://schemas.openxmlformats.org/officeDocument/2006/relationships/image" Target="media/image14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Daniel\DEFINI~1\Temp\TCD999.tmp\Fundraising%20project%20proposal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AF1223CE566E439E5A8CED866C8491" ma:contentTypeVersion="13" ma:contentTypeDescription="Criar um novo documento." ma:contentTypeScope="" ma:versionID="a3a2c8f3d4aa776e3286fab427b16e16">
  <xsd:schema xmlns:xsd="http://www.w3.org/2001/XMLSchema" xmlns:xs="http://www.w3.org/2001/XMLSchema" xmlns:p="http://schemas.microsoft.com/office/2006/metadata/properties" xmlns:ns2="4b7e5522-856b-49d1-a86a-b44fa7358437" xmlns:ns3="e4dbc226-22a9-4748-b706-9469421c759a" targetNamespace="http://schemas.microsoft.com/office/2006/metadata/properties" ma:root="true" ma:fieldsID="f61e15244d44cc2a1b358f7fb4d72eb1" ns2:_="" ns3:_="">
    <xsd:import namespace="4b7e5522-856b-49d1-a86a-b44fa7358437"/>
    <xsd:import namespace="e4dbc226-22a9-4748-b706-9469421c75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e5522-856b-49d1-a86a-b44fa7358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45c5761d-ecb4-4ed2-8719-396cf11ce7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dbc226-22a9-4748-b706-9469421c759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2589e765-3434-4f19-88ae-46d9b89dea97}" ma:internalName="TaxCatchAll" ma:showField="CatchAllData" ma:web="e4dbc226-22a9-4748-b706-9469421c75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7e5522-856b-49d1-a86a-b44fa7358437">
      <Terms xmlns="http://schemas.microsoft.com/office/infopath/2007/PartnerControls"/>
    </lcf76f155ced4ddcb4097134ff3c332f>
    <TaxCatchAll xmlns="e4dbc226-22a9-4748-b706-9469421c759a" xsi:nil="true"/>
  </documentManagement>
</p:properties>
</file>

<file path=customXml/itemProps1.xml><?xml version="1.0" encoding="utf-8"?>
<ds:datastoreItem xmlns:ds="http://schemas.openxmlformats.org/officeDocument/2006/customXml" ds:itemID="{716CCBB8-8EA2-4FBB-90C4-E60128BDF7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64D124-BF98-4339-918D-766AC4C4F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7e5522-856b-49d1-a86a-b44fa7358437"/>
    <ds:schemaRef ds:uri="e4dbc226-22a9-4748-b706-9469421c75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BFA2F2-14CE-4B33-AF72-F1BD95B1C38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DD8BBC1-41E5-4E93-A4EA-10C31EB1D00E}">
  <ds:schemaRefs>
    <ds:schemaRef ds:uri="http://schemas.microsoft.com/office/2006/metadata/properties"/>
    <ds:schemaRef ds:uri="http://schemas.microsoft.com/office/infopath/2007/PartnerControls"/>
    <ds:schemaRef ds:uri="4b7e5522-856b-49d1-a86a-b44fa7358437"/>
    <ds:schemaRef ds:uri="e4dbc226-22a9-4748-b706-9469421c75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Fundraising project proposal</Template>
  <TotalTime>68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Escola Secundária Campos Melo</vt:lpstr>
    </vt:vector>
  </TitlesOfParts>
  <Company>Hewlett-Packard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Escola Secundária Campos Melo</dc:title>
  <dc:creator>Américo Mendes</dc:creator>
  <cp:lastModifiedBy>Carlos Manuel Inácio Farias</cp:lastModifiedBy>
  <cp:revision>36</cp:revision>
  <cp:lastPrinted>2018-10-01T07:11:00Z</cp:lastPrinted>
  <dcterms:created xsi:type="dcterms:W3CDTF">2022-11-06T16:11:00Z</dcterms:created>
  <dcterms:modified xsi:type="dcterms:W3CDTF">2022-11-20T22:21:00Z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TC060891651033</vt:lpwstr>
  </property>
  <property fmtid="{D5CDD505-2E9C-101B-9397-08002B2CF9AE}" pid="3" name="ContentTypeId">
    <vt:lpwstr>0x01010001AF1223CE566E439E5A8CED866C8491</vt:lpwstr>
  </property>
</Properties>
</file>